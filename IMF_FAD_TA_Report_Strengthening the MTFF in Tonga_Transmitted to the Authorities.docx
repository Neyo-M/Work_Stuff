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4A0" w:firstRow="1" w:lastRow="0" w:firstColumn="1" w:lastColumn="0" w:noHBand="0" w:noVBand="1"/>
      </w:tblPr>
      <w:tblGrid>
        <w:gridCol w:w="12240"/>
      </w:tblGrid>
      <w:tr w:rsidR="00B663A1" w:rsidRPr="00A03B55" w14:paraId="1A8C14EA" w14:textId="77777777" w:rsidTr="66E0197A">
        <w:trPr>
          <w:trHeight w:val="1980"/>
        </w:trPr>
        <w:tc>
          <w:tcPr>
            <w:tcW w:w="12240" w:type="dxa"/>
          </w:tcPr>
          <w:p w14:paraId="115C3C90" w14:textId="0A981E34" w:rsidR="00B663A1" w:rsidRPr="00671530" w:rsidRDefault="00F3420A" w:rsidP="00816A52">
            <w:pPr>
              <w:pStyle w:val="COVTechnicalReport"/>
              <w:rPr>
                <w:sz w:val="52"/>
                <w:szCs w:val="52"/>
              </w:rPr>
            </w:pPr>
            <w:r w:rsidRPr="00671530">
              <w:rPr>
                <w:noProof/>
                <w:sz w:val="52"/>
                <w:szCs w:val="52"/>
              </w:rPr>
              <mc:AlternateContent>
                <mc:Choice Requires="wpg">
                  <w:drawing>
                    <wp:anchor distT="0" distB="0" distL="114300" distR="114300" simplePos="0" relativeHeight="251658240" behindDoc="1" locked="0" layoutInCell="1" allowOverlap="1" wp14:anchorId="38986449" wp14:editId="5F087C12">
                      <wp:simplePos x="0" y="0"/>
                      <wp:positionH relativeFrom="page">
                        <wp:posOffset>-1119909</wp:posOffset>
                      </wp:positionH>
                      <wp:positionV relativeFrom="page">
                        <wp:posOffset>-2291195</wp:posOffset>
                      </wp:positionV>
                      <wp:extent cx="7772400" cy="10058400"/>
                      <wp:effectExtent l="0" t="0" r="0" b="0"/>
                      <wp:wrapNone/>
                      <wp:docPr id="1317937470" name="Group 1317937470"/>
                      <wp:cNvGraphicFramePr/>
                      <a:graphic xmlns:a="http://schemas.openxmlformats.org/drawingml/2006/main">
                        <a:graphicData uri="http://schemas.microsoft.com/office/word/2010/wordprocessingGroup">
                          <wpg:wgp>
                            <wpg:cNvGrpSpPr/>
                            <wpg:grpSpPr>
                              <a:xfrm>
                                <a:off x="0" y="0"/>
                                <a:ext cx="7772400" cy="10058400"/>
                                <a:chOff x="0" y="411"/>
                                <a:chExt cx="7772400" cy="10056943"/>
                              </a:xfrm>
                            </wpg:grpSpPr>
                            <pic:pic xmlns:pic="http://schemas.openxmlformats.org/drawingml/2006/picture">
                              <pic:nvPicPr>
                                <pic:cNvPr id="170749441" name="Graphic 170749441">
                                  <a:extLst>
                                    <a:ext uri="{C183D7F6-B498-43B3-948B-1728B52AA6E4}">
                                      <adec:decorative xmlns:adec="http://schemas.microsoft.com/office/drawing/2017/decorative" val="1"/>
                                    </a:ext>
                                  </a:extLst>
                                </pic:cNvPr>
                                <pic:cNvPicPr>
                                  <a:picLocks noChangeAspect="1"/>
                                </pic:cNvPicPr>
                              </pic:nvPicPr>
                              <pic:blipFill>
                                <a:blip r:embed="rId11">
                                  <a:extLst>
                                    <a:ext uri="{96DAC541-7B7A-43D3-8B79-37D633B846F1}">
                                      <asvg:svgBlip xmlns:asvg="http://schemas.microsoft.com/office/drawing/2016/SVG/main" r:embed="rId12"/>
                                    </a:ext>
                                  </a:extLst>
                                </a:blip>
                                <a:srcRect/>
                                <a:stretch/>
                              </pic:blipFill>
                              <pic:spPr>
                                <a:xfrm>
                                  <a:off x="0" y="411"/>
                                  <a:ext cx="7771764" cy="10056943"/>
                                </a:xfrm>
                                <a:prstGeom prst="rect">
                                  <a:avLst/>
                                </a:prstGeom>
                              </pic:spPr>
                            </pic:pic>
                            <pic:pic xmlns:pic="http://schemas.openxmlformats.org/drawingml/2006/picture">
                              <pic:nvPicPr>
                                <pic:cNvPr id="1683930022" name="Graphic 1683930022"/>
                                <pic:cNvPicPr>
                                  <a:picLocks noChangeAspect="1"/>
                                </pic:cNvPicPr>
                              </pic:nvPicPr>
                              <pic:blipFill rotWithShape="1">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t="36228" b="30528"/>
                                <a:stretch/>
                              </pic:blipFill>
                              <pic:spPr bwMode="auto">
                                <a:xfrm>
                                  <a:off x="0" y="3643952"/>
                                  <a:ext cx="7772400" cy="33464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44FEB9F" id="Group 1317937470" o:spid="_x0000_s1026" style="position:absolute;margin-left:-88.2pt;margin-top:-180.4pt;width:612pt;height:11in;z-index:-251658240;mso-position-horizontal-relative:page;mso-position-vertical-relative:page;mso-width-relative:margin;mso-height-relative:margin" coordorigin=",4" coordsize="77724,10056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70749441" o:spid="_x0000_s1027" type="#_x0000_t75" alt="&quot;&quot;" style="position:absolute;top:4;width:77717;height:100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">
                        <v:imagedata r:id="rId15" o:title=""/>
                      </v:shape>
                      <v:shape id="Graphic 1683930022" o:spid="_x0000_s1028" type="#_x0000_t75" style="position:absolute;top:36439;width:77724;height:33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">
                        <v:imagedata r:id="rId16" o:title="" croptop="23742f" cropbottom="20007f"/>
                      </v:shape>
                      <w10:wrap anchorx="page" anchory="page"/>
                    </v:group>
                  </w:pict>
                </mc:Fallback>
              </mc:AlternateContent>
            </w:r>
            <w:r w:rsidR="00982954" w:rsidRPr="00671530">
              <w:rPr>
                <w:sz w:val="52"/>
                <w:szCs w:val="52"/>
              </w:rPr>
              <w:t xml:space="preserve">Technical </w:t>
            </w:r>
            <w:r w:rsidR="00206758" w:rsidRPr="00671530">
              <w:rPr>
                <w:sz w:val="52"/>
                <w:szCs w:val="52"/>
              </w:rPr>
              <w:t xml:space="preserve">ASSISTANCE </w:t>
            </w:r>
            <w:r w:rsidR="00982954" w:rsidRPr="00671530">
              <w:rPr>
                <w:sz w:val="52"/>
                <w:szCs w:val="52"/>
              </w:rPr>
              <w:t>Report</w:t>
            </w:r>
          </w:p>
        </w:tc>
      </w:tr>
      <w:tr w:rsidR="00816A52" w:rsidRPr="00A03B55" w14:paraId="5A535B25" w14:textId="77777777" w:rsidTr="66E0197A">
        <w:trPr>
          <w:trHeight w:val="3960"/>
        </w:trPr>
        <w:tc>
          <w:tcPr>
            <w:tcW w:w="12240" w:type="dxa"/>
            <w:vAlign w:val="center"/>
          </w:tcPr>
          <w:p w14:paraId="0B0B1C1E" w14:textId="4B87A4D3" w:rsidR="00816A52" w:rsidRPr="00982954" w:rsidRDefault="00E20518" w:rsidP="00816A52">
            <w:pPr>
              <w:pStyle w:val="COVCountry"/>
            </w:pPr>
            <w:r>
              <w:t>Tonga</w:t>
            </w:r>
          </w:p>
          <w:p w14:paraId="44426CD6" w14:textId="49A6EF15" w:rsidR="00816A52" w:rsidRPr="00816A52" w:rsidRDefault="00E20518" w:rsidP="00C23815">
            <w:pPr>
              <w:pStyle w:val="COVTitle"/>
            </w:pPr>
            <w:r>
              <w:t>Strengthening the Medium</w:t>
            </w:r>
            <w:r w:rsidR="00FF6981">
              <w:t>-</w:t>
            </w:r>
            <w:r>
              <w:t>Term Fiscal Framework</w:t>
            </w:r>
          </w:p>
          <w:p w14:paraId="43562196" w14:textId="07175E37" w:rsidR="00816A52" w:rsidRPr="000A524E" w:rsidRDefault="00E20518" w:rsidP="000A524E">
            <w:pPr>
              <w:pStyle w:val="Date"/>
            </w:pPr>
            <w:r>
              <w:t>December 2025</w:t>
            </w:r>
          </w:p>
        </w:tc>
      </w:tr>
      <w:tr w:rsidR="004932D0" w:rsidRPr="00A03B55" w14:paraId="667444D2" w14:textId="77777777" w:rsidTr="66E0197A">
        <w:trPr>
          <w:trHeight w:val="1296"/>
        </w:trPr>
        <w:tc>
          <w:tcPr>
            <w:tcW w:w="12240" w:type="dxa"/>
          </w:tcPr>
          <w:p w14:paraId="4ADC8A9C" w14:textId="77777777" w:rsidR="00816A52" w:rsidRPr="00816A52" w:rsidRDefault="00816A52" w:rsidP="000A524E">
            <w:pPr>
              <w:pStyle w:val="COVPreparedBy"/>
            </w:pPr>
            <w:r w:rsidRPr="00816A52">
              <w:t>Prepared By</w:t>
            </w:r>
          </w:p>
          <w:p w14:paraId="1590C6B4" w14:textId="2EA4E708" w:rsidR="00B174F9" w:rsidRDefault="00E20518" w:rsidP="000A524E">
            <w:pPr>
              <w:pStyle w:val="COVAuthorsPreparers"/>
            </w:pPr>
            <w:r>
              <w:t>Maximilien Qu</w:t>
            </w:r>
            <w:r w:rsidR="3FCCA301">
              <w:t>e</w:t>
            </w:r>
            <w:r>
              <w:t xml:space="preserve">yranne, </w:t>
            </w:r>
            <w:r w:rsidR="2D19B83B">
              <w:t>Gemma Preston</w:t>
            </w:r>
            <w:r>
              <w:t xml:space="preserve">, </w:t>
            </w:r>
            <w:r w:rsidR="00FF6981">
              <w:t>Sean O’Grady, E</w:t>
            </w:r>
            <w:r w:rsidR="70BA90F9">
              <w:t>i</w:t>
            </w:r>
            <w:r w:rsidR="00FF6981">
              <w:t xml:space="preserve">vind Tandberg, </w:t>
            </w:r>
            <w:r w:rsidR="048418CE">
              <w:t xml:space="preserve">and </w:t>
            </w:r>
            <w:r w:rsidR="00FF6981">
              <w:t xml:space="preserve">Matt Crooke </w:t>
            </w:r>
          </w:p>
          <w:p w14:paraId="09BE594B" w14:textId="116C206A" w:rsidR="00FF6981" w:rsidRPr="00A71314" w:rsidRDefault="00FF6981" w:rsidP="000A524E">
            <w:pPr>
              <w:pStyle w:val="COVAuthorsPreparers"/>
            </w:pPr>
          </w:p>
        </w:tc>
      </w:tr>
      <w:tr w:rsidR="00982954" w:rsidRPr="00A03B55" w14:paraId="2964914F" w14:textId="77777777" w:rsidTr="66E0197A">
        <w:trPr>
          <w:trHeight w:val="3141"/>
        </w:trPr>
        <w:tc>
          <w:tcPr>
            <w:tcW w:w="12240" w:type="dxa"/>
            <w:vAlign w:val="center"/>
          </w:tcPr>
          <w:p w14:paraId="07036101" w14:textId="6ECC3400" w:rsidR="00C46C49" w:rsidRPr="00192D69" w:rsidRDefault="00C46C49" w:rsidP="00C46C49">
            <w:pPr>
              <w:pStyle w:val="COVCategoryWhite"/>
            </w:pPr>
            <w:r w:rsidRPr="00192D69">
              <w:t>Members</w:t>
            </w:r>
          </w:p>
          <w:p w14:paraId="27AD1498" w14:textId="1190EB2A" w:rsidR="00C46C49" w:rsidRPr="00192D69" w:rsidRDefault="00C46C49" w:rsidP="00C46C49">
            <w:pPr>
              <w:pStyle w:val="COVNamesWhite"/>
            </w:pPr>
            <w:r w:rsidRPr="00192D69">
              <w:t>The Cook Islands, Fiji, Kiribati, Marshall Islands, Federated States of Micronesia, Nauru, Niue,</w:t>
            </w:r>
            <w:r w:rsidR="007201DC">
              <w:br/>
            </w:r>
            <w:r w:rsidRPr="00192D69">
              <w:t>Palau, Papua New Guinea, Samoa, Solomon Islands, Timor-Leste, Tokelau, Tonga, Tuvalu, Vanuatu</w:t>
            </w:r>
          </w:p>
          <w:p w14:paraId="35FBCBA8" w14:textId="2BA41EB0" w:rsidR="00C46C49" w:rsidRPr="00192D69" w:rsidRDefault="00C46C49" w:rsidP="00C46C49">
            <w:pPr>
              <w:pStyle w:val="COVCategoryWhite"/>
            </w:pPr>
            <w:r w:rsidRPr="00192D69">
              <w:t>DONORS</w:t>
            </w:r>
          </w:p>
          <w:p w14:paraId="1CC4E7FF" w14:textId="77777777" w:rsidR="008D43C9" w:rsidRDefault="00C46C49" w:rsidP="00F3420A">
            <w:pPr>
              <w:pStyle w:val="COVAuthoringDepts"/>
              <w:rPr>
                <w:b/>
                <w:bCs/>
              </w:rPr>
            </w:pPr>
            <w:r w:rsidRPr="00F3420A">
              <w:rPr>
                <w:b/>
                <w:bCs/>
              </w:rPr>
              <w:t>Australia, the Government of Japan, Republic of Korea, New Zealand,</w:t>
            </w:r>
          </w:p>
          <w:p w14:paraId="10F8036F" w14:textId="0BAB2439" w:rsidR="008D43C9" w:rsidRDefault="00C46C49" w:rsidP="00F3420A">
            <w:pPr>
              <w:pStyle w:val="COVAuthoringDepts"/>
              <w:rPr>
                <w:b/>
                <w:bCs/>
              </w:rPr>
            </w:pPr>
            <w:r w:rsidRPr="00F3420A">
              <w:rPr>
                <w:b/>
                <w:bCs/>
              </w:rPr>
              <w:t>United</w:t>
            </w:r>
            <w:r w:rsidR="008D43C9">
              <w:rPr>
                <w:b/>
                <w:bCs/>
              </w:rPr>
              <w:t xml:space="preserve"> </w:t>
            </w:r>
            <w:r w:rsidRPr="00F3420A">
              <w:rPr>
                <w:b/>
                <w:bCs/>
              </w:rPr>
              <w:t>Kingdom, United States of America, Asian Development Bank,</w:t>
            </w:r>
          </w:p>
          <w:p w14:paraId="28D25DC8" w14:textId="0291084C" w:rsidR="00816A52" w:rsidRPr="00A71314" w:rsidRDefault="00C46C49" w:rsidP="00F3420A">
            <w:pPr>
              <w:pStyle w:val="COVAuthoringDepts"/>
            </w:pPr>
            <w:r w:rsidRPr="00F3420A">
              <w:rPr>
                <w:b/>
                <w:bCs/>
              </w:rPr>
              <w:t>and the European Union</w:t>
            </w:r>
          </w:p>
        </w:tc>
      </w:tr>
    </w:tbl>
    <w:p w14:paraId="12273A66" w14:textId="313B989A" w:rsidR="008C6EFF" w:rsidRPr="00A03B55" w:rsidRDefault="008C6EFF"/>
    <w:tbl>
      <w:tblPr>
        <w:tblStyle w:val="TableGrid"/>
        <w:tblW w:w="5000" w:type="pct"/>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72" w:type="dxa"/>
          <w:left w:w="144" w:type="dxa"/>
          <w:bottom w:w="0" w:type="dxa"/>
          <w:right w:w="144" w:type="dxa"/>
        </w:tblCellMar>
        <w:tblLook w:val="0600" w:firstRow="0" w:lastRow="0" w:firstColumn="0" w:lastColumn="0" w:noHBand="1" w:noVBand="1"/>
      </w:tblPr>
      <w:tblGrid>
        <w:gridCol w:w="1452"/>
        <w:gridCol w:w="1452"/>
        <w:gridCol w:w="1451"/>
        <w:gridCol w:w="1451"/>
        <w:gridCol w:w="1451"/>
        <w:gridCol w:w="1455"/>
      </w:tblGrid>
      <w:tr w:rsidR="00636745" w:rsidRPr="00A81C6E" w14:paraId="2436B2D3" w14:textId="77777777" w:rsidTr="003F243B">
        <w:trPr>
          <w:trHeight w:val="20"/>
        </w:trPr>
        <w:tc>
          <w:tcPr>
            <w:tcW w:w="5000" w:type="pct"/>
            <w:gridSpan w:val="6"/>
            <w:tcBorders>
              <w:top w:val="nil"/>
              <w:bottom w:val="single" w:sz="8" w:space="0" w:color="A6A6A6" w:themeColor="background1" w:themeShade="A6"/>
            </w:tcBorders>
            <w:tcMar>
              <w:top w:w="0" w:type="dxa"/>
              <w:left w:w="0" w:type="dxa"/>
              <w:bottom w:w="58" w:type="dxa"/>
              <w:right w:w="0" w:type="dxa"/>
            </w:tcMar>
          </w:tcPr>
          <w:p w14:paraId="6829BCA3" w14:textId="77777777" w:rsidR="00636745" w:rsidRPr="00A81C6E" w:rsidRDefault="00636745" w:rsidP="003F243B">
            <w:pPr>
              <w:pStyle w:val="COV2Subheadings"/>
              <w:rPr>
                <w:noProof w:val="0"/>
              </w:rPr>
            </w:pPr>
            <w:r w:rsidRPr="00A81C6E">
              <w:rPr>
                <w:noProof w:val="0"/>
              </w:rPr>
              <w:t>MemberS</w:t>
            </w:r>
          </w:p>
        </w:tc>
      </w:tr>
      <w:tr w:rsidR="00636745" w:rsidRPr="00A81C6E" w14:paraId="4279C32A" w14:textId="77777777" w:rsidTr="003F243B">
        <w:trPr>
          <w:trHeight w:val="20"/>
        </w:trPr>
        <w:tc>
          <w:tcPr>
            <w:tcW w:w="833" w:type="pct"/>
            <w:tcBorders>
              <w:top w:val="single" w:sz="8" w:space="0" w:color="A6A6A6" w:themeColor="background1" w:themeShade="A6"/>
              <w:bottom w:val="nil"/>
            </w:tcBorders>
            <w:tcMar>
              <w:top w:w="144" w:type="dxa"/>
              <w:left w:w="0" w:type="dxa"/>
              <w:right w:w="0" w:type="dxa"/>
            </w:tcMar>
            <w:vAlign w:val="bottom"/>
          </w:tcPr>
          <w:p w14:paraId="61771AEC" w14:textId="77777777" w:rsidR="00636745" w:rsidRPr="00A81C6E" w:rsidRDefault="00636745" w:rsidP="003F243B">
            <w:pPr>
              <w:pStyle w:val="COV2FlagsLogos"/>
            </w:pPr>
            <w:r w:rsidRPr="00A81C6E">
              <w:rPr>
                <w:noProof/>
              </w:rPr>
              <w:drawing>
                <wp:inline distT="0" distB="0" distL="0" distR="0" wp14:anchorId="609E3DF4" wp14:editId="3E089A2D">
                  <wp:extent cx="532669" cy="265891"/>
                  <wp:effectExtent l="19050" t="19050" r="20320" b="20320"/>
                  <wp:docPr id="22" name="Picture 22" descr="A flag with a red white and blue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flag with a red white and blue design&#10;&#10;AI-generated content may be incorrect."/>
                          <pic:cNvPicPr>
                            <a:picLocks noChangeAspect="1" noChangeArrowheads="1"/>
                          </pic:cNvPicPr>
                        </pic:nvPicPr>
                        <pic:blipFill>
                          <a:blip r:embed="rId17"/>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The Cook Islands</w:t>
            </w:r>
            <w:r w:rsidRPr="00A81C6E">
              <w:br/>
            </w:r>
          </w:p>
        </w:tc>
        <w:tc>
          <w:tcPr>
            <w:tcW w:w="833" w:type="pct"/>
            <w:tcBorders>
              <w:top w:val="single" w:sz="8" w:space="0" w:color="A6A6A6" w:themeColor="background1" w:themeShade="A6"/>
              <w:bottom w:val="nil"/>
            </w:tcBorders>
            <w:tcMar>
              <w:top w:w="144" w:type="dxa"/>
              <w:left w:w="0" w:type="dxa"/>
              <w:right w:w="0" w:type="dxa"/>
            </w:tcMar>
            <w:vAlign w:val="bottom"/>
          </w:tcPr>
          <w:p w14:paraId="3150BA82" w14:textId="77777777" w:rsidR="00636745" w:rsidRPr="00A81C6E" w:rsidRDefault="00636745" w:rsidP="003F243B">
            <w:pPr>
              <w:pStyle w:val="COV2FlagsLogos"/>
            </w:pPr>
            <w:r w:rsidRPr="00A81C6E">
              <w:rPr>
                <w:noProof/>
              </w:rPr>
              <w:drawing>
                <wp:inline distT="0" distB="0" distL="0" distR="0" wp14:anchorId="074322C3" wp14:editId="6B0F96B3">
                  <wp:extent cx="532669" cy="265891"/>
                  <wp:effectExtent l="19050" t="19050" r="20320" b="20320"/>
                  <wp:docPr id="24" name="Picture 24" descr="A flag with a red white and blu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flag with a red white and blue flag&#10;&#10;AI-generated content may be incorrect."/>
                          <pic:cNvPicPr>
                            <a:picLocks noChangeAspect="1" noChangeArrowheads="1"/>
                          </pic:cNvPicPr>
                        </pic:nvPicPr>
                        <pic:blipFill>
                          <a:blip r:embed="rId18"/>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Fiji</w:t>
            </w:r>
            <w:r w:rsidRPr="00A81C6E">
              <w:br/>
            </w:r>
          </w:p>
        </w:tc>
        <w:tc>
          <w:tcPr>
            <w:tcW w:w="833" w:type="pct"/>
            <w:tcBorders>
              <w:top w:val="single" w:sz="8" w:space="0" w:color="A6A6A6" w:themeColor="background1" w:themeShade="A6"/>
              <w:bottom w:val="nil"/>
            </w:tcBorders>
            <w:tcMar>
              <w:top w:w="144" w:type="dxa"/>
              <w:left w:w="0" w:type="dxa"/>
              <w:right w:w="0" w:type="dxa"/>
            </w:tcMar>
            <w:vAlign w:val="bottom"/>
          </w:tcPr>
          <w:p w14:paraId="010FE0DA" w14:textId="77777777" w:rsidR="00636745" w:rsidRPr="00A81C6E" w:rsidRDefault="00636745" w:rsidP="003F243B">
            <w:pPr>
              <w:pStyle w:val="COV2FlagsLogos"/>
            </w:pPr>
            <w:r w:rsidRPr="00A81C6E">
              <w:rPr>
                <w:noProof/>
              </w:rPr>
              <w:drawing>
                <wp:inline distT="0" distB="0" distL="0" distR="0" wp14:anchorId="51CCDE62" wp14:editId="50152F83">
                  <wp:extent cx="532669" cy="309092"/>
                  <wp:effectExtent l="19050" t="19050" r="20320" b="15240"/>
                  <wp:docPr id="25" name="Picture 25" descr="A flag with a bird and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flag with a bird and sun&#10;&#10;AI-generated content may be incorrect."/>
                          <pic:cNvPicPr>
                            <a:picLocks noChangeAspect="1" noChangeArrowheads="1"/>
                          </pic:cNvPicPr>
                        </pic:nvPicPr>
                        <pic:blipFill>
                          <a:blip r:embed="rId19"/>
                          <a:stretch>
                            <a:fillRect/>
                          </a:stretch>
                        </pic:blipFill>
                        <pic:spPr bwMode="auto">
                          <a:xfrm>
                            <a:off x="0" y="0"/>
                            <a:ext cx="532669" cy="309092"/>
                          </a:xfrm>
                          <a:prstGeom prst="rect">
                            <a:avLst/>
                          </a:prstGeom>
                          <a:noFill/>
                          <a:ln w="6350" cmpd="sng">
                            <a:solidFill>
                              <a:srgbClr val="BFBFBF"/>
                            </a:solidFill>
                            <a:miter lim="800000"/>
                            <a:headEnd/>
                            <a:tailEnd/>
                          </a:ln>
                          <a:effectLst/>
                        </pic:spPr>
                      </pic:pic>
                    </a:graphicData>
                  </a:graphic>
                </wp:inline>
              </w:drawing>
            </w:r>
            <w:r w:rsidRPr="00A81C6E">
              <w:br/>
              <w:t>Kiribati</w:t>
            </w:r>
            <w:r w:rsidRPr="00A81C6E">
              <w:br/>
            </w:r>
          </w:p>
        </w:tc>
        <w:tc>
          <w:tcPr>
            <w:tcW w:w="833" w:type="pct"/>
            <w:tcBorders>
              <w:top w:val="single" w:sz="8" w:space="0" w:color="A6A6A6" w:themeColor="background1" w:themeShade="A6"/>
              <w:bottom w:val="nil"/>
            </w:tcBorders>
            <w:tcMar>
              <w:top w:w="144" w:type="dxa"/>
              <w:left w:w="0" w:type="dxa"/>
              <w:right w:w="0" w:type="dxa"/>
            </w:tcMar>
            <w:vAlign w:val="bottom"/>
          </w:tcPr>
          <w:p w14:paraId="5931B395" w14:textId="77777777" w:rsidR="00636745" w:rsidRPr="00A81C6E" w:rsidRDefault="00636745" w:rsidP="003F243B">
            <w:pPr>
              <w:pStyle w:val="COV2FlagsLogos"/>
            </w:pPr>
            <w:r w:rsidRPr="00A81C6E">
              <w:rPr>
                <w:noProof/>
              </w:rPr>
              <w:drawing>
                <wp:inline distT="0" distB="0" distL="0" distR="0" wp14:anchorId="29F7C866" wp14:editId="57CC9060">
                  <wp:extent cx="532669" cy="279861"/>
                  <wp:effectExtent l="19050" t="19050" r="20320" b="25400"/>
                  <wp:docPr id="26" name="Picture 26" descr="A blue and orange flag with a white star and a whit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ue and orange flag with a white star and a white star&#10;&#10;AI-generated content may be incorrect."/>
                          <pic:cNvPicPr>
                            <a:picLocks noChangeAspect="1" noChangeArrowheads="1"/>
                          </pic:cNvPicPr>
                        </pic:nvPicPr>
                        <pic:blipFill>
                          <a:blip r:embed="rId20"/>
                          <a:stretch>
                            <a:fillRect/>
                          </a:stretch>
                        </pic:blipFill>
                        <pic:spPr bwMode="auto">
                          <a:xfrm>
                            <a:off x="0" y="0"/>
                            <a:ext cx="532669" cy="279861"/>
                          </a:xfrm>
                          <a:prstGeom prst="rect">
                            <a:avLst/>
                          </a:prstGeom>
                          <a:noFill/>
                          <a:ln w="6350" cmpd="sng">
                            <a:solidFill>
                              <a:srgbClr val="BFBFBF"/>
                            </a:solidFill>
                            <a:miter lim="800000"/>
                            <a:headEnd/>
                            <a:tailEnd/>
                          </a:ln>
                          <a:effectLst/>
                        </pic:spPr>
                      </pic:pic>
                    </a:graphicData>
                  </a:graphic>
                </wp:inline>
              </w:drawing>
            </w:r>
            <w:r w:rsidRPr="00A81C6E">
              <w:br/>
              <w:t>Marshall Islands</w:t>
            </w:r>
            <w:r w:rsidRPr="00A81C6E">
              <w:br/>
            </w:r>
          </w:p>
        </w:tc>
        <w:tc>
          <w:tcPr>
            <w:tcW w:w="833" w:type="pct"/>
            <w:tcBorders>
              <w:top w:val="single" w:sz="8" w:space="0" w:color="A6A6A6" w:themeColor="background1" w:themeShade="A6"/>
              <w:bottom w:val="nil"/>
            </w:tcBorders>
            <w:tcMar>
              <w:top w:w="144" w:type="dxa"/>
              <w:left w:w="0" w:type="dxa"/>
              <w:right w:w="0" w:type="dxa"/>
            </w:tcMar>
            <w:vAlign w:val="bottom"/>
          </w:tcPr>
          <w:p w14:paraId="62C3314C" w14:textId="77777777" w:rsidR="00636745" w:rsidRPr="00A81C6E" w:rsidRDefault="00636745" w:rsidP="003F243B">
            <w:pPr>
              <w:pStyle w:val="COV2FlagsLogos"/>
            </w:pPr>
            <w:r w:rsidRPr="00A81C6E">
              <w:rPr>
                <w:noProof/>
              </w:rPr>
              <w:drawing>
                <wp:inline distT="0" distB="0" distL="0" distR="0" wp14:anchorId="3BAA64BC" wp14:editId="5DCBA045">
                  <wp:extent cx="532669" cy="309092"/>
                  <wp:effectExtent l="19050" t="19050" r="20320" b="15240"/>
                  <wp:docPr id="27" name="Picture 27" descr="A blue and white flag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ue and white flag with white stars&#10;&#10;AI-generated content may be incorrect."/>
                          <pic:cNvPicPr>
                            <a:picLocks noChangeAspect="1" noChangeArrowheads="1"/>
                          </pic:cNvPicPr>
                        </pic:nvPicPr>
                        <pic:blipFill>
                          <a:blip r:embed="rId21"/>
                          <a:stretch>
                            <a:fillRect/>
                          </a:stretch>
                        </pic:blipFill>
                        <pic:spPr bwMode="auto">
                          <a:xfrm>
                            <a:off x="0" y="0"/>
                            <a:ext cx="532669" cy="309092"/>
                          </a:xfrm>
                          <a:prstGeom prst="rect">
                            <a:avLst/>
                          </a:prstGeom>
                          <a:noFill/>
                          <a:ln w="6350" cmpd="sng">
                            <a:solidFill>
                              <a:srgbClr val="BFBFBF"/>
                            </a:solidFill>
                            <a:miter lim="800000"/>
                            <a:headEnd/>
                            <a:tailEnd/>
                          </a:ln>
                          <a:effectLst/>
                        </pic:spPr>
                      </pic:pic>
                    </a:graphicData>
                  </a:graphic>
                </wp:inline>
              </w:drawing>
            </w:r>
            <w:r w:rsidRPr="00A81C6E">
              <w:br/>
              <w:t xml:space="preserve">Federated States </w:t>
            </w:r>
            <w:r w:rsidRPr="00A81C6E">
              <w:br/>
              <w:t>of Micronesia</w:t>
            </w:r>
          </w:p>
        </w:tc>
        <w:tc>
          <w:tcPr>
            <w:tcW w:w="833" w:type="pct"/>
            <w:tcBorders>
              <w:top w:val="single" w:sz="8" w:space="0" w:color="A6A6A6" w:themeColor="background1" w:themeShade="A6"/>
              <w:bottom w:val="nil"/>
            </w:tcBorders>
            <w:tcMar>
              <w:top w:w="144" w:type="dxa"/>
              <w:left w:w="0" w:type="dxa"/>
              <w:right w:w="0" w:type="dxa"/>
            </w:tcMar>
            <w:vAlign w:val="bottom"/>
          </w:tcPr>
          <w:p w14:paraId="75471190" w14:textId="77777777" w:rsidR="00636745" w:rsidRPr="00A81C6E" w:rsidRDefault="00636745" w:rsidP="003F243B">
            <w:pPr>
              <w:pStyle w:val="COV2FlagsLogos"/>
            </w:pPr>
            <w:r w:rsidRPr="00A81C6E">
              <w:rPr>
                <w:noProof/>
              </w:rPr>
              <w:drawing>
                <wp:inline distT="0" distB="0" distL="0" distR="0" wp14:anchorId="4FCA6A46" wp14:editId="67D05865">
                  <wp:extent cx="532669" cy="303803"/>
                  <wp:effectExtent l="19050" t="19050" r="20320" b="20320"/>
                  <wp:docPr id="28" name="Picture 28" descr="A blue and yellow flag with a white star and a yellow line with Nauru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ue and yellow flag with a white star and a yellow line with Nauru in the background&#10;&#10;AI-generated content may be incorrect."/>
                          <pic:cNvPicPr>
                            <a:picLocks noChangeAspect="1" noChangeArrowheads="1"/>
                          </pic:cNvPicPr>
                        </pic:nvPicPr>
                        <pic:blipFill>
                          <a:blip r:embed="rId22"/>
                          <a:stretch>
                            <a:fillRect/>
                          </a:stretch>
                        </pic:blipFill>
                        <pic:spPr bwMode="auto">
                          <a:xfrm>
                            <a:off x="0" y="0"/>
                            <a:ext cx="532669" cy="303803"/>
                          </a:xfrm>
                          <a:prstGeom prst="rect">
                            <a:avLst/>
                          </a:prstGeom>
                          <a:noFill/>
                          <a:ln w="6350" cmpd="sng">
                            <a:solidFill>
                              <a:srgbClr val="BFBFBF"/>
                            </a:solidFill>
                            <a:miter lim="800000"/>
                            <a:headEnd/>
                            <a:tailEnd/>
                          </a:ln>
                          <a:effectLst/>
                        </pic:spPr>
                      </pic:pic>
                    </a:graphicData>
                  </a:graphic>
                </wp:inline>
              </w:drawing>
            </w:r>
            <w:r w:rsidRPr="00A81C6E">
              <w:br/>
              <w:t>Nauru</w:t>
            </w:r>
            <w:r w:rsidRPr="00A81C6E">
              <w:br/>
            </w:r>
          </w:p>
        </w:tc>
      </w:tr>
      <w:tr w:rsidR="00636745" w:rsidRPr="00A81C6E" w14:paraId="351265B3" w14:textId="77777777" w:rsidTr="003F243B">
        <w:trPr>
          <w:trHeight w:val="20"/>
        </w:trPr>
        <w:tc>
          <w:tcPr>
            <w:tcW w:w="833" w:type="pct"/>
            <w:tcBorders>
              <w:top w:val="nil"/>
              <w:bottom w:val="nil"/>
            </w:tcBorders>
            <w:tcMar>
              <w:top w:w="144" w:type="dxa"/>
              <w:left w:w="0" w:type="dxa"/>
              <w:right w:w="0" w:type="dxa"/>
            </w:tcMar>
            <w:vAlign w:val="bottom"/>
          </w:tcPr>
          <w:p w14:paraId="5440F3DB" w14:textId="77777777" w:rsidR="00636745" w:rsidRPr="00A81C6E" w:rsidRDefault="00636745" w:rsidP="003F243B">
            <w:pPr>
              <w:pStyle w:val="COV2FlagsLogos"/>
            </w:pPr>
            <w:r w:rsidRPr="00A81C6E">
              <w:rPr>
                <w:noProof/>
              </w:rPr>
              <w:drawing>
                <wp:inline distT="0" distB="0" distL="0" distR="0" wp14:anchorId="18C739EB" wp14:editId="3EDC1905">
                  <wp:extent cx="532669" cy="266777"/>
                  <wp:effectExtent l="19050" t="19050" r="20320" b="19050"/>
                  <wp:docPr id="29" name="Picture 29" descr="A flag with a red blue and white flag with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flag with a red blue and white flag with stars&#10;&#10;AI-generated content may be incorrect."/>
                          <pic:cNvPicPr>
                            <a:picLocks noChangeAspect="1" noChangeArrowheads="1"/>
                          </pic:cNvPicPr>
                        </pic:nvPicPr>
                        <pic:blipFill>
                          <a:blip r:embed="rId23"/>
                          <a:stretch>
                            <a:fillRect/>
                          </a:stretch>
                        </pic:blipFill>
                        <pic:spPr bwMode="auto">
                          <a:xfrm>
                            <a:off x="0" y="0"/>
                            <a:ext cx="532669" cy="266777"/>
                          </a:xfrm>
                          <a:prstGeom prst="rect">
                            <a:avLst/>
                          </a:prstGeom>
                          <a:noFill/>
                          <a:ln w="6350" cmpd="sng">
                            <a:solidFill>
                              <a:srgbClr val="BFBFBF"/>
                            </a:solidFill>
                            <a:miter lim="800000"/>
                            <a:headEnd/>
                            <a:tailEnd/>
                          </a:ln>
                          <a:effectLst/>
                        </pic:spPr>
                      </pic:pic>
                    </a:graphicData>
                  </a:graphic>
                </wp:inline>
              </w:drawing>
            </w:r>
            <w:r w:rsidRPr="00A81C6E">
              <w:br/>
              <w:t>Niue</w:t>
            </w:r>
          </w:p>
        </w:tc>
        <w:tc>
          <w:tcPr>
            <w:tcW w:w="833" w:type="pct"/>
            <w:tcBorders>
              <w:top w:val="nil"/>
              <w:bottom w:val="nil"/>
            </w:tcBorders>
            <w:tcMar>
              <w:top w:w="144" w:type="dxa"/>
              <w:left w:w="0" w:type="dxa"/>
              <w:right w:w="0" w:type="dxa"/>
            </w:tcMar>
            <w:vAlign w:val="bottom"/>
          </w:tcPr>
          <w:p w14:paraId="5AD7EAFA" w14:textId="77777777" w:rsidR="00636745" w:rsidRPr="00A81C6E" w:rsidRDefault="00636745" w:rsidP="003F243B">
            <w:pPr>
              <w:pStyle w:val="COV2FlagsLogos"/>
            </w:pPr>
            <w:r w:rsidRPr="00A81C6E">
              <w:rPr>
                <w:noProof/>
              </w:rPr>
              <w:drawing>
                <wp:inline distT="0" distB="0" distL="0" distR="0" wp14:anchorId="2A282A1E" wp14:editId="1CB8B819">
                  <wp:extent cx="498469" cy="310896"/>
                  <wp:effectExtent l="19050" t="19050" r="16510" b="13335"/>
                  <wp:docPr id="30" name="Picture 30" descr="A yellow circle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yellow circle on a blue background&#10;&#10;AI-generated content may be incorrect."/>
                          <pic:cNvPicPr>
                            <a:picLocks noChangeAspect="1" noChangeArrowheads="1"/>
                          </pic:cNvPicPr>
                        </pic:nvPicPr>
                        <pic:blipFill>
                          <a:blip r:embed="rId24"/>
                          <a:stretch>
                            <a:fillRect/>
                          </a:stretch>
                        </pic:blipFill>
                        <pic:spPr bwMode="auto">
                          <a:xfrm>
                            <a:off x="0" y="0"/>
                            <a:ext cx="498469" cy="310896"/>
                          </a:xfrm>
                          <a:prstGeom prst="rect">
                            <a:avLst/>
                          </a:prstGeom>
                          <a:noFill/>
                          <a:ln w="6350" cmpd="sng">
                            <a:solidFill>
                              <a:srgbClr val="BFBFBF"/>
                            </a:solidFill>
                            <a:miter lim="800000"/>
                            <a:headEnd/>
                            <a:tailEnd/>
                          </a:ln>
                          <a:effectLst/>
                        </pic:spPr>
                      </pic:pic>
                    </a:graphicData>
                  </a:graphic>
                </wp:inline>
              </w:drawing>
            </w:r>
            <w:r w:rsidRPr="00A81C6E">
              <w:br/>
              <w:t>Palau</w:t>
            </w:r>
          </w:p>
        </w:tc>
        <w:tc>
          <w:tcPr>
            <w:tcW w:w="833" w:type="pct"/>
            <w:tcBorders>
              <w:top w:val="nil"/>
              <w:bottom w:val="nil"/>
            </w:tcBorders>
            <w:tcMar>
              <w:top w:w="144" w:type="dxa"/>
              <w:left w:w="0" w:type="dxa"/>
              <w:right w:w="0" w:type="dxa"/>
            </w:tcMar>
            <w:vAlign w:val="bottom"/>
          </w:tcPr>
          <w:p w14:paraId="285E7188" w14:textId="77777777" w:rsidR="00636745" w:rsidRPr="00A81C6E" w:rsidRDefault="00636745" w:rsidP="003F243B">
            <w:pPr>
              <w:pStyle w:val="COV2FlagsLogos"/>
            </w:pPr>
            <w:r w:rsidRPr="00A81C6E">
              <w:rPr>
                <w:noProof/>
              </w:rPr>
              <w:drawing>
                <wp:inline distT="0" distB="0" distL="0" distR="0" wp14:anchorId="157F2AF8" wp14:editId="757B6468">
                  <wp:extent cx="415564" cy="310896"/>
                  <wp:effectExtent l="19050" t="19050" r="22860" b="13335"/>
                  <wp:docPr id="31" name="Picture 31" descr="A red black and white flag with a yellow bir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red black and white flag with a yellow bird on it&#10;&#10;AI-generated content may be incorrect."/>
                          <pic:cNvPicPr>
                            <a:picLocks noChangeAspect="1" noChangeArrowheads="1"/>
                          </pic:cNvPicPr>
                        </pic:nvPicPr>
                        <pic:blipFill>
                          <a:blip r:embed="rId25"/>
                          <a:stretch>
                            <a:fillRect/>
                          </a:stretch>
                        </pic:blipFill>
                        <pic:spPr bwMode="auto">
                          <a:xfrm>
                            <a:off x="0" y="0"/>
                            <a:ext cx="415564" cy="310896"/>
                          </a:xfrm>
                          <a:prstGeom prst="rect">
                            <a:avLst/>
                          </a:prstGeom>
                          <a:noFill/>
                          <a:ln w="6350" cmpd="sng">
                            <a:solidFill>
                              <a:srgbClr val="BFBFBF"/>
                            </a:solidFill>
                            <a:miter lim="800000"/>
                            <a:headEnd/>
                            <a:tailEnd/>
                          </a:ln>
                          <a:effectLst/>
                        </pic:spPr>
                      </pic:pic>
                    </a:graphicData>
                  </a:graphic>
                </wp:inline>
              </w:drawing>
            </w:r>
            <w:r w:rsidRPr="00A81C6E">
              <w:br/>
              <w:t>Papua New Guinea</w:t>
            </w:r>
          </w:p>
        </w:tc>
        <w:tc>
          <w:tcPr>
            <w:tcW w:w="833" w:type="pct"/>
            <w:tcBorders>
              <w:top w:val="nil"/>
              <w:bottom w:val="nil"/>
            </w:tcBorders>
            <w:tcMar>
              <w:top w:w="144" w:type="dxa"/>
              <w:left w:w="0" w:type="dxa"/>
              <w:right w:w="0" w:type="dxa"/>
            </w:tcMar>
            <w:vAlign w:val="bottom"/>
          </w:tcPr>
          <w:p w14:paraId="4A3639C9" w14:textId="77777777" w:rsidR="00636745" w:rsidRPr="00A81C6E" w:rsidRDefault="00636745" w:rsidP="003F243B">
            <w:pPr>
              <w:pStyle w:val="COV2FlagsLogos"/>
            </w:pPr>
            <w:r w:rsidRPr="00A81C6E">
              <w:rPr>
                <w:noProof/>
              </w:rPr>
              <w:drawing>
                <wp:inline distT="0" distB="0" distL="0" distR="0" wp14:anchorId="7FFB66C3" wp14:editId="19C7D502">
                  <wp:extent cx="532669" cy="265891"/>
                  <wp:effectExtent l="19050" t="19050" r="20320" b="20320"/>
                  <wp:docPr id="32" name="Picture 32" descr="A red and blue flag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red and blue flag with white stars&#10;&#10;AI-generated content may be incorrect."/>
                          <pic:cNvPicPr>
                            <a:picLocks noChangeAspect="1" noChangeArrowheads="1"/>
                          </pic:cNvPicPr>
                        </pic:nvPicPr>
                        <pic:blipFill>
                          <a:blip r:embed="rId26"/>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Samoa</w:t>
            </w:r>
          </w:p>
        </w:tc>
        <w:tc>
          <w:tcPr>
            <w:tcW w:w="833" w:type="pct"/>
            <w:tcBorders>
              <w:top w:val="nil"/>
              <w:bottom w:val="nil"/>
            </w:tcBorders>
            <w:tcMar>
              <w:top w:w="144" w:type="dxa"/>
              <w:left w:w="0" w:type="dxa"/>
              <w:right w:w="0" w:type="dxa"/>
            </w:tcMar>
            <w:vAlign w:val="bottom"/>
          </w:tcPr>
          <w:p w14:paraId="1D53A385" w14:textId="77777777" w:rsidR="00636745" w:rsidRPr="00A81C6E" w:rsidRDefault="00636745" w:rsidP="003F243B">
            <w:pPr>
              <w:pStyle w:val="COV2FlagsLogos"/>
            </w:pPr>
            <w:r w:rsidRPr="00A81C6E">
              <w:rPr>
                <w:noProof/>
              </w:rPr>
              <w:drawing>
                <wp:inline distT="0" distB="0" distL="0" distR="0" wp14:anchorId="6E83A30E" wp14:editId="22435E82">
                  <wp:extent cx="532669" cy="307901"/>
                  <wp:effectExtent l="19050" t="19050" r="20320" b="16510"/>
                  <wp:docPr id="33" name="Picture 33" descr="A blue and green flag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ue and green flag with white stars&#10;&#10;AI-generated content may be incorrect."/>
                          <pic:cNvPicPr>
                            <a:picLocks noChangeAspect="1" noChangeArrowheads="1"/>
                          </pic:cNvPicPr>
                        </pic:nvPicPr>
                        <pic:blipFill>
                          <a:blip r:embed="rId27"/>
                          <a:stretch>
                            <a:fillRect/>
                          </a:stretch>
                        </pic:blipFill>
                        <pic:spPr bwMode="auto">
                          <a:xfrm>
                            <a:off x="0" y="0"/>
                            <a:ext cx="532669" cy="307901"/>
                          </a:xfrm>
                          <a:prstGeom prst="rect">
                            <a:avLst/>
                          </a:prstGeom>
                          <a:noFill/>
                          <a:ln w="6350" cmpd="sng">
                            <a:solidFill>
                              <a:srgbClr val="BFBFBF"/>
                            </a:solidFill>
                            <a:miter lim="800000"/>
                            <a:headEnd/>
                            <a:tailEnd/>
                          </a:ln>
                          <a:effectLst/>
                        </pic:spPr>
                      </pic:pic>
                    </a:graphicData>
                  </a:graphic>
                </wp:inline>
              </w:drawing>
            </w:r>
            <w:r w:rsidRPr="00A81C6E">
              <w:br/>
              <w:t>Solomon Islands</w:t>
            </w:r>
          </w:p>
        </w:tc>
        <w:tc>
          <w:tcPr>
            <w:tcW w:w="833" w:type="pct"/>
            <w:tcBorders>
              <w:top w:val="nil"/>
              <w:bottom w:val="nil"/>
            </w:tcBorders>
            <w:tcMar>
              <w:top w:w="144" w:type="dxa"/>
              <w:left w:w="0" w:type="dxa"/>
              <w:right w:w="0" w:type="dxa"/>
            </w:tcMar>
            <w:vAlign w:val="bottom"/>
          </w:tcPr>
          <w:p w14:paraId="2CB4F471" w14:textId="77777777" w:rsidR="00636745" w:rsidRPr="00A81C6E" w:rsidRDefault="00636745" w:rsidP="003F243B">
            <w:pPr>
              <w:pStyle w:val="COV2FlagsLogos"/>
            </w:pPr>
            <w:r w:rsidRPr="00A81C6E">
              <w:rPr>
                <w:noProof/>
              </w:rPr>
              <w:drawing>
                <wp:inline distT="0" distB="0" distL="0" distR="0" wp14:anchorId="3B05465B" wp14:editId="0D8D5E39">
                  <wp:extent cx="532669" cy="265891"/>
                  <wp:effectExtent l="19050" t="19050" r="20320" b="20320"/>
                  <wp:docPr id="34" name="Picture 34" descr="A red and yellow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ed and yellow flag&#10;&#10;AI-generated content may be incorrect."/>
                          <pic:cNvPicPr>
                            <a:picLocks noChangeAspect="1" noChangeArrowheads="1"/>
                          </pic:cNvPicPr>
                        </pic:nvPicPr>
                        <pic:blipFill>
                          <a:blip r:embed="rId28"/>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Timor-Leste</w:t>
            </w:r>
          </w:p>
        </w:tc>
      </w:tr>
      <w:tr w:rsidR="00636745" w:rsidRPr="00A81C6E" w14:paraId="22730962" w14:textId="77777777" w:rsidTr="003F243B">
        <w:trPr>
          <w:trHeight w:val="20"/>
        </w:trPr>
        <w:tc>
          <w:tcPr>
            <w:tcW w:w="833" w:type="pct"/>
            <w:tcBorders>
              <w:top w:val="nil"/>
              <w:bottom w:val="nil"/>
            </w:tcBorders>
            <w:tcMar>
              <w:top w:w="144" w:type="dxa"/>
              <w:left w:w="0" w:type="dxa"/>
              <w:right w:w="0" w:type="dxa"/>
            </w:tcMar>
            <w:vAlign w:val="bottom"/>
          </w:tcPr>
          <w:p w14:paraId="1DD444EB" w14:textId="77777777" w:rsidR="00636745" w:rsidRPr="00A81C6E" w:rsidRDefault="00636745" w:rsidP="003F243B">
            <w:pPr>
              <w:pStyle w:val="COV2FlagsLogos"/>
            </w:pPr>
            <w:r w:rsidRPr="00A81C6E">
              <w:rPr>
                <w:noProof/>
              </w:rPr>
              <w:drawing>
                <wp:inline distT="0" distB="0" distL="0" distR="0" wp14:anchorId="5997D940" wp14:editId="03645EA4">
                  <wp:extent cx="532669" cy="265891"/>
                  <wp:effectExtent l="19050" t="19050" r="20320" b="20320"/>
                  <wp:docPr id="17" name="Picture 17" descr="A blue and yellow flag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blue and yellow flag with white stars&#10;&#10;AI-generated content may be incorrect."/>
                          <pic:cNvPicPr>
                            <a:picLocks noChangeAspect="1" noChangeArrowheads="1"/>
                          </pic:cNvPicPr>
                        </pic:nvPicPr>
                        <pic:blipFill>
                          <a:blip r:embed="rId29"/>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Tokelau</w:t>
            </w:r>
          </w:p>
        </w:tc>
        <w:tc>
          <w:tcPr>
            <w:tcW w:w="833" w:type="pct"/>
            <w:tcBorders>
              <w:top w:val="nil"/>
              <w:bottom w:val="nil"/>
            </w:tcBorders>
            <w:tcMar>
              <w:top w:w="144" w:type="dxa"/>
              <w:left w:w="0" w:type="dxa"/>
              <w:right w:w="0" w:type="dxa"/>
            </w:tcMar>
            <w:vAlign w:val="bottom"/>
          </w:tcPr>
          <w:p w14:paraId="7364AA62" w14:textId="77777777" w:rsidR="00636745" w:rsidRPr="00A81C6E" w:rsidRDefault="00636745" w:rsidP="003F243B">
            <w:pPr>
              <w:pStyle w:val="COV2FlagsLogos"/>
            </w:pPr>
            <w:r w:rsidRPr="00A81C6E">
              <w:rPr>
                <w:noProof/>
              </w:rPr>
              <w:drawing>
                <wp:inline distT="0" distB="0" distL="0" distR="0" wp14:anchorId="21BF0E47" wp14:editId="3C8F7A51">
                  <wp:extent cx="532669" cy="265891"/>
                  <wp:effectExtent l="19050" t="19050" r="20320" b="20320"/>
                  <wp:docPr id="35" name="Picture 35" descr="A red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red and white flag&#10;&#10;AI-generated content may be incorrect."/>
                          <pic:cNvPicPr>
                            <a:picLocks noChangeAspect="1" noChangeArrowheads="1"/>
                          </pic:cNvPicPr>
                        </pic:nvPicPr>
                        <pic:blipFill>
                          <a:blip r:embed="rId30"/>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Tonga</w:t>
            </w:r>
          </w:p>
        </w:tc>
        <w:tc>
          <w:tcPr>
            <w:tcW w:w="833" w:type="pct"/>
            <w:tcBorders>
              <w:top w:val="nil"/>
              <w:bottom w:val="nil"/>
            </w:tcBorders>
            <w:tcMar>
              <w:top w:w="144" w:type="dxa"/>
              <w:left w:w="0" w:type="dxa"/>
              <w:right w:w="0" w:type="dxa"/>
            </w:tcMar>
            <w:vAlign w:val="bottom"/>
          </w:tcPr>
          <w:p w14:paraId="77E96896" w14:textId="77777777" w:rsidR="00636745" w:rsidRPr="00A81C6E" w:rsidRDefault="00636745" w:rsidP="003F243B">
            <w:pPr>
              <w:pStyle w:val="COV2FlagsLogos"/>
            </w:pPr>
            <w:r w:rsidRPr="00A81C6E">
              <w:rPr>
                <w:noProof/>
              </w:rPr>
              <w:drawing>
                <wp:inline distT="0" distB="0" distL="0" distR="0" wp14:anchorId="6CD8A7ED" wp14:editId="67544CDD">
                  <wp:extent cx="532669" cy="265891"/>
                  <wp:effectExtent l="19050" t="19050" r="20320" b="20320"/>
                  <wp:docPr id="19" name="Picture 19" descr="A flag with a red white and blue flag with yellow stars with Tuvalu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lag with a red white and blue flag with yellow stars with Tuvalu in the background&#10;&#10;AI-generated content may be incorrect."/>
                          <pic:cNvPicPr>
                            <a:picLocks noChangeAspect="1" noChangeArrowheads="1"/>
                          </pic:cNvPicPr>
                        </pic:nvPicPr>
                        <pic:blipFill>
                          <a:blip r:embed="rId31"/>
                          <a:stretch>
                            <a:fillRect/>
                          </a:stretch>
                        </pic:blipFill>
                        <pic:spPr bwMode="auto">
                          <a:xfrm>
                            <a:off x="0" y="0"/>
                            <a:ext cx="532669" cy="265891"/>
                          </a:xfrm>
                          <a:prstGeom prst="rect">
                            <a:avLst/>
                          </a:prstGeom>
                          <a:noFill/>
                          <a:ln w="6350" cmpd="sng">
                            <a:solidFill>
                              <a:srgbClr val="BFBFBF"/>
                            </a:solidFill>
                            <a:miter lim="800000"/>
                            <a:headEnd/>
                            <a:tailEnd/>
                          </a:ln>
                          <a:effectLst/>
                        </pic:spPr>
                      </pic:pic>
                    </a:graphicData>
                  </a:graphic>
                </wp:inline>
              </w:drawing>
            </w:r>
            <w:r w:rsidRPr="00A81C6E">
              <w:br/>
              <w:t>Tuvalu</w:t>
            </w:r>
          </w:p>
        </w:tc>
        <w:tc>
          <w:tcPr>
            <w:tcW w:w="833" w:type="pct"/>
            <w:tcBorders>
              <w:top w:val="nil"/>
              <w:bottom w:val="nil"/>
            </w:tcBorders>
            <w:tcMar>
              <w:top w:w="144" w:type="dxa"/>
              <w:left w:w="0" w:type="dxa"/>
              <w:right w:w="0" w:type="dxa"/>
            </w:tcMar>
            <w:vAlign w:val="bottom"/>
          </w:tcPr>
          <w:p w14:paraId="505E2D6A" w14:textId="77777777" w:rsidR="00636745" w:rsidRPr="00A81C6E" w:rsidRDefault="00636745" w:rsidP="003F243B">
            <w:pPr>
              <w:pStyle w:val="COV2FlagsLogos"/>
            </w:pPr>
            <w:r w:rsidRPr="00A81C6E">
              <w:rPr>
                <w:noProof/>
              </w:rPr>
              <w:drawing>
                <wp:inline distT="0" distB="0" distL="0" distR="0" wp14:anchorId="318B5096" wp14:editId="2815B984">
                  <wp:extent cx="517123" cy="310896"/>
                  <wp:effectExtent l="19050" t="19050" r="16510" b="13335"/>
                  <wp:docPr id="21" name="Picture 21" descr="A flag with a black yellow and green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flag with a black yellow and green triangle&#10;&#10;AI-generated content may be incorrect."/>
                          <pic:cNvPicPr>
                            <a:picLocks noChangeAspect="1" noChangeArrowheads="1"/>
                          </pic:cNvPicPr>
                        </pic:nvPicPr>
                        <pic:blipFill>
                          <a:blip r:embed="rId32"/>
                          <a:stretch>
                            <a:fillRect/>
                          </a:stretch>
                        </pic:blipFill>
                        <pic:spPr bwMode="auto">
                          <a:xfrm>
                            <a:off x="0" y="0"/>
                            <a:ext cx="517123" cy="310896"/>
                          </a:xfrm>
                          <a:prstGeom prst="rect">
                            <a:avLst/>
                          </a:prstGeom>
                          <a:noFill/>
                          <a:ln w="6350" cmpd="sng">
                            <a:solidFill>
                              <a:srgbClr val="BFBFBF"/>
                            </a:solidFill>
                            <a:miter lim="800000"/>
                            <a:headEnd/>
                            <a:tailEnd/>
                          </a:ln>
                          <a:effectLst/>
                        </pic:spPr>
                      </pic:pic>
                    </a:graphicData>
                  </a:graphic>
                </wp:inline>
              </w:drawing>
            </w:r>
            <w:r w:rsidRPr="00A81C6E">
              <w:br/>
              <w:t>Vanuatu</w:t>
            </w:r>
          </w:p>
        </w:tc>
        <w:tc>
          <w:tcPr>
            <w:tcW w:w="833" w:type="pct"/>
            <w:tcBorders>
              <w:top w:val="nil"/>
              <w:bottom w:val="nil"/>
            </w:tcBorders>
            <w:tcMar>
              <w:top w:w="144" w:type="dxa"/>
              <w:left w:w="0" w:type="dxa"/>
              <w:right w:w="0" w:type="dxa"/>
            </w:tcMar>
            <w:vAlign w:val="bottom"/>
          </w:tcPr>
          <w:p w14:paraId="48011D24" w14:textId="77777777" w:rsidR="00636745" w:rsidRPr="00A81C6E" w:rsidRDefault="00636745" w:rsidP="003F243B">
            <w:pPr>
              <w:pStyle w:val="COV2FlagsLogos"/>
            </w:pPr>
          </w:p>
        </w:tc>
        <w:tc>
          <w:tcPr>
            <w:tcW w:w="833" w:type="pct"/>
            <w:tcBorders>
              <w:top w:val="nil"/>
              <w:bottom w:val="nil"/>
            </w:tcBorders>
            <w:tcMar>
              <w:top w:w="144" w:type="dxa"/>
              <w:left w:w="0" w:type="dxa"/>
              <w:right w:w="0" w:type="dxa"/>
            </w:tcMar>
            <w:vAlign w:val="bottom"/>
          </w:tcPr>
          <w:p w14:paraId="6DC7BB8D" w14:textId="77777777" w:rsidR="00636745" w:rsidRPr="00A81C6E" w:rsidRDefault="00636745" w:rsidP="003F243B">
            <w:pPr>
              <w:pStyle w:val="COV2FlagsLogos"/>
            </w:pPr>
          </w:p>
        </w:tc>
      </w:tr>
    </w:tbl>
    <w:p w14:paraId="323BC381" w14:textId="77777777" w:rsidR="00636745" w:rsidRPr="00A81C6E" w:rsidRDefault="00636745" w:rsidP="00636745">
      <w:pPr>
        <w:pStyle w:val="NoSpacing"/>
        <w:rPr>
          <w:i/>
          <w:iCs/>
          <w:highlight w:val="yellow"/>
        </w:rPr>
      </w:pPr>
    </w:p>
    <w:p w14:paraId="39C7E99B" w14:textId="77777777" w:rsidR="00636745" w:rsidRPr="00A81C6E" w:rsidRDefault="00636745" w:rsidP="00636745">
      <w:pPr>
        <w:pStyle w:val="NoSpacing"/>
        <w:rPr>
          <w:i/>
          <w:iCs/>
          <w:highlight w:val="yellow"/>
        </w:rPr>
      </w:pPr>
    </w:p>
    <w:tbl>
      <w:tblPr>
        <w:tblStyle w:val="TableGrid"/>
        <w:tblW w:w="5000" w:type="pct"/>
        <w:tblBorders>
          <w:top w:val="none" w:sz="0" w:space="0" w:color="auto"/>
          <w:left w:val="none" w:sz="0" w:space="0" w:color="auto"/>
          <w:bottom w:val="none" w:sz="0" w:space="0" w:color="auto"/>
          <w:right w:val="none" w:sz="0" w:space="0" w:color="auto"/>
          <w:insideH w:val="single" w:sz="4" w:space="0" w:color="BFBFBF" w:themeColor="background1" w:themeShade="BF"/>
          <w:insideV w:val="none" w:sz="0" w:space="0" w:color="auto"/>
        </w:tblBorders>
        <w:tblCellMar>
          <w:top w:w="72" w:type="dxa"/>
          <w:left w:w="144" w:type="dxa"/>
          <w:bottom w:w="0" w:type="dxa"/>
          <w:right w:w="144" w:type="dxa"/>
        </w:tblCellMar>
        <w:tblLook w:val="0600" w:firstRow="0" w:lastRow="0" w:firstColumn="0" w:lastColumn="0" w:noHBand="1" w:noVBand="1"/>
      </w:tblPr>
      <w:tblGrid>
        <w:gridCol w:w="2178"/>
        <w:gridCol w:w="2178"/>
        <w:gridCol w:w="2178"/>
        <w:gridCol w:w="2178"/>
      </w:tblGrid>
      <w:tr w:rsidR="00636745" w:rsidRPr="00A81C6E" w14:paraId="1C3DCE35" w14:textId="77777777" w:rsidTr="003F243B">
        <w:trPr>
          <w:trHeight w:val="20"/>
        </w:trPr>
        <w:tc>
          <w:tcPr>
            <w:tcW w:w="5000" w:type="pct"/>
            <w:gridSpan w:val="4"/>
            <w:tcBorders>
              <w:top w:val="nil"/>
              <w:bottom w:val="single" w:sz="8" w:space="0" w:color="A6A6A6" w:themeColor="background1" w:themeShade="A6"/>
            </w:tcBorders>
            <w:tcMar>
              <w:top w:w="0" w:type="dxa"/>
              <w:left w:w="0" w:type="dxa"/>
              <w:bottom w:w="58" w:type="dxa"/>
              <w:right w:w="0" w:type="dxa"/>
            </w:tcMar>
          </w:tcPr>
          <w:p w14:paraId="4559AC8F" w14:textId="77777777" w:rsidR="00636745" w:rsidRPr="00A81C6E" w:rsidRDefault="00636745" w:rsidP="003F243B">
            <w:pPr>
              <w:pStyle w:val="COV2Subheadings"/>
              <w:rPr>
                <w:noProof w:val="0"/>
              </w:rPr>
            </w:pPr>
            <w:r w:rsidRPr="00A81C6E">
              <w:rPr>
                <w:noProof w:val="0"/>
              </w:rPr>
              <w:t>DONORS</w:t>
            </w:r>
          </w:p>
        </w:tc>
      </w:tr>
      <w:tr w:rsidR="00636745" w:rsidRPr="00A81C6E" w14:paraId="0B24FA04" w14:textId="77777777" w:rsidTr="003F243B">
        <w:trPr>
          <w:trHeight w:val="20"/>
        </w:trPr>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0A1C7C15" w14:textId="77777777" w:rsidR="00636745" w:rsidRPr="00A81C6E" w:rsidRDefault="00636745" w:rsidP="003F243B">
            <w:pPr>
              <w:pStyle w:val="COV2FlagsLogos"/>
              <w:spacing w:line="300" w:lineRule="auto"/>
            </w:pPr>
            <w:r w:rsidRPr="00A81C6E">
              <w:rPr>
                <w:noProof/>
              </w:rPr>
              <w:drawing>
                <wp:inline distT="0" distB="0" distL="0" distR="0" wp14:anchorId="238B9D11" wp14:editId="647AC0C3">
                  <wp:extent cx="1085850" cy="490220"/>
                  <wp:effectExtent l="0" t="0" r="0" b="5080"/>
                  <wp:docPr id="36" name="Picture 3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black background with a black square&#10;&#10;AI-generated content may be incorrect."/>
                          <pic:cNvPicPr>
                            <a:picLocks noChangeAspect="1" noChangeArrowheads="1"/>
                          </pic:cNvPicPr>
                        </pic:nvPicPr>
                        <pic:blipFill rotWithShape="1">
                          <a:blip r:embed="rId33"/>
                          <a:srcRect l="-1835" t="-10760" r="-2024" b="-1"/>
                          <a:stretch/>
                        </pic:blipFill>
                        <pic:spPr bwMode="auto">
                          <a:xfrm>
                            <a:off x="0" y="0"/>
                            <a:ext cx="1123723" cy="507318"/>
                          </a:xfrm>
                          <a:prstGeom prst="rect">
                            <a:avLst/>
                          </a:prstGeom>
                          <a:noFill/>
                          <a:ln>
                            <a:noFill/>
                          </a:ln>
                          <a:extLst>
                            <a:ext uri="{53640926-AAD7-44D8-BBD7-CCE9431645EC}">
                              <a14:shadowObscured xmlns:a14="http://schemas.microsoft.com/office/drawing/2010/main"/>
                            </a:ext>
                          </a:extLst>
                        </pic:spPr>
                      </pic:pic>
                    </a:graphicData>
                  </a:graphic>
                </wp:inline>
              </w:drawing>
            </w:r>
            <w:r w:rsidRPr="00A81C6E">
              <w:br/>
              <w:t>Australia</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01D0E748" w14:textId="77777777" w:rsidR="00636745" w:rsidRPr="00A81C6E" w:rsidRDefault="00636745" w:rsidP="003F243B">
            <w:pPr>
              <w:pStyle w:val="COV2FlagsLogos"/>
              <w:spacing w:line="300" w:lineRule="auto"/>
            </w:pPr>
            <w:r w:rsidRPr="00A81C6E">
              <w:rPr>
                <w:noProof/>
              </w:rPr>
              <w:drawing>
                <wp:inline distT="0" distB="0" distL="0" distR="0" wp14:anchorId="519F5FB1" wp14:editId="5441E170">
                  <wp:extent cx="561030" cy="480540"/>
                  <wp:effectExtent l="0" t="0" r="0" b="0"/>
                  <wp:docPr id="46" name="Picture 46" descr="A flag with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flag with a red circle&#10;&#10;AI-generated content may be incorrect."/>
                          <pic:cNvPicPr/>
                        </pic:nvPicPr>
                        <pic:blipFill>
                          <a:blip r:embed="rId34"/>
                          <a:stretch>
                            <a:fillRect/>
                          </a:stretch>
                        </pic:blipFill>
                        <pic:spPr>
                          <a:xfrm>
                            <a:off x="0" y="0"/>
                            <a:ext cx="571581" cy="489577"/>
                          </a:xfrm>
                          <a:prstGeom prst="rect">
                            <a:avLst/>
                          </a:prstGeom>
                        </pic:spPr>
                      </pic:pic>
                    </a:graphicData>
                  </a:graphic>
                </wp:inline>
              </w:drawing>
            </w:r>
            <w:r w:rsidRPr="00A81C6E">
              <w:br/>
              <w:t>The Government of Japan</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46456ABB" w14:textId="77777777" w:rsidR="00636745" w:rsidRPr="00A81C6E" w:rsidRDefault="00636745" w:rsidP="003F243B">
            <w:pPr>
              <w:pStyle w:val="COV2FlagsLogos"/>
              <w:spacing w:line="300" w:lineRule="auto"/>
            </w:pPr>
            <w:r w:rsidRPr="00A81C6E">
              <w:rPr>
                <w:noProof/>
              </w:rPr>
              <w:drawing>
                <wp:inline distT="0" distB="0" distL="0" distR="0" wp14:anchorId="737CAFDF" wp14:editId="117404E3">
                  <wp:extent cx="536321" cy="457091"/>
                  <wp:effectExtent l="0" t="0" r="0" b="635"/>
                  <wp:docPr id="43" name="Picture 43" descr="A logo with a red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logo with a red and blue circle&#10;&#10;Description automatically generated"/>
                          <pic:cNvPicPr/>
                        </pic:nvPicPr>
                        <pic:blipFill>
                          <a:blip r:embed="rId35"/>
                          <a:stretch>
                            <a:fillRect/>
                          </a:stretch>
                        </pic:blipFill>
                        <pic:spPr>
                          <a:xfrm>
                            <a:off x="0" y="0"/>
                            <a:ext cx="548992" cy="467890"/>
                          </a:xfrm>
                          <a:prstGeom prst="rect">
                            <a:avLst/>
                          </a:prstGeom>
                        </pic:spPr>
                      </pic:pic>
                    </a:graphicData>
                  </a:graphic>
                </wp:inline>
              </w:drawing>
            </w:r>
            <w:r w:rsidRPr="00A81C6E">
              <w:br/>
              <w:t>Republic of Korea</w:t>
            </w:r>
          </w:p>
        </w:tc>
        <w:tc>
          <w:tcPr>
            <w:tcW w:w="1250" w:type="pct"/>
            <w:tcBorders>
              <w:top w:val="single" w:sz="8" w:space="0" w:color="A6A6A6" w:themeColor="background1" w:themeShade="A6"/>
              <w:bottom w:val="single" w:sz="8" w:space="0" w:color="A6A6A6" w:themeColor="background1" w:themeShade="A6"/>
            </w:tcBorders>
            <w:tcMar>
              <w:top w:w="144" w:type="dxa"/>
              <w:left w:w="0" w:type="dxa"/>
              <w:right w:w="0" w:type="dxa"/>
            </w:tcMar>
            <w:vAlign w:val="bottom"/>
          </w:tcPr>
          <w:p w14:paraId="701C5CE7" w14:textId="77777777" w:rsidR="00636745" w:rsidRPr="00A81C6E" w:rsidRDefault="00636745" w:rsidP="003F243B">
            <w:pPr>
              <w:pStyle w:val="COV2FlagsLogos"/>
              <w:spacing w:line="300" w:lineRule="auto"/>
            </w:pPr>
            <w:r w:rsidRPr="00A81C6E">
              <w:rPr>
                <w:noProof/>
              </w:rPr>
              <w:drawing>
                <wp:inline distT="0" distB="0" distL="0" distR="0" wp14:anchorId="2AEC2A25" wp14:editId="7E727567">
                  <wp:extent cx="628650" cy="471485"/>
                  <wp:effectExtent l="0" t="0" r="0" b="5080"/>
                  <wp:docPr id="44" name="Picture 4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black background with a black square&#10;&#10;AI-generated content may be incorrect."/>
                          <pic:cNvPicPr/>
                        </pic:nvPicPr>
                        <pic:blipFill>
                          <a:blip r:embed="rId36"/>
                          <a:stretch>
                            <a:fillRect/>
                          </a:stretch>
                        </pic:blipFill>
                        <pic:spPr>
                          <a:xfrm>
                            <a:off x="0" y="0"/>
                            <a:ext cx="644718" cy="483536"/>
                          </a:xfrm>
                          <a:prstGeom prst="rect">
                            <a:avLst/>
                          </a:prstGeom>
                        </pic:spPr>
                      </pic:pic>
                    </a:graphicData>
                  </a:graphic>
                </wp:inline>
              </w:drawing>
            </w:r>
            <w:r w:rsidRPr="00A81C6E">
              <w:br/>
              <w:t>New Zealand</w:t>
            </w:r>
          </w:p>
        </w:tc>
      </w:tr>
      <w:tr w:rsidR="00636745" w:rsidRPr="00A81C6E" w14:paraId="5447C6B0" w14:textId="77777777" w:rsidTr="003F243B">
        <w:trPr>
          <w:trHeight w:val="20"/>
        </w:trPr>
        <w:tc>
          <w:tcPr>
            <w:tcW w:w="1250" w:type="pct"/>
            <w:tcBorders>
              <w:top w:val="single" w:sz="8" w:space="0" w:color="A6A6A6" w:themeColor="background1" w:themeShade="A6"/>
              <w:bottom w:val="nil"/>
            </w:tcBorders>
            <w:tcMar>
              <w:top w:w="144" w:type="dxa"/>
              <w:left w:w="0" w:type="dxa"/>
              <w:right w:w="0" w:type="dxa"/>
            </w:tcMar>
            <w:vAlign w:val="bottom"/>
          </w:tcPr>
          <w:p w14:paraId="249814BE" w14:textId="77777777" w:rsidR="00636745" w:rsidRPr="00A81C6E" w:rsidRDefault="00636745" w:rsidP="003F243B">
            <w:pPr>
              <w:pStyle w:val="COV2FlagsLogos"/>
              <w:spacing w:line="300" w:lineRule="auto"/>
            </w:pPr>
            <w:r w:rsidRPr="00A81C6E">
              <w:rPr>
                <w:noProof/>
              </w:rPr>
              <w:drawing>
                <wp:inline distT="0" distB="0" distL="0" distR="0" wp14:anchorId="0CE90CB9" wp14:editId="080EE9F5">
                  <wp:extent cx="1038225" cy="295275"/>
                  <wp:effectExtent l="0" t="0" r="0" b="9525"/>
                  <wp:docPr id="47" name="Picture 47" descr="A logo with text and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logo with text and a flag&#10;&#10;AI-generated content may be incorrect."/>
                          <pic:cNvPicPr/>
                        </pic:nvPicPr>
                        <pic:blipFill rotWithShape="1">
                          <a:blip r:embed="rId37"/>
                          <a:srcRect t="30276" b="27063"/>
                          <a:stretch/>
                        </pic:blipFill>
                        <pic:spPr bwMode="auto">
                          <a:xfrm>
                            <a:off x="0" y="0"/>
                            <a:ext cx="1038378" cy="295319"/>
                          </a:xfrm>
                          <a:prstGeom prst="rect">
                            <a:avLst/>
                          </a:prstGeom>
                          <a:ln>
                            <a:noFill/>
                          </a:ln>
                          <a:extLst>
                            <a:ext uri="{53640926-AAD7-44D8-BBD7-CCE9431645EC}">
                              <a14:shadowObscured xmlns:a14="http://schemas.microsoft.com/office/drawing/2010/main"/>
                            </a:ext>
                          </a:extLst>
                        </pic:spPr>
                      </pic:pic>
                    </a:graphicData>
                  </a:graphic>
                </wp:inline>
              </w:drawing>
            </w:r>
            <w:r w:rsidRPr="00A81C6E">
              <w:br/>
              <w:t>United Kingdom</w:t>
            </w:r>
          </w:p>
        </w:tc>
        <w:tc>
          <w:tcPr>
            <w:tcW w:w="1250" w:type="pct"/>
            <w:tcBorders>
              <w:top w:val="single" w:sz="8" w:space="0" w:color="A6A6A6" w:themeColor="background1" w:themeShade="A6"/>
              <w:bottom w:val="nil"/>
            </w:tcBorders>
            <w:tcMar>
              <w:top w:w="144" w:type="dxa"/>
              <w:left w:w="0" w:type="dxa"/>
              <w:right w:w="0" w:type="dxa"/>
            </w:tcMar>
            <w:vAlign w:val="bottom"/>
          </w:tcPr>
          <w:p w14:paraId="796073B8" w14:textId="77777777" w:rsidR="00636745" w:rsidRPr="00A81C6E" w:rsidRDefault="00636745" w:rsidP="003F243B">
            <w:pPr>
              <w:pStyle w:val="COV2FlagsLogos"/>
              <w:spacing w:line="300" w:lineRule="auto"/>
            </w:pPr>
            <w:r w:rsidRPr="00A81C6E">
              <w:rPr>
                <w:noProof/>
              </w:rPr>
              <w:drawing>
                <wp:inline distT="0" distB="0" distL="0" distR="0" wp14:anchorId="205DF499" wp14:editId="3F320118">
                  <wp:extent cx="480060" cy="480060"/>
                  <wp:effectExtent l="0" t="0" r="0" b="0"/>
                  <wp:docPr id="48" name="Picture 48" descr="A logo of the united states department of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logo of the united states department of state&#10;&#10;AI-generated content may be incorrect."/>
                          <pic:cNvPicPr/>
                        </pic:nvPicPr>
                        <pic:blipFill>
                          <a:blip r:embed="rId38"/>
                          <a:stretch>
                            <a:fillRect/>
                          </a:stretch>
                        </pic:blipFill>
                        <pic:spPr>
                          <a:xfrm>
                            <a:off x="0" y="0"/>
                            <a:ext cx="480540" cy="480540"/>
                          </a:xfrm>
                          <a:prstGeom prst="rect">
                            <a:avLst/>
                          </a:prstGeom>
                        </pic:spPr>
                      </pic:pic>
                    </a:graphicData>
                  </a:graphic>
                </wp:inline>
              </w:drawing>
            </w:r>
            <w:r w:rsidRPr="00A81C6E">
              <w:br/>
              <w:t>United States of America</w:t>
            </w:r>
          </w:p>
        </w:tc>
        <w:tc>
          <w:tcPr>
            <w:tcW w:w="1250" w:type="pct"/>
            <w:tcBorders>
              <w:top w:val="single" w:sz="8" w:space="0" w:color="A6A6A6" w:themeColor="background1" w:themeShade="A6"/>
              <w:bottom w:val="nil"/>
            </w:tcBorders>
            <w:tcMar>
              <w:top w:w="144" w:type="dxa"/>
              <w:left w:w="0" w:type="dxa"/>
              <w:right w:w="0" w:type="dxa"/>
            </w:tcMar>
            <w:vAlign w:val="bottom"/>
          </w:tcPr>
          <w:p w14:paraId="04444A9D" w14:textId="77777777" w:rsidR="00636745" w:rsidRPr="00A81C6E" w:rsidRDefault="00636745" w:rsidP="003F243B">
            <w:pPr>
              <w:pStyle w:val="COV2FlagsLogos"/>
              <w:spacing w:line="300" w:lineRule="auto"/>
            </w:pPr>
            <w:r w:rsidRPr="00A81C6E">
              <w:rPr>
                <w:noProof/>
              </w:rPr>
              <w:drawing>
                <wp:inline distT="0" distB="0" distL="0" distR="0" wp14:anchorId="16DA1F14" wp14:editId="7C60CC2F">
                  <wp:extent cx="402486" cy="405188"/>
                  <wp:effectExtent l="0" t="0" r="0" b="0"/>
                  <wp:docPr id="45" name="Picture 45"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blue and white logo&#10;&#10;AI-generated content may be incorrect."/>
                          <pic:cNvPicPr/>
                        </pic:nvPicPr>
                        <pic:blipFill>
                          <a:blip r:embed="rId39"/>
                          <a:stretch>
                            <a:fillRect/>
                          </a:stretch>
                        </pic:blipFill>
                        <pic:spPr>
                          <a:xfrm>
                            <a:off x="0" y="0"/>
                            <a:ext cx="402486" cy="405188"/>
                          </a:xfrm>
                          <a:prstGeom prst="rect">
                            <a:avLst/>
                          </a:prstGeom>
                        </pic:spPr>
                      </pic:pic>
                    </a:graphicData>
                  </a:graphic>
                </wp:inline>
              </w:drawing>
            </w:r>
            <w:r w:rsidRPr="00A81C6E">
              <w:br/>
              <w:t>Asian Development Bank</w:t>
            </w:r>
          </w:p>
        </w:tc>
        <w:tc>
          <w:tcPr>
            <w:tcW w:w="1250" w:type="pct"/>
            <w:tcBorders>
              <w:top w:val="single" w:sz="8" w:space="0" w:color="A6A6A6" w:themeColor="background1" w:themeShade="A6"/>
              <w:bottom w:val="nil"/>
            </w:tcBorders>
            <w:tcMar>
              <w:top w:w="144" w:type="dxa"/>
              <w:left w:w="0" w:type="dxa"/>
              <w:right w:w="0" w:type="dxa"/>
            </w:tcMar>
            <w:vAlign w:val="bottom"/>
          </w:tcPr>
          <w:p w14:paraId="4AEF2ABF" w14:textId="77777777" w:rsidR="00636745" w:rsidRPr="00A81C6E" w:rsidRDefault="00636745" w:rsidP="003F243B">
            <w:pPr>
              <w:pStyle w:val="COV2FlagsLogos"/>
              <w:spacing w:line="300" w:lineRule="auto"/>
            </w:pPr>
            <w:r w:rsidRPr="00A81C6E">
              <w:rPr>
                <w:noProof/>
              </w:rPr>
              <w:drawing>
                <wp:inline distT="0" distB="0" distL="0" distR="0" wp14:anchorId="5EB933D7" wp14:editId="28861871">
                  <wp:extent cx="585863" cy="447675"/>
                  <wp:effectExtent l="0" t="0" r="5080" b="0"/>
                  <wp:docPr id="42" name="Picture 42" descr="A blue flag with yellow stars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blue flag with yellow stars in the center&#10;&#10;AI-generated content may be incorrect."/>
                          <pic:cNvPicPr>
                            <a:picLocks noChangeAspect="1" noChangeArrowheads="1"/>
                          </pic:cNvPicPr>
                        </pic:nvPicPr>
                        <pic:blipFill rotWithShape="1">
                          <a:blip r:embed="rId40"/>
                          <a:srcRect t="-3257" b="-9116"/>
                          <a:stretch/>
                        </pic:blipFill>
                        <pic:spPr bwMode="auto">
                          <a:xfrm>
                            <a:off x="0" y="0"/>
                            <a:ext cx="587401" cy="448851"/>
                          </a:xfrm>
                          <a:prstGeom prst="rect">
                            <a:avLst/>
                          </a:prstGeom>
                          <a:noFill/>
                          <a:ln>
                            <a:noFill/>
                          </a:ln>
                          <a:extLst>
                            <a:ext uri="{53640926-AAD7-44D8-BBD7-CCE9431645EC}">
                              <a14:shadowObscured xmlns:a14="http://schemas.microsoft.com/office/drawing/2010/main"/>
                            </a:ext>
                          </a:extLst>
                        </pic:spPr>
                      </pic:pic>
                    </a:graphicData>
                  </a:graphic>
                </wp:inline>
              </w:drawing>
            </w:r>
            <w:r w:rsidRPr="00A81C6E">
              <w:br/>
              <w:t>European Union</w:t>
            </w:r>
          </w:p>
        </w:tc>
      </w:tr>
    </w:tbl>
    <w:p w14:paraId="05F82576" w14:textId="77777777" w:rsidR="008C6EFF" w:rsidRPr="00A03B55" w:rsidRDefault="008C6EFF">
      <w:pPr>
        <w:sectPr w:rsidR="008C6EFF" w:rsidRPr="00A03B55" w:rsidSect="00816A52">
          <w:headerReference w:type="first" r:id="rId41"/>
          <w:pgSz w:w="12240" w:h="15840" w:code="1"/>
          <w:pgMar w:top="3744" w:right="1728" w:bottom="1440" w:left="1800" w:header="720" w:footer="720" w:gutter="0"/>
          <w:pgNumType w:fmt="lowerRoman"/>
          <w:cols w:space="720"/>
          <w:titlePg/>
          <w:docGrid w:linePitch="286"/>
        </w:sectPr>
      </w:pPr>
    </w:p>
    <w:tbl>
      <w:tblPr>
        <w:tblW w:w="5000" w:type="pct"/>
        <w:jc w:val="center"/>
        <w:tblCellMar>
          <w:left w:w="0" w:type="dxa"/>
          <w:right w:w="0" w:type="dxa"/>
        </w:tblCellMar>
        <w:tblLook w:val="0000" w:firstRow="0" w:lastRow="0" w:firstColumn="0" w:lastColumn="0" w:noHBand="0" w:noVBand="0"/>
      </w:tblPr>
      <w:tblGrid>
        <w:gridCol w:w="9360"/>
      </w:tblGrid>
      <w:tr w:rsidR="008D3A8F" w:rsidRPr="00A03B55" w14:paraId="77F4F032" w14:textId="77777777" w:rsidTr="00643813">
        <w:trPr>
          <w:trHeight w:val="720"/>
          <w:jc w:val="center"/>
        </w:trPr>
        <w:tc>
          <w:tcPr>
            <w:tcW w:w="5000" w:type="pct"/>
          </w:tcPr>
          <w:p w14:paraId="1BC1E182" w14:textId="3088C91D" w:rsidR="008D3A8F" w:rsidRPr="008D3A8F" w:rsidRDefault="008D3A8F" w:rsidP="00643813">
            <w:r w:rsidRPr="008D3A8F">
              <w:lastRenderedPageBreak/>
              <w:t>©202</w:t>
            </w:r>
            <w:r w:rsidR="00FF6981">
              <w:t>5</w:t>
            </w:r>
            <w:r w:rsidRPr="008D3A8F">
              <w:t xml:space="preserve"> International M</w:t>
            </w:r>
            <w:r>
              <w:t>o</w:t>
            </w:r>
            <w:r w:rsidRPr="008D3A8F">
              <w:t>netary Fund</w:t>
            </w:r>
          </w:p>
        </w:tc>
      </w:tr>
      <w:tr w:rsidR="00C9621A" w:rsidRPr="00A03B55" w14:paraId="0EF252CB" w14:textId="77777777" w:rsidTr="00643813">
        <w:trPr>
          <w:trHeight w:val="10800"/>
          <w:jc w:val="center"/>
        </w:trPr>
        <w:tc>
          <w:tcPr>
            <w:tcW w:w="5000" w:type="pct"/>
            <w:vAlign w:val="bottom"/>
          </w:tcPr>
          <w:p w14:paraId="25376C97" w14:textId="161C85AA" w:rsidR="002A5A1E" w:rsidRDefault="00095870" w:rsidP="00643813">
            <w:r w:rsidRPr="00095870">
              <w:t xml:space="preserve">The contents of this document constitute technical advice provided by the staff of the International Monetary Fund to the authorities of </w:t>
            </w:r>
            <w:r w:rsidR="00584635">
              <w:t xml:space="preserve">Tonga Ministry of Finance </w:t>
            </w:r>
            <w:r w:rsidRPr="00095870">
              <w:t xml:space="preserve">(the "CD recipient") in response to their request for technical assistance. Unless the CD recipient specifically objects to such disclosure, this document (in whole or in part) or summaries thereof may be disclosed by the IMF to the IMF Executive Director for </w:t>
            </w:r>
            <w:r w:rsidR="008C777D">
              <w:t>Tonga</w:t>
            </w:r>
            <w:r w:rsidRPr="00095870">
              <w:t xml:space="preserve">, to other IMF Executive Directors and members of their staff, as well as to other agencies or instrumentalities of the CD recipient, and upon their request, to World Bank staff, and other technical assistance providers and donors with legitimate interest [if applicable only] members of the Steering Committee of </w:t>
            </w:r>
            <w:r w:rsidR="008C777D">
              <w:t xml:space="preserve">PFTAC </w:t>
            </w:r>
            <w:r w:rsidRPr="00095870">
              <w:t xml:space="preserve">(see </w:t>
            </w:r>
            <w:hyperlink r:id="rId42" w:anchor=":~:text=The%20Staff%20Operational%20Guidance%20on,and%20role%20as%20trusted%20advisor" w:history="1">
              <w:r w:rsidRPr="00095870">
                <w:rPr>
                  <w:rStyle w:val="Hyperlink"/>
                </w:rPr>
                <w:t>Staff Operational Guidance on the Dissemination of Capacity Development Information</w:t>
              </w:r>
            </w:hyperlink>
            <w:r w:rsidRPr="00095870">
              <w:t xml:space="preserve">). Publication or Disclosure of this report (in whole or in part) to parties outside the IMF other than agencies or instrumentalities of the CD recipient, World Bank staff, other technical assistance providers and donors with legitimate interest [if applicable only] members of the Steering Committee </w:t>
            </w:r>
            <w:r w:rsidR="008C777D">
              <w:t>PFTAC</w:t>
            </w:r>
            <w:r w:rsidRPr="00095870">
              <w:t xml:space="preserve"> shall require the explicit consent of the CD recipient and the IMF’s </w:t>
            </w:r>
            <w:r w:rsidR="008C777D">
              <w:t>Fiscal Affairs Department</w:t>
            </w:r>
            <w:r w:rsidRPr="00095870">
              <w:t>.</w:t>
            </w:r>
          </w:p>
          <w:p w14:paraId="6016CA81" w14:textId="77777777" w:rsidR="00FE1159" w:rsidRPr="00046CCE" w:rsidRDefault="00FE1159" w:rsidP="00643813">
            <w:pPr>
              <w:rPr>
                <w:rStyle w:val="StrongBlue"/>
                <w:color w:val="0070C0"/>
              </w:rPr>
            </w:pPr>
          </w:p>
          <w:p w14:paraId="6A8EFA20" w14:textId="3D19BC7E" w:rsidR="00802055" w:rsidRDefault="00115B55" w:rsidP="00FE1159">
            <w:pPr>
              <w:rPr>
                <w:rStyle w:val="StrongBlue"/>
                <w:b w:val="0"/>
                <w:bCs w:val="0"/>
                <w:color w:val="0070C0"/>
              </w:rPr>
            </w:pPr>
            <w:r w:rsidRPr="00802055">
              <w:rPr>
                <w:rStyle w:val="StrongBlue"/>
                <w:b w:val="0"/>
                <w:bCs w:val="0"/>
                <w:color w:val="0070C0"/>
              </w:rPr>
              <w:t>This technical assistance (TA) was</w:t>
            </w:r>
            <w:r w:rsidR="00046CCE">
              <w:rPr>
                <w:rStyle w:val="StrongBlue"/>
                <w:b w:val="0"/>
                <w:bCs w:val="0"/>
                <w:color w:val="0070C0"/>
              </w:rPr>
              <w:t xml:space="preserve"> </w:t>
            </w:r>
            <w:r w:rsidR="00046CCE" w:rsidRPr="00046CCE">
              <w:rPr>
                <w:rStyle w:val="StrongBlue"/>
                <w:b w:val="0"/>
                <w:bCs w:val="0"/>
                <w:color w:val="0070C0"/>
              </w:rPr>
              <w:t>provided with financial support from PFTAC.</w:t>
            </w:r>
          </w:p>
          <w:p w14:paraId="0AAFA24E" w14:textId="0F8D2D0D" w:rsidR="00FE1159" w:rsidRPr="00574D91" w:rsidRDefault="00FE1159" w:rsidP="00046CCE">
            <w:pPr>
              <w:rPr>
                <w:rStyle w:val="StrongBlue"/>
              </w:rPr>
            </w:pPr>
          </w:p>
        </w:tc>
      </w:tr>
    </w:tbl>
    <w:p w14:paraId="015F0207" w14:textId="0C557190" w:rsidR="00262FDF" w:rsidRDefault="00262FDF" w:rsidP="000C4128">
      <w:pPr>
        <w:sectPr w:rsidR="00262FDF" w:rsidSect="00A71314">
          <w:headerReference w:type="even" r:id="rId43"/>
          <w:footerReference w:type="even" r:id="rId44"/>
          <w:headerReference w:type="first" r:id="rId45"/>
          <w:pgSz w:w="12240" w:h="15840" w:code="1"/>
          <w:pgMar w:top="1440" w:right="1440" w:bottom="1440" w:left="1440" w:header="864" w:footer="360" w:gutter="0"/>
          <w:cols w:space="720"/>
          <w:docGrid w:linePitch="286"/>
        </w:sectPr>
      </w:pPr>
    </w:p>
    <w:p w14:paraId="34DD7693" w14:textId="475154EF" w:rsidR="00A71314" w:rsidRPr="00724DEA" w:rsidRDefault="00A71314" w:rsidP="00A71314">
      <w:pPr>
        <w:pStyle w:val="TOCHeading"/>
      </w:pPr>
      <w:r w:rsidRPr="00A03B55">
        <w:lastRenderedPageBreak/>
        <w:t>C</w:t>
      </w:r>
      <w:r>
        <w:t>ontents</w:t>
      </w:r>
    </w:p>
    <w:bookmarkStart w:id="0" w:name="AddContents"/>
    <w:p w14:paraId="5F1C134F" w14:textId="5FD26C85" w:rsidR="00F25B7C" w:rsidRDefault="003B19E5">
      <w:pPr>
        <w:pStyle w:val="TOC1"/>
        <w:rPr>
          <w:rFonts w:eastAsiaTheme="minorEastAsia" w:cstheme="minorBidi"/>
          <w:b w:val="0"/>
          <w:color w:val="auto"/>
          <w:kern w:val="2"/>
          <w:sz w:val="24"/>
          <w:szCs w:val="24"/>
          <w14:ligatures w14:val="standardContextual"/>
        </w:rPr>
      </w:pPr>
      <w:r>
        <w:rPr>
          <w:b w:val="0"/>
          <w:caps/>
          <w:color w:val="B57E00" w:themeColor="accent2" w:themeShade="BF"/>
        </w:rPr>
        <w:fldChar w:fldCharType="begin"/>
      </w:r>
      <w:r>
        <w:rPr>
          <w:b w:val="0"/>
          <w:caps/>
          <w:color w:val="B57E00" w:themeColor="accent2" w:themeShade="BF"/>
        </w:rPr>
        <w:instrText xml:space="preserve"> TOC \o "1-1" \t "Heading 2,2" </w:instrText>
      </w:r>
      <w:r>
        <w:rPr>
          <w:b w:val="0"/>
          <w:caps/>
          <w:color w:val="B57E00" w:themeColor="accent2" w:themeShade="BF"/>
        </w:rPr>
        <w:fldChar w:fldCharType="separate"/>
      </w:r>
      <w:r w:rsidR="00F25B7C">
        <w:t>Abbreviations and Acronyms</w:t>
      </w:r>
      <w:r w:rsidR="00F25B7C">
        <w:tab/>
      </w:r>
      <w:r w:rsidR="00F25B7C">
        <w:fldChar w:fldCharType="begin"/>
      </w:r>
      <w:r w:rsidR="00F25B7C">
        <w:instrText xml:space="preserve"> PAGEREF _Toc216652134 \h </w:instrText>
      </w:r>
      <w:r w:rsidR="00F25B7C">
        <w:fldChar w:fldCharType="separate"/>
      </w:r>
      <w:r w:rsidR="00B52C80">
        <w:t>6</w:t>
      </w:r>
      <w:r w:rsidR="00F25B7C">
        <w:fldChar w:fldCharType="end"/>
      </w:r>
    </w:p>
    <w:p w14:paraId="531D9AD6" w14:textId="00A0A18C" w:rsidR="00F25B7C" w:rsidRDefault="00F25B7C">
      <w:pPr>
        <w:pStyle w:val="TOC1"/>
        <w:rPr>
          <w:rFonts w:eastAsiaTheme="minorEastAsia" w:cstheme="minorBidi"/>
          <w:b w:val="0"/>
          <w:color w:val="auto"/>
          <w:kern w:val="2"/>
          <w:sz w:val="24"/>
          <w:szCs w:val="24"/>
          <w14:ligatures w14:val="standardContextual"/>
        </w:rPr>
      </w:pPr>
      <w:r>
        <w:t>Preface</w:t>
      </w:r>
      <w:r>
        <w:tab/>
      </w:r>
      <w:r>
        <w:fldChar w:fldCharType="begin"/>
      </w:r>
      <w:r>
        <w:instrText xml:space="preserve"> PAGEREF _Toc216652135 \h </w:instrText>
      </w:r>
      <w:r>
        <w:fldChar w:fldCharType="separate"/>
      </w:r>
      <w:r w:rsidR="00B52C80">
        <w:t>7</w:t>
      </w:r>
      <w:r>
        <w:fldChar w:fldCharType="end"/>
      </w:r>
    </w:p>
    <w:p w14:paraId="31C9D51E" w14:textId="2B4A86BA" w:rsidR="00F25B7C" w:rsidRDefault="00F25B7C">
      <w:pPr>
        <w:pStyle w:val="TOC1"/>
        <w:rPr>
          <w:rFonts w:eastAsiaTheme="minorEastAsia" w:cstheme="minorBidi"/>
          <w:b w:val="0"/>
          <w:color w:val="auto"/>
          <w:kern w:val="2"/>
          <w:sz w:val="24"/>
          <w:szCs w:val="24"/>
          <w14:ligatures w14:val="standardContextual"/>
        </w:rPr>
      </w:pPr>
      <w:r w:rsidRPr="0014140F">
        <w:rPr>
          <w:lang w:val="pt-BR"/>
        </w:rPr>
        <w:t>Executive Summary</w:t>
      </w:r>
      <w:r>
        <w:tab/>
      </w:r>
      <w:r>
        <w:fldChar w:fldCharType="begin"/>
      </w:r>
      <w:r>
        <w:instrText xml:space="preserve"> PAGEREF _Toc216652136 \h </w:instrText>
      </w:r>
      <w:r>
        <w:fldChar w:fldCharType="separate"/>
      </w:r>
      <w:r w:rsidR="00B52C80">
        <w:t>8</w:t>
      </w:r>
      <w:r>
        <w:fldChar w:fldCharType="end"/>
      </w:r>
    </w:p>
    <w:p w14:paraId="27019D6B" w14:textId="7CF6751B" w:rsidR="00F25B7C" w:rsidRDefault="00F25B7C">
      <w:pPr>
        <w:pStyle w:val="TOC1"/>
        <w:rPr>
          <w:rFonts w:eastAsiaTheme="minorEastAsia" w:cstheme="minorBidi"/>
          <w:b w:val="0"/>
          <w:color w:val="auto"/>
          <w:kern w:val="2"/>
          <w:sz w:val="24"/>
          <w:szCs w:val="24"/>
          <w14:ligatures w14:val="standardContextual"/>
        </w:rPr>
      </w:pPr>
      <w:r w:rsidRPr="0014140F">
        <w:rPr>
          <w:lang w:val="pt-BR"/>
        </w:rPr>
        <w:t>Recommendations</w:t>
      </w:r>
      <w:r>
        <w:tab/>
      </w:r>
      <w:r>
        <w:fldChar w:fldCharType="begin"/>
      </w:r>
      <w:r>
        <w:instrText xml:space="preserve"> PAGEREF _Toc216652137 \h </w:instrText>
      </w:r>
      <w:r>
        <w:fldChar w:fldCharType="separate"/>
      </w:r>
      <w:r w:rsidR="00B52C80">
        <w:t>9</w:t>
      </w:r>
      <w:r>
        <w:fldChar w:fldCharType="end"/>
      </w:r>
    </w:p>
    <w:p w14:paraId="0400CA39" w14:textId="56848B6B" w:rsidR="00F25B7C" w:rsidRDefault="00F25B7C">
      <w:pPr>
        <w:pStyle w:val="TOC1"/>
        <w:tabs>
          <w:tab w:val="left" w:pos="1440"/>
        </w:tabs>
        <w:rPr>
          <w:rFonts w:eastAsiaTheme="minorEastAsia" w:cstheme="minorBidi"/>
          <w:b w:val="0"/>
          <w:color w:val="auto"/>
          <w:kern w:val="2"/>
          <w:sz w:val="24"/>
          <w:szCs w:val="24"/>
          <w14:ligatures w14:val="standardContextual"/>
        </w:rPr>
      </w:pPr>
      <w:r w:rsidRPr="0014140F">
        <w:rPr>
          <w:lang w:val="pt-BR"/>
        </w:rPr>
        <w:t>I.</w:t>
      </w:r>
      <w:r>
        <w:rPr>
          <w:rFonts w:eastAsiaTheme="minorEastAsia" w:cstheme="minorBidi"/>
          <w:b w:val="0"/>
          <w:color w:val="auto"/>
          <w:kern w:val="2"/>
          <w:sz w:val="24"/>
          <w:szCs w:val="24"/>
          <w14:ligatures w14:val="standardContextual"/>
        </w:rPr>
        <w:tab/>
      </w:r>
      <w:r w:rsidRPr="0014140F">
        <w:rPr>
          <w:lang w:val="pt-BR"/>
        </w:rPr>
        <w:t>Introduction</w:t>
      </w:r>
      <w:r>
        <w:tab/>
      </w:r>
      <w:r>
        <w:fldChar w:fldCharType="begin"/>
      </w:r>
      <w:r>
        <w:instrText xml:space="preserve"> PAGEREF _Toc216652138 \h </w:instrText>
      </w:r>
      <w:r>
        <w:fldChar w:fldCharType="separate"/>
      </w:r>
      <w:r w:rsidR="00B52C80">
        <w:t>10</w:t>
      </w:r>
      <w:r>
        <w:fldChar w:fldCharType="end"/>
      </w:r>
    </w:p>
    <w:p w14:paraId="2D5A9099" w14:textId="3BD3F570" w:rsidR="00F25B7C" w:rsidRDefault="00F25B7C">
      <w:pPr>
        <w:pStyle w:val="TOC1"/>
        <w:tabs>
          <w:tab w:val="left" w:pos="1440"/>
        </w:tabs>
        <w:rPr>
          <w:rFonts w:eastAsiaTheme="minorEastAsia" w:cstheme="minorBidi"/>
          <w:b w:val="0"/>
          <w:color w:val="auto"/>
          <w:kern w:val="2"/>
          <w:sz w:val="24"/>
          <w:szCs w:val="24"/>
          <w14:ligatures w14:val="standardContextual"/>
        </w:rPr>
      </w:pPr>
      <w:r w:rsidRPr="0014140F">
        <w:rPr>
          <w:lang w:val="pt-BR"/>
        </w:rPr>
        <w:t>II.</w:t>
      </w:r>
      <w:r>
        <w:rPr>
          <w:rFonts w:eastAsiaTheme="minorEastAsia" w:cstheme="minorBidi"/>
          <w:b w:val="0"/>
          <w:color w:val="auto"/>
          <w:kern w:val="2"/>
          <w:sz w:val="24"/>
          <w:szCs w:val="24"/>
          <w14:ligatures w14:val="standardContextual"/>
        </w:rPr>
        <w:tab/>
      </w:r>
      <w:r w:rsidRPr="0014140F">
        <w:rPr>
          <w:lang w:val="pt-BR"/>
        </w:rPr>
        <w:t>Fiscal Strategy</w:t>
      </w:r>
      <w:r>
        <w:tab/>
      </w:r>
      <w:r>
        <w:fldChar w:fldCharType="begin"/>
      </w:r>
      <w:r>
        <w:instrText xml:space="preserve"> PAGEREF _Toc216652139 \h </w:instrText>
      </w:r>
      <w:r>
        <w:fldChar w:fldCharType="separate"/>
      </w:r>
      <w:r w:rsidR="00B52C80">
        <w:t>13</w:t>
      </w:r>
      <w:r>
        <w:fldChar w:fldCharType="end"/>
      </w:r>
    </w:p>
    <w:p w14:paraId="066A17A6" w14:textId="1882C325" w:rsidR="00F25B7C" w:rsidRDefault="00F25B7C">
      <w:pPr>
        <w:pStyle w:val="TOC2"/>
        <w:rPr>
          <w:rFonts w:eastAsiaTheme="minorEastAsia" w:cstheme="minorBidi"/>
          <w:color w:val="auto"/>
          <w:kern w:val="2"/>
          <w:sz w:val="24"/>
          <w:szCs w:val="24"/>
          <w14:ligatures w14:val="standardContextual"/>
        </w:rPr>
      </w:pPr>
      <w:r w:rsidRPr="0014140F">
        <w:rPr>
          <w:lang w:val="pt-BR"/>
        </w:rPr>
        <w:t>A. Fiscal Objectives and Targets</w:t>
      </w:r>
      <w:r>
        <w:tab/>
      </w:r>
      <w:r>
        <w:fldChar w:fldCharType="begin"/>
      </w:r>
      <w:r>
        <w:instrText xml:space="preserve"> PAGEREF _Toc216652140 \h </w:instrText>
      </w:r>
      <w:r>
        <w:fldChar w:fldCharType="separate"/>
      </w:r>
      <w:r w:rsidR="00B52C80">
        <w:t>13</w:t>
      </w:r>
      <w:r>
        <w:fldChar w:fldCharType="end"/>
      </w:r>
    </w:p>
    <w:p w14:paraId="2F19FB85" w14:textId="6C2DC3F6" w:rsidR="00F25B7C" w:rsidRDefault="00F25B7C">
      <w:pPr>
        <w:pStyle w:val="TOC2"/>
        <w:rPr>
          <w:rFonts w:eastAsiaTheme="minorEastAsia" w:cstheme="minorBidi"/>
          <w:color w:val="auto"/>
          <w:kern w:val="2"/>
          <w:sz w:val="24"/>
          <w:szCs w:val="24"/>
          <w14:ligatures w14:val="standardContextual"/>
        </w:rPr>
      </w:pPr>
      <w:r>
        <w:t>B. Structure of the Budget Strategy</w:t>
      </w:r>
      <w:r>
        <w:tab/>
      </w:r>
      <w:r>
        <w:fldChar w:fldCharType="begin"/>
      </w:r>
      <w:r>
        <w:instrText xml:space="preserve"> PAGEREF _Toc216652141 \h </w:instrText>
      </w:r>
      <w:r>
        <w:fldChar w:fldCharType="separate"/>
      </w:r>
      <w:r w:rsidR="00B52C80">
        <w:t>15</w:t>
      </w:r>
      <w:r>
        <w:fldChar w:fldCharType="end"/>
      </w:r>
    </w:p>
    <w:p w14:paraId="12D2EA59" w14:textId="189CDAAB" w:rsidR="00F25B7C" w:rsidRDefault="00F25B7C">
      <w:pPr>
        <w:pStyle w:val="TOC1"/>
        <w:tabs>
          <w:tab w:val="left" w:pos="1440"/>
        </w:tabs>
        <w:rPr>
          <w:rFonts w:eastAsiaTheme="minorEastAsia" w:cstheme="minorBidi"/>
          <w:b w:val="0"/>
          <w:color w:val="auto"/>
          <w:kern w:val="2"/>
          <w:sz w:val="24"/>
          <w:szCs w:val="24"/>
          <w14:ligatures w14:val="standardContextual"/>
        </w:rPr>
      </w:pPr>
      <w:r w:rsidRPr="0014140F">
        <w:rPr>
          <w:lang w:val="pt-BR"/>
        </w:rPr>
        <w:t>III.</w:t>
      </w:r>
      <w:r>
        <w:rPr>
          <w:rFonts w:eastAsiaTheme="minorEastAsia" w:cstheme="minorBidi"/>
          <w:b w:val="0"/>
          <w:color w:val="auto"/>
          <w:kern w:val="2"/>
          <w:sz w:val="24"/>
          <w:szCs w:val="24"/>
          <w14:ligatures w14:val="standardContextual"/>
        </w:rPr>
        <w:tab/>
      </w:r>
      <w:r w:rsidRPr="0014140F">
        <w:rPr>
          <w:lang w:val="pt-BR"/>
        </w:rPr>
        <w:t>Forecast Performance and Quality</w:t>
      </w:r>
      <w:r>
        <w:tab/>
      </w:r>
      <w:r>
        <w:fldChar w:fldCharType="begin"/>
      </w:r>
      <w:r>
        <w:instrText xml:space="preserve"> PAGEREF _Toc216652142 \h </w:instrText>
      </w:r>
      <w:r>
        <w:fldChar w:fldCharType="separate"/>
      </w:r>
      <w:r w:rsidR="00B52C80">
        <w:t>17</w:t>
      </w:r>
      <w:r>
        <w:fldChar w:fldCharType="end"/>
      </w:r>
    </w:p>
    <w:p w14:paraId="40750151" w14:textId="70BCD642" w:rsidR="00F25B7C" w:rsidRDefault="00F25B7C">
      <w:pPr>
        <w:pStyle w:val="TOC2"/>
        <w:rPr>
          <w:rFonts w:eastAsiaTheme="minorEastAsia" w:cstheme="minorBidi"/>
          <w:color w:val="auto"/>
          <w:kern w:val="2"/>
          <w:sz w:val="24"/>
          <w:szCs w:val="24"/>
          <w14:ligatures w14:val="standardContextual"/>
        </w:rPr>
      </w:pPr>
      <w:r>
        <w:t>A. Macroeconomic Projections</w:t>
      </w:r>
      <w:r>
        <w:tab/>
      </w:r>
      <w:r>
        <w:fldChar w:fldCharType="begin"/>
      </w:r>
      <w:r>
        <w:instrText xml:space="preserve"> PAGEREF _Toc216652143 \h </w:instrText>
      </w:r>
      <w:r>
        <w:fldChar w:fldCharType="separate"/>
      </w:r>
      <w:r w:rsidR="00B52C80">
        <w:t>17</w:t>
      </w:r>
      <w:r>
        <w:fldChar w:fldCharType="end"/>
      </w:r>
    </w:p>
    <w:p w14:paraId="63C067FA" w14:textId="6D06587E" w:rsidR="00F25B7C" w:rsidRDefault="00F25B7C">
      <w:pPr>
        <w:pStyle w:val="TOC2"/>
        <w:rPr>
          <w:rFonts w:eastAsiaTheme="minorEastAsia" w:cstheme="minorBidi"/>
          <w:color w:val="auto"/>
          <w:kern w:val="2"/>
          <w:sz w:val="24"/>
          <w:szCs w:val="24"/>
          <w14:ligatures w14:val="standardContextual"/>
        </w:rPr>
      </w:pPr>
      <w:r>
        <w:t>B. Fiscal Aggregate Projections</w:t>
      </w:r>
      <w:r>
        <w:tab/>
      </w:r>
      <w:r>
        <w:fldChar w:fldCharType="begin"/>
      </w:r>
      <w:r>
        <w:instrText xml:space="preserve"> PAGEREF _Toc216652144 \h </w:instrText>
      </w:r>
      <w:r>
        <w:fldChar w:fldCharType="separate"/>
      </w:r>
      <w:r w:rsidR="00B52C80">
        <w:t>19</w:t>
      </w:r>
      <w:r>
        <w:fldChar w:fldCharType="end"/>
      </w:r>
    </w:p>
    <w:p w14:paraId="6761BCB5" w14:textId="1F825BC7" w:rsidR="00F25B7C" w:rsidRDefault="00F25B7C">
      <w:pPr>
        <w:pStyle w:val="TOC2"/>
        <w:rPr>
          <w:rFonts w:eastAsiaTheme="minorEastAsia" w:cstheme="minorBidi"/>
          <w:color w:val="auto"/>
          <w:kern w:val="2"/>
          <w:sz w:val="24"/>
          <w:szCs w:val="24"/>
          <w14:ligatures w14:val="standardContextual"/>
        </w:rPr>
      </w:pPr>
      <w:r>
        <w:t>C. Integrating Forecast Evaluation into Fiscal Planning</w:t>
      </w:r>
      <w:r>
        <w:tab/>
      </w:r>
      <w:r>
        <w:fldChar w:fldCharType="begin"/>
      </w:r>
      <w:r>
        <w:instrText xml:space="preserve"> PAGEREF _Toc216652145 \h </w:instrText>
      </w:r>
      <w:r>
        <w:fldChar w:fldCharType="separate"/>
      </w:r>
      <w:r w:rsidR="00B52C80">
        <w:t>22</w:t>
      </w:r>
      <w:r>
        <w:fldChar w:fldCharType="end"/>
      </w:r>
    </w:p>
    <w:p w14:paraId="2B915242" w14:textId="2B13A205" w:rsidR="00F25B7C" w:rsidRDefault="00F25B7C">
      <w:pPr>
        <w:pStyle w:val="TOC1"/>
        <w:tabs>
          <w:tab w:val="left" w:pos="1440"/>
        </w:tabs>
        <w:rPr>
          <w:rFonts w:eastAsiaTheme="minorEastAsia" w:cstheme="minorBidi"/>
          <w:b w:val="0"/>
          <w:color w:val="auto"/>
          <w:kern w:val="2"/>
          <w:sz w:val="24"/>
          <w:szCs w:val="24"/>
          <w14:ligatures w14:val="standardContextual"/>
        </w:rPr>
      </w:pPr>
      <w:r w:rsidRPr="0014140F">
        <w:rPr>
          <w:lang w:val="pt-BR"/>
        </w:rPr>
        <w:t>IV.</w:t>
      </w:r>
      <w:r>
        <w:rPr>
          <w:rFonts w:eastAsiaTheme="minorEastAsia" w:cstheme="minorBidi"/>
          <w:b w:val="0"/>
          <w:color w:val="auto"/>
          <w:kern w:val="2"/>
          <w:sz w:val="24"/>
          <w:szCs w:val="24"/>
          <w14:ligatures w14:val="standardContextual"/>
        </w:rPr>
        <w:tab/>
      </w:r>
      <w:r w:rsidRPr="0014140F">
        <w:rPr>
          <w:lang w:val="pt-BR"/>
        </w:rPr>
        <w:t>Integrating Fiscal Planning and the Budget</w:t>
      </w:r>
      <w:r>
        <w:tab/>
      </w:r>
      <w:r>
        <w:fldChar w:fldCharType="begin"/>
      </w:r>
      <w:r>
        <w:instrText xml:space="preserve"> PAGEREF _Toc216652146 \h </w:instrText>
      </w:r>
      <w:r>
        <w:fldChar w:fldCharType="separate"/>
      </w:r>
      <w:r w:rsidR="00B52C80">
        <w:t>24</w:t>
      </w:r>
      <w:r>
        <w:fldChar w:fldCharType="end"/>
      </w:r>
    </w:p>
    <w:p w14:paraId="010D740A" w14:textId="230D22FD" w:rsidR="00F25B7C" w:rsidRDefault="00F25B7C">
      <w:pPr>
        <w:pStyle w:val="TOC2"/>
        <w:rPr>
          <w:rFonts w:eastAsiaTheme="minorEastAsia" w:cstheme="minorBidi"/>
          <w:color w:val="auto"/>
          <w:kern w:val="2"/>
          <w:sz w:val="24"/>
          <w:szCs w:val="24"/>
          <w14:ligatures w14:val="standardContextual"/>
        </w:rPr>
      </w:pPr>
      <w:r>
        <w:t>A. Connection to Budget Timetable</w:t>
      </w:r>
      <w:r>
        <w:tab/>
      </w:r>
      <w:r>
        <w:fldChar w:fldCharType="begin"/>
      </w:r>
      <w:r>
        <w:instrText xml:space="preserve"> PAGEREF _Toc216652147 \h </w:instrText>
      </w:r>
      <w:r>
        <w:fldChar w:fldCharType="separate"/>
      </w:r>
      <w:r w:rsidR="00B52C80">
        <w:t>24</w:t>
      </w:r>
      <w:r>
        <w:fldChar w:fldCharType="end"/>
      </w:r>
    </w:p>
    <w:p w14:paraId="7C2950BC" w14:textId="196C5224" w:rsidR="00F25B7C" w:rsidRDefault="00F25B7C">
      <w:pPr>
        <w:pStyle w:val="TOC2"/>
        <w:rPr>
          <w:rFonts w:eastAsiaTheme="minorEastAsia" w:cstheme="minorBidi"/>
          <w:color w:val="auto"/>
          <w:kern w:val="2"/>
          <w:sz w:val="24"/>
          <w:szCs w:val="24"/>
          <w14:ligatures w14:val="standardContextual"/>
        </w:rPr>
      </w:pPr>
      <w:r>
        <w:t>B. Macrofiscal Outputs and Use in the Budget Process</w:t>
      </w:r>
      <w:r>
        <w:tab/>
      </w:r>
      <w:r>
        <w:fldChar w:fldCharType="begin"/>
      </w:r>
      <w:r>
        <w:instrText xml:space="preserve"> PAGEREF _Toc216652148 \h </w:instrText>
      </w:r>
      <w:r>
        <w:fldChar w:fldCharType="separate"/>
      </w:r>
      <w:r w:rsidR="00B52C80">
        <w:t>25</w:t>
      </w:r>
      <w:r>
        <w:fldChar w:fldCharType="end"/>
      </w:r>
    </w:p>
    <w:p w14:paraId="580B49D6" w14:textId="40E8E492" w:rsidR="00F25B7C" w:rsidRDefault="00F25B7C">
      <w:pPr>
        <w:pStyle w:val="TOC2"/>
        <w:rPr>
          <w:rFonts w:eastAsiaTheme="minorEastAsia" w:cstheme="minorBidi"/>
          <w:color w:val="auto"/>
          <w:kern w:val="2"/>
          <w:sz w:val="24"/>
          <w:szCs w:val="24"/>
          <w14:ligatures w14:val="standardContextual"/>
        </w:rPr>
      </w:pPr>
      <w:r>
        <w:t>C. Reconciling the Budget Strategy with the Budget Statement</w:t>
      </w:r>
      <w:r>
        <w:tab/>
      </w:r>
      <w:r>
        <w:fldChar w:fldCharType="begin"/>
      </w:r>
      <w:r>
        <w:instrText xml:space="preserve"> PAGEREF _Toc216652149 \h </w:instrText>
      </w:r>
      <w:r>
        <w:fldChar w:fldCharType="separate"/>
      </w:r>
      <w:r w:rsidR="00B52C80">
        <w:t>27</w:t>
      </w:r>
      <w:r>
        <w:fldChar w:fldCharType="end"/>
      </w:r>
    </w:p>
    <w:p w14:paraId="441C80C4" w14:textId="22CD9172" w:rsidR="00F25B7C" w:rsidRDefault="00F25B7C">
      <w:pPr>
        <w:pStyle w:val="TOC1"/>
        <w:tabs>
          <w:tab w:val="left" w:pos="1440"/>
        </w:tabs>
        <w:rPr>
          <w:rFonts w:eastAsiaTheme="minorEastAsia" w:cstheme="minorBidi"/>
          <w:b w:val="0"/>
          <w:color w:val="auto"/>
          <w:kern w:val="2"/>
          <w:sz w:val="24"/>
          <w:szCs w:val="24"/>
          <w14:ligatures w14:val="standardContextual"/>
        </w:rPr>
      </w:pPr>
      <w:r w:rsidRPr="0014140F">
        <w:rPr>
          <w:lang w:val="pt-BR"/>
        </w:rPr>
        <w:t>V.</w:t>
      </w:r>
      <w:r>
        <w:rPr>
          <w:rFonts w:eastAsiaTheme="minorEastAsia" w:cstheme="minorBidi"/>
          <w:b w:val="0"/>
          <w:color w:val="auto"/>
          <w:kern w:val="2"/>
          <w:sz w:val="24"/>
          <w:szCs w:val="24"/>
          <w14:ligatures w14:val="standardContextual"/>
        </w:rPr>
        <w:tab/>
      </w:r>
      <w:r w:rsidRPr="0014140F">
        <w:rPr>
          <w:lang w:val="pt-BR"/>
        </w:rPr>
        <w:t>Institutional Framework for MTFF</w:t>
      </w:r>
      <w:r>
        <w:tab/>
      </w:r>
      <w:r>
        <w:fldChar w:fldCharType="begin"/>
      </w:r>
      <w:r>
        <w:instrText xml:space="preserve"> PAGEREF _Toc216652150 \h </w:instrText>
      </w:r>
      <w:r>
        <w:fldChar w:fldCharType="separate"/>
      </w:r>
      <w:r w:rsidR="00B52C80">
        <w:t>29</w:t>
      </w:r>
      <w:r>
        <w:fldChar w:fldCharType="end"/>
      </w:r>
    </w:p>
    <w:p w14:paraId="1484B9DF" w14:textId="295DA3E5" w:rsidR="00F25B7C" w:rsidRDefault="00F25B7C">
      <w:pPr>
        <w:pStyle w:val="TOC2"/>
        <w:rPr>
          <w:rFonts w:eastAsiaTheme="minorEastAsia" w:cstheme="minorBidi"/>
          <w:color w:val="auto"/>
          <w:kern w:val="2"/>
          <w:sz w:val="24"/>
          <w:szCs w:val="24"/>
          <w14:ligatures w14:val="standardContextual"/>
        </w:rPr>
      </w:pPr>
      <w:r>
        <w:t>A. Legal Underpinning</w:t>
      </w:r>
      <w:r>
        <w:tab/>
      </w:r>
      <w:r>
        <w:fldChar w:fldCharType="begin"/>
      </w:r>
      <w:r>
        <w:instrText xml:space="preserve"> PAGEREF _Toc216652151 \h </w:instrText>
      </w:r>
      <w:r>
        <w:fldChar w:fldCharType="separate"/>
      </w:r>
      <w:r w:rsidR="00B52C80">
        <w:t>29</w:t>
      </w:r>
      <w:r>
        <w:fldChar w:fldCharType="end"/>
      </w:r>
    </w:p>
    <w:p w14:paraId="42DB4B3F" w14:textId="32D0B134" w:rsidR="00F25B7C" w:rsidRDefault="00F25B7C">
      <w:pPr>
        <w:pStyle w:val="TOC2"/>
        <w:rPr>
          <w:rFonts w:eastAsiaTheme="minorEastAsia" w:cstheme="minorBidi"/>
          <w:color w:val="auto"/>
          <w:kern w:val="2"/>
          <w:sz w:val="24"/>
          <w:szCs w:val="24"/>
          <w14:ligatures w14:val="standardContextual"/>
        </w:rPr>
      </w:pPr>
      <w:r>
        <w:t>B. Roles, Functions and Organizational Arrangements</w:t>
      </w:r>
      <w:r>
        <w:tab/>
      </w:r>
      <w:r>
        <w:fldChar w:fldCharType="begin"/>
      </w:r>
      <w:r>
        <w:instrText xml:space="preserve"> PAGEREF _Toc216652152 \h </w:instrText>
      </w:r>
      <w:r>
        <w:fldChar w:fldCharType="separate"/>
      </w:r>
      <w:r w:rsidR="00B52C80">
        <w:t>30</w:t>
      </w:r>
      <w:r>
        <w:fldChar w:fldCharType="end"/>
      </w:r>
    </w:p>
    <w:p w14:paraId="71E2824E" w14:textId="06694890" w:rsidR="00F25B7C" w:rsidRDefault="00F25B7C">
      <w:pPr>
        <w:pStyle w:val="TOC1"/>
        <w:tabs>
          <w:tab w:val="left" w:pos="1440"/>
        </w:tabs>
        <w:rPr>
          <w:rFonts w:eastAsiaTheme="minorEastAsia" w:cstheme="minorBidi"/>
          <w:b w:val="0"/>
          <w:color w:val="auto"/>
          <w:kern w:val="2"/>
          <w:sz w:val="24"/>
          <w:szCs w:val="24"/>
          <w14:ligatures w14:val="standardContextual"/>
        </w:rPr>
      </w:pPr>
      <w:r>
        <w:t>VII.</w:t>
      </w:r>
      <w:r>
        <w:rPr>
          <w:rFonts w:eastAsiaTheme="minorEastAsia" w:cstheme="minorBidi"/>
          <w:b w:val="0"/>
          <w:color w:val="auto"/>
          <w:kern w:val="2"/>
          <w:sz w:val="24"/>
          <w:szCs w:val="24"/>
          <w14:ligatures w14:val="standardContextual"/>
        </w:rPr>
        <w:tab/>
      </w:r>
      <w:r>
        <w:t>Next Steps and Capacity Building</w:t>
      </w:r>
      <w:r>
        <w:tab/>
      </w:r>
      <w:r>
        <w:fldChar w:fldCharType="begin"/>
      </w:r>
      <w:r>
        <w:instrText xml:space="preserve"> PAGEREF _Toc216652153 \h </w:instrText>
      </w:r>
      <w:r>
        <w:fldChar w:fldCharType="separate"/>
      </w:r>
      <w:r w:rsidR="00B52C80">
        <w:t>37</w:t>
      </w:r>
      <w:r>
        <w:fldChar w:fldCharType="end"/>
      </w:r>
    </w:p>
    <w:p w14:paraId="1E6509AD" w14:textId="19ADE30C" w:rsidR="00724DEA" w:rsidRDefault="003B19E5" w:rsidP="000A524E">
      <w:pPr>
        <w:pStyle w:val="NoSpacing"/>
      </w:pPr>
      <w:r>
        <w:rPr>
          <w:rFonts w:eastAsia="SimSun" w:cs="Segoe UI"/>
          <w:b/>
          <w:caps/>
          <w:noProof/>
          <w:color w:val="B57E00" w:themeColor="accent2" w:themeShade="BF"/>
          <w:szCs w:val="20"/>
        </w:rPr>
        <w:fldChar w:fldCharType="end"/>
      </w:r>
    </w:p>
    <w:p w14:paraId="2530EF24" w14:textId="77777777" w:rsidR="00724DEA" w:rsidRPr="00DA0AD3" w:rsidRDefault="00724DEA" w:rsidP="0048007A">
      <w:pPr>
        <w:pStyle w:val="NoSpacing"/>
      </w:pPr>
    </w:p>
    <w:p w14:paraId="615301E1" w14:textId="77777777" w:rsidR="00090FBE" w:rsidRPr="006E1A32" w:rsidRDefault="00090FBE" w:rsidP="00213893">
      <w:pPr>
        <w:pStyle w:val="NoSpacing"/>
        <w:rPr>
          <w:rStyle w:val="StrongBlue"/>
        </w:rPr>
      </w:pPr>
      <w:bookmarkStart w:id="1" w:name="bkTOCTables"/>
      <w:r w:rsidRPr="006E1A32">
        <w:rPr>
          <w:rStyle w:val="StrongBlue"/>
        </w:rPr>
        <w:t>Boxes</w:t>
      </w:r>
    </w:p>
    <w:p w14:paraId="5CCEDD9D" w14:textId="071FF3E3" w:rsidR="00F25B7C" w:rsidRDefault="00090FBE">
      <w:pPr>
        <w:pStyle w:val="TableofFigures"/>
        <w:rPr>
          <w:rFonts w:eastAsiaTheme="minorEastAsia" w:cstheme="minorBidi"/>
          <w:color w:val="auto"/>
          <w:kern w:val="2"/>
          <w:sz w:val="24"/>
          <w:szCs w:val="24"/>
          <w14:ligatures w14:val="standardContextual"/>
        </w:rPr>
      </w:pPr>
      <w:r w:rsidRPr="00DA0AD3">
        <w:rPr>
          <w:color w:val="B57E00" w:themeColor="accent2" w:themeShade="BF"/>
        </w:rPr>
        <w:fldChar w:fldCharType="begin"/>
      </w:r>
      <w:r w:rsidRPr="00DA0AD3">
        <w:rPr>
          <w:color w:val="B57E00" w:themeColor="accent2" w:themeShade="BF"/>
        </w:rPr>
        <w:instrText xml:space="preserve"> TOC \f D\c "Figures" \* MERGEFORMAT </w:instrText>
      </w:r>
      <w:r w:rsidRPr="00DA0AD3">
        <w:rPr>
          <w:color w:val="B57E00" w:themeColor="accent2" w:themeShade="BF"/>
        </w:rPr>
        <w:fldChar w:fldCharType="separate"/>
      </w:r>
      <w:r w:rsidR="00F25B7C">
        <w:t>Box 1. Key Characteristics of MTFFs</w:t>
      </w:r>
      <w:r w:rsidR="00F25B7C">
        <w:tab/>
      </w:r>
      <w:r w:rsidR="00F25B7C">
        <w:fldChar w:fldCharType="begin"/>
      </w:r>
      <w:r w:rsidR="00F25B7C">
        <w:instrText xml:space="preserve"> PAGEREF _Toc216652154 \h </w:instrText>
      </w:r>
      <w:r w:rsidR="00F25B7C">
        <w:fldChar w:fldCharType="separate"/>
      </w:r>
      <w:r w:rsidR="00B52C80">
        <w:t>12</w:t>
      </w:r>
      <w:r w:rsidR="00F25B7C">
        <w:fldChar w:fldCharType="end"/>
      </w:r>
    </w:p>
    <w:p w14:paraId="0718BE2F" w14:textId="66B06B22" w:rsidR="00F25B7C" w:rsidRDefault="00F25B7C">
      <w:pPr>
        <w:pStyle w:val="TableofFigures"/>
        <w:rPr>
          <w:rFonts w:eastAsiaTheme="minorEastAsia" w:cstheme="minorBidi"/>
          <w:color w:val="auto"/>
          <w:kern w:val="2"/>
          <w:sz w:val="24"/>
          <w:szCs w:val="24"/>
          <w14:ligatures w14:val="standardContextual"/>
        </w:rPr>
      </w:pPr>
      <w:r>
        <w:t>Box 2. Risk Analysis</w:t>
      </w:r>
      <w:r>
        <w:tab/>
      </w:r>
      <w:r>
        <w:fldChar w:fldCharType="begin"/>
      </w:r>
      <w:r>
        <w:instrText xml:space="preserve"> PAGEREF _Toc216652155 \h </w:instrText>
      </w:r>
      <w:r>
        <w:fldChar w:fldCharType="separate"/>
      </w:r>
      <w:r w:rsidR="00B52C80">
        <w:t>23</w:t>
      </w:r>
      <w:r>
        <w:fldChar w:fldCharType="end"/>
      </w:r>
    </w:p>
    <w:p w14:paraId="5B44C500" w14:textId="5288EE1F" w:rsidR="00F25B7C" w:rsidRDefault="00F25B7C">
      <w:pPr>
        <w:pStyle w:val="TableofFigures"/>
        <w:rPr>
          <w:rFonts w:eastAsiaTheme="minorEastAsia" w:cstheme="minorBidi"/>
          <w:color w:val="auto"/>
          <w:kern w:val="2"/>
          <w:sz w:val="24"/>
          <w:szCs w:val="24"/>
          <w14:ligatures w14:val="standardContextual"/>
        </w:rPr>
      </w:pPr>
      <w:r>
        <w:t>Box 3. Draft PFM Act – Provisions for the MTFF</w:t>
      </w:r>
      <w:r>
        <w:tab/>
      </w:r>
      <w:r>
        <w:fldChar w:fldCharType="begin"/>
      </w:r>
      <w:r>
        <w:instrText xml:space="preserve"> PAGEREF _Toc216652156 \h </w:instrText>
      </w:r>
      <w:r>
        <w:fldChar w:fldCharType="separate"/>
      </w:r>
      <w:r w:rsidR="00B52C80">
        <w:t>29</w:t>
      </w:r>
      <w:r>
        <w:fldChar w:fldCharType="end"/>
      </w:r>
    </w:p>
    <w:p w14:paraId="7846661E" w14:textId="033658D3" w:rsidR="00F25B7C" w:rsidRDefault="00F25B7C">
      <w:pPr>
        <w:pStyle w:val="TableofFigures"/>
        <w:rPr>
          <w:rFonts w:eastAsiaTheme="minorEastAsia" w:cstheme="minorBidi"/>
          <w:color w:val="auto"/>
          <w:kern w:val="2"/>
          <w:sz w:val="24"/>
          <w:szCs w:val="24"/>
          <w14:ligatures w14:val="standardContextual"/>
        </w:rPr>
      </w:pPr>
      <w:r w:rsidRPr="00F25B7C">
        <w:t>Box 4. Cape Verde: Coordination Mechanisms for Managing Fiscal Risks</w:t>
      </w:r>
      <w:r>
        <w:tab/>
      </w:r>
      <w:r>
        <w:fldChar w:fldCharType="begin"/>
      </w:r>
      <w:r>
        <w:instrText xml:space="preserve"> PAGEREF _Toc216652157 \h </w:instrText>
      </w:r>
      <w:r>
        <w:fldChar w:fldCharType="separate"/>
      </w:r>
      <w:r w:rsidR="00B52C80">
        <w:t>32</w:t>
      </w:r>
      <w:r>
        <w:fldChar w:fldCharType="end"/>
      </w:r>
    </w:p>
    <w:p w14:paraId="5AC098C8" w14:textId="3FC873ED" w:rsidR="00090FBE" w:rsidRPr="00DA0AD3" w:rsidRDefault="00090FBE" w:rsidP="0048007A">
      <w:pPr>
        <w:pStyle w:val="NoSpacing"/>
      </w:pPr>
      <w:r w:rsidRPr="00DA0AD3">
        <w:fldChar w:fldCharType="end"/>
      </w:r>
    </w:p>
    <w:p w14:paraId="29B221CD" w14:textId="77777777" w:rsidR="00090FBE" w:rsidRPr="006E1A32" w:rsidRDefault="00090FBE" w:rsidP="00213893">
      <w:pPr>
        <w:pStyle w:val="NoSpacing"/>
        <w:rPr>
          <w:rStyle w:val="StrongBlue"/>
        </w:rPr>
      </w:pPr>
      <w:r w:rsidRPr="006E1A32">
        <w:rPr>
          <w:rStyle w:val="StrongBlue"/>
        </w:rPr>
        <w:t>Figures</w:t>
      </w:r>
    </w:p>
    <w:p w14:paraId="065820F3" w14:textId="5AEF262E" w:rsidR="00F25B7C" w:rsidRDefault="00090FBE">
      <w:pPr>
        <w:pStyle w:val="TableofFigures"/>
        <w:rPr>
          <w:rFonts w:eastAsiaTheme="minorEastAsia" w:cstheme="minorBidi"/>
          <w:color w:val="auto"/>
          <w:kern w:val="2"/>
          <w:sz w:val="24"/>
          <w:szCs w:val="24"/>
          <w14:ligatures w14:val="standardContextual"/>
        </w:rPr>
      </w:pPr>
      <w:r w:rsidRPr="00DA0AD3">
        <w:rPr>
          <w:color w:val="B57E00" w:themeColor="accent2" w:themeShade="BF"/>
        </w:rPr>
        <w:fldChar w:fldCharType="begin"/>
      </w:r>
      <w:r w:rsidRPr="00DA0AD3">
        <w:rPr>
          <w:color w:val="B57E00" w:themeColor="accent2" w:themeShade="BF"/>
        </w:rPr>
        <w:instrText xml:space="preserve"> TOC \f C\c "Figures" \* MERGEFORMAT </w:instrText>
      </w:r>
      <w:r w:rsidRPr="00DA0AD3">
        <w:rPr>
          <w:color w:val="B57E00" w:themeColor="accent2" w:themeShade="BF"/>
        </w:rPr>
        <w:fldChar w:fldCharType="separate"/>
      </w:r>
      <w:r w:rsidR="00F25B7C">
        <w:t>Figure 1. Real GDP Growth</w:t>
      </w:r>
      <w:r w:rsidR="00F25B7C">
        <w:tab/>
      </w:r>
      <w:r w:rsidR="00F25B7C">
        <w:fldChar w:fldCharType="begin"/>
      </w:r>
      <w:r w:rsidR="00F25B7C">
        <w:instrText xml:space="preserve"> PAGEREF _Toc216652158 \h </w:instrText>
      </w:r>
      <w:r w:rsidR="00F25B7C">
        <w:fldChar w:fldCharType="separate"/>
      </w:r>
      <w:r w:rsidR="00B52C80">
        <w:t>10</w:t>
      </w:r>
      <w:r w:rsidR="00F25B7C">
        <w:fldChar w:fldCharType="end"/>
      </w:r>
    </w:p>
    <w:p w14:paraId="7DF4B030" w14:textId="2E6EADBB" w:rsidR="00F25B7C" w:rsidRDefault="00F25B7C">
      <w:pPr>
        <w:pStyle w:val="TableofFigures"/>
        <w:rPr>
          <w:rFonts w:eastAsiaTheme="minorEastAsia" w:cstheme="minorBidi"/>
          <w:color w:val="auto"/>
          <w:kern w:val="2"/>
          <w:sz w:val="24"/>
          <w:szCs w:val="24"/>
          <w14:ligatures w14:val="standardContextual"/>
        </w:rPr>
      </w:pPr>
      <w:r>
        <w:t>Figure 2. Government Debt and Balance</w:t>
      </w:r>
      <w:r>
        <w:tab/>
      </w:r>
      <w:r>
        <w:fldChar w:fldCharType="begin"/>
      </w:r>
      <w:r>
        <w:instrText xml:space="preserve"> PAGEREF _Toc216652159 \h </w:instrText>
      </w:r>
      <w:r>
        <w:fldChar w:fldCharType="separate"/>
      </w:r>
      <w:r w:rsidR="00B52C80">
        <w:t>10</w:t>
      </w:r>
      <w:r>
        <w:fldChar w:fldCharType="end"/>
      </w:r>
    </w:p>
    <w:p w14:paraId="2F181E32" w14:textId="47DBF42E" w:rsidR="00F25B7C" w:rsidRDefault="00F25B7C">
      <w:pPr>
        <w:pStyle w:val="TableofFigures"/>
        <w:rPr>
          <w:rFonts w:eastAsiaTheme="minorEastAsia" w:cstheme="minorBidi"/>
          <w:color w:val="auto"/>
          <w:kern w:val="2"/>
          <w:sz w:val="24"/>
          <w:szCs w:val="24"/>
          <w14:ligatures w14:val="standardContextual"/>
        </w:rPr>
      </w:pPr>
      <w:r w:rsidRPr="00B7440F">
        <w:t>Figure 3 – Real GDP Growth</w:t>
      </w:r>
      <w:r>
        <w:tab/>
      </w:r>
      <w:r>
        <w:fldChar w:fldCharType="begin"/>
      </w:r>
      <w:r>
        <w:instrText xml:space="preserve"> PAGEREF _Toc216652160 \h </w:instrText>
      </w:r>
      <w:r>
        <w:fldChar w:fldCharType="separate"/>
      </w:r>
      <w:r w:rsidR="00B52C80">
        <w:t>18</w:t>
      </w:r>
      <w:r>
        <w:fldChar w:fldCharType="end"/>
      </w:r>
    </w:p>
    <w:p w14:paraId="4B4B2846" w14:textId="393BF9B3" w:rsidR="00F25B7C" w:rsidRDefault="00F25B7C">
      <w:pPr>
        <w:pStyle w:val="TableofFigures"/>
        <w:rPr>
          <w:rFonts w:eastAsiaTheme="minorEastAsia" w:cstheme="minorBidi"/>
          <w:color w:val="auto"/>
          <w:kern w:val="2"/>
          <w:sz w:val="24"/>
          <w:szCs w:val="24"/>
          <w14:ligatures w14:val="standardContextual"/>
        </w:rPr>
      </w:pPr>
      <w:r w:rsidRPr="00B7440F">
        <w:t>Figure 4 – Nominal GDP Levels</w:t>
      </w:r>
      <w:r>
        <w:tab/>
      </w:r>
      <w:r>
        <w:fldChar w:fldCharType="begin"/>
      </w:r>
      <w:r>
        <w:instrText xml:space="preserve"> PAGEREF _Toc216652161 \h </w:instrText>
      </w:r>
      <w:r>
        <w:fldChar w:fldCharType="separate"/>
      </w:r>
      <w:r w:rsidR="00B52C80">
        <w:t>18</w:t>
      </w:r>
      <w:r>
        <w:fldChar w:fldCharType="end"/>
      </w:r>
    </w:p>
    <w:p w14:paraId="1D54E38B" w14:textId="57E04C47" w:rsidR="00F25B7C" w:rsidRDefault="00F25B7C">
      <w:pPr>
        <w:pStyle w:val="TableofFigures"/>
        <w:rPr>
          <w:rFonts w:eastAsiaTheme="minorEastAsia" w:cstheme="minorBidi"/>
          <w:color w:val="auto"/>
          <w:kern w:val="2"/>
          <w:sz w:val="24"/>
          <w:szCs w:val="24"/>
          <w14:ligatures w14:val="standardContextual"/>
        </w:rPr>
      </w:pPr>
      <w:r w:rsidRPr="00B7440F">
        <w:t>Figure 5 – Total revenue and grants</w:t>
      </w:r>
      <w:r>
        <w:tab/>
      </w:r>
      <w:r>
        <w:fldChar w:fldCharType="begin"/>
      </w:r>
      <w:r>
        <w:instrText xml:space="preserve"> PAGEREF _Toc216652162 \h </w:instrText>
      </w:r>
      <w:r>
        <w:fldChar w:fldCharType="separate"/>
      </w:r>
      <w:r w:rsidR="00B52C80">
        <w:t>20</w:t>
      </w:r>
      <w:r>
        <w:fldChar w:fldCharType="end"/>
      </w:r>
    </w:p>
    <w:p w14:paraId="5CAA045E" w14:textId="3E97DDCD" w:rsidR="00F25B7C" w:rsidRDefault="00F25B7C">
      <w:pPr>
        <w:pStyle w:val="TableofFigures"/>
        <w:rPr>
          <w:rFonts w:eastAsiaTheme="minorEastAsia" w:cstheme="minorBidi"/>
          <w:color w:val="auto"/>
          <w:kern w:val="2"/>
          <w:sz w:val="24"/>
          <w:szCs w:val="24"/>
          <w14:ligatures w14:val="standardContextual"/>
        </w:rPr>
      </w:pPr>
      <w:r w:rsidRPr="00B7440F">
        <w:t>Figure 6 – Total expenditure</w:t>
      </w:r>
      <w:r>
        <w:tab/>
      </w:r>
      <w:r>
        <w:fldChar w:fldCharType="begin"/>
      </w:r>
      <w:r>
        <w:instrText xml:space="preserve"> PAGEREF _Toc216652163 \h </w:instrText>
      </w:r>
      <w:r>
        <w:fldChar w:fldCharType="separate"/>
      </w:r>
      <w:r w:rsidR="00B52C80">
        <w:t>20</w:t>
      </w:r>
      <w:r>
        <w:fldChar w:fldCharType="end"/>
      </w:r>
    </w:p>
    <w:p w14:paraId="01765ED2" w14:textId="1A00E696" w:rsidR="00F25B7C" w:rsidRDefault="00F25B7C">
      <w:pPr>
        <w:pStyle w:val="TableofFigures"/>
        <w:rPr>
          <w:rFonts w:eastAsiaTheme="minorEastAsia" w:cstheme="minorBidi"/>
          <w:color w:val="auto"/>
          <w:kern w:val="2"/>
          <w:sz w:val="24"/>
          <w:szCs w:val="24"/>
          <w14:ligatures w14:val="standardContextual"/>
        </w:rPr>
      </w:pPr>
      <w:r w:rsidRPr="00B7440F">
        <w:t>Figure 7 – Fiscal balance</w:t>
      </w:r>
      <w:r>
        <w:tab/>
      </w:r>
      <w:r>
        <w:fldChar w:fldCharType="begin"/>
      </w:r>
      <w:r>
        <w:instrText xml:space="preserve"> PAGEREF _Toc216652164 \h </w:instrText>
      </w:r>
      <w:r>
        <w:fldChar w:fldCharType="separate"/>
      </w:r>
      <w:r w:rsidR="00B52C80">
        <w:t>21</w:t>
      </w:r>
      <w:r>
        <w:fldChar w:fldCharType="end"/>
      </w:r>
    </w:p>
    <w:p w14:paraId="35205B82" w14:textId="62881875" w:rsidR="00F25B7C" w:rsidRDefault="00F25B7C">
      <w:pPr>
        <w:pStyle w:val="TableofFigures"/>
        <w:rPr>
          <w:rFonts w:eastAsiaTheme="minorEastAsia" w:cstheme="minorBidi"/>
          <w:color w:val="auto"/>
          <w:kern w:val="2"/>
          <w:sz w:val="24"/>
          <w:szCs w:val="24"/>
          <w14:ligatures w14:val="standardContextual"/>
        </w:rPr>
      </w:pPr>
      <w:r w:rsidRPr="00B7440F">
        <w:t>Figure 8 – Public debt</w:t>
      </w:r>
      <w:r>
        <w:tab/>
      </w:r>
      <w:r>
        <w:fldChar w:fldCharType="begin"/>
      </w:r>
      <w:r>
        <w:instrText xml:space="preserve"> PAGEREF _Toc216652165 \h </w:instrText>
      </w:r>
      <w:r>
        <w:fldChar w:fldCharType="separate"/>
      </w:r>
      <w:r w:rsidR="00B52C80">
        <w:t>21</w:t>
      </w:r>
      <w:r>
        <w:fldChar w:fldCharType="end"/>
      </w:r>
    </w:p>
    <w:p w14:paraId="35634D11" w14:textId="376A8652" w:rsidR="00F25B7C" w:rsidRDefault="00F25B7C">
      <w:pPr>
        <w:pStyle w:val="TableofFigures"/>
        <w:rPr>
          <w:rFonts w:eastAsiaTheme="minorEastAsia" w:cstheme="minorBidi"/>
          <w:color w:val="auto"/>
          <w:kern w:val="2"/>
          <w:sz w:val="24"/>
          <w:szCs w:val="24"/>
          <w14:ligatures w14:val="standardContextual"/>
        </w:rPr>
      </w:pPr>
      <w:r>
        <w:t>Figure 9. Suggested High-Level Budget Process</w:t>
      </w:r>
      <w:r>
        <w:tab/>
      </w:r>
      <w:r>
        <w:fldChar w:fldCharType="begin"/>
      </w:r>
      <w:r>
        <w:instrText xml:space="preserve"> PAGEREF _Toc216652166 \h </w:instrText>
      </w:r>
      <w:r>
        <w:fldChar w:fldCharType="separate"/>
      </w:r>
      <w:r w:rsidR="00B52C80">
        <w:t>25</w:t>
      </w:r>
      <w:r>
        <w:fldChar w:fldCharType="end"/>
      </w:r>
    </w:p>
    <w:p w14:paraId="3D90450D" w14:textId="4F99C434" w:rsidR="00F25B7C" w:rsidRDefault="00F25B7C">
      <w:pPr>
        <w:pStyle w:val="TableofFigures"/>
        <w:rPr>
          <w:rFonts w:eastAsiaTheme="minorEastAsia" w:cstheme="minorBidi"/>
          <w:color w:val="auto"/>
          <w:kern w:val="2"/>
          <w:sz w:val="24"/>
          <w:szCs w:val="24"/>
          <w14:ligatures w14:val="standardContextual"/>
        </w:rPr>
      </w:pPr>
      <w:r>
        <w:t>Figure 10. Sri Lanka: Summary Fiscal Risk Heatmap</w:t>
      </w:r>
      <w:r>
        <w:tab/>
      </w:r>
      <w:r>
        <w:fldChar w:fldCharType="begin"/>
      </w:r>
      <w:r>
        <w:instrText xml:space="preserve"> PAGEREF _Toc216652167 \h </w:instrText>
      </w:r>
      <w:r>
        <w:fldChar w:fldCharType="separate"/>
      </w:r>
      <w:r w:rsidR="00B52C80">
        <w:t>33</w:t>
      </w:r>
      <w:r>
        <w:fldChar w:fldCharType="end"/>
      </w:r>
    </w:p>
    <w:p w14:paraId="62B5EAF9" w14:textId="4474E3D6" w:rsidR="00F25B7C" w:rsidRDefault="00F25B7C">
      <w:pPr>
        <w:pStyle w:val="TableofFigures"/>
        <w:rPr>
          <w:rFonts w:eastAsiaTheme="minorEastAsia" w:cstheme="minorBidi"/>
          <w:color w:val="auto"/>
          <w:kern w:val="2"/>
          <w:sz w:val="24"/>
          <w:szCs w:val="24"/>
          <w14:ligatures w14:val="standardContextual"/>
        </w:rPr>
      </w:pPr>
      <w:r>
        <w:t>Figure 11: Illustration of Analysis of Fiscal Risk of Natural Disaster</w:t>
      </w:r>
      <w:r>
        <w:tab/>
      </w:r>
      <w:r>
        <w:fldChar w:fldCharType="begin"/>
      </w:r>
      <w:r>
        <w:instrText xml:space="preserve"> PAGEREF _Toc216652168 \h </w:instrText>
      </w:r>
      <w:r>
        <w:fldChar w:fldCharType="separate"/>
      </w:r>
      <w:r w:rsidR="00B52C80">
        <w:t>36</w:t>
      </w:r>
      <w:r>
        <w:fldChar w:fldCharType="end"/>
      </w:r>
    </w:p>
    <w:p w14:paraId="4BAA3196" w14:textId="780437D5" w:rsidR="00090FBE" w:rsidRPr="00DA0AD3" w:rsidRDefault="00090FBE" w:rsidP="0048007A">
      <w:pPr>
        <w:pStyle w:val="NoSpacing"/>
      </w:pPr>
      <w:r w:rsidRPr="00DA0AD3">
        <w:fldChar w:fldCharType="end"/>
      </w:r>
    </w:p>
    <w:p w14:paraId="5B3D1724" w14:textId="77777777" w:rsidR="00090FBE" w:rsidRPr="006E1A32" w:rsidRDefault="00090FBE" w:rsidP="00213893">
      <w:pPr>
        <w:pStyle w:val="NoSpacing"/>
        <w:rPr>
          <w:rStyle w:val="StrongBlue"/>
        </w:rPr>
      </w:pPr>
      <w:r w:rsidRPr="006E1A32">
        <w:rPr>
          <w:rStyle w:val="StrongBlue"/>
        </w:rPr>
        <w:t>Tables</w:t>
      </w:r>
    </w:p>
    <w:p w14:paraId="78BCCC56" w14:textId="0EED11B5" w:rsidR="00F25B7C" w:rsidRDefault="00090FBE">
      <w:pPr>
        <w:pStyle w:val="TableofFigures"/>
        <w:rPr>
          <w:rFonts w:eastAsiaTheme="minorEastAsia" w:cstheme="minorBidi"/>
          <w:color w:val="auto"/>
          <w:kern w:val="2"/>
          <w:sz w:val="24"/>
          <w:szCs w:val="24"/>
          <w14:ligatures w14:val="standardContextual"/>
        </w:rPr>
      </w:pPr>
      <w:r w:rsidRPr="00DA0AD3">
        <w:rPr>
          <w:color w:val="B57E00" w:themeColor="accent2" w:themeShade="BF"/>
        </w:rPr>
        <w:fldChar w:fldCharType="begin"/>
      </w:r>
      <w:r w:rsidRPr="00DA0AD3">
        <w:rPr>
          <w:color w:val="B57E00" w:themeColor="accent2" w:themeShade="BF"/>
        </w:rPr>
        <w:instrText xml:space="preserve"> TOC \f B\c "Figures" </w:instrText>
      </w:r>
      <w:r w:rsidRPr="00DA0AD3">
        <w:rPr>
          <w:color w:val="B57E00" w:themeColor="accent2" w:themeShade="BF"/>
        </w:rPr>
        <w:fldChar w:fldCharType="separate"/>
      </w:r>
      <w:r w:rsidR="00F25B7C" w:rsidRPr="00471EB3">
        <w:rPr>
          <w:lang w:val="pt-BR"/>
        </w:rPr>
        <w:t>Table 1. Summary Table of Recommendations</w:t>
      </w:r>
      <w:r w:rsidR="00F25B7C">
        <w:tab/>
      </w:r>
      <w:r w:rsidR="00F25B7C">
        <w:fldChar w:fldCharType="begin"/>
      </w:r>
      <w:r w:rsidR="00F25B7C">
        <w:instrText xml:space="preserve"> PAGEREF _Toc216652169 \h </w:instrText>
      </w:r>
      <w:r w:rsidR="00F25B7C">
        <w:fldChar w:fldCharType="separate"/>
      </w:r>
      <w:r w:rsidR="00B52C80">
        <w:t>9</w:t>
      </w:r>
      <w:r w:rsidR="00F25B7C">
        <w:fldChar w:fldCharType="end"/>
      </w:r>
    </w:p>
    <w:p w14:paraId="7DF7F134" w14:textId="5029B69C" w:rsidR="00F25B7C" w:rsidRDefault="00F25B7C">
      <w:pPr>
        <w:pStyle w:val="TableofFigures"/>
        <w:rPr>
          <w:rFonts w:eastAsiaTheme="minorEastAsia" w:cstheme="minorBidi"/>
          <w:color w:val="auto"/>
          <w:kern w:val="2"/>
          <w:sz w:val="24"/>
          <w:szCs w:val="24"/>
          <w14:ligatures w14:val="standardContextual"/>
        </w:rPr>
      </w:pPr>
      <w:r>
        <w:t>Table 2. Key Characteristics of MTFFs in Pacific Island Countries</w:t>
      </w:r>
      <w:r>
        <w:tab/>
      </w:r>
      <w:r>
        <w:fldChar w:fldCharType="begin"/>
      </w:r>
      <w:r>
        <w:instrText xml:space="preserve"> PAGEREF _Toc216652170 \h </w:instrText>
      </w:r>
      <w:r>
        <w:fldChar w:fldCharType="separate"/>
      </w:r>
      <w:r w:rsidR="00B52C80">
        <w:t>11</w:t>
      </w:r>
      <w:r>
        <w:fldChar w:fldCharType="end"/>
      </w:r>
    </w:p>
    <w:p w14:paraId="2BED62BC" w14:textId="619E21BF" w:rsidR="00F25B7C" w:rsidRDefault="00F25B7C">
      <w:pPr>
        <w:pStyle w:val="TableofFigures"/>
        <w:rPr>
          <w:rFonts w:eastAsiaTheme="minorEastAsia" w:cstheme="minorBidi"/>
          <w:color w:val="auto"/>
          <w:kern w:val="2"/>
          <w:sz w:val="24"/>
          <w:szCs w:val="24"/>
          <w14:ligatures w14:val="standardContextual"/>
        </w:rPr>
      </w:pPr>
      <w:r>
        <w:t>Table 3: Fiscal Anchors, Targets and Projections (percent of GDP) – Illustrative Example</w:t>
      </w:r>
      <w:r>
        <w:tab/>
      </w:r>
      <w:r>
        <w:fldChar w:fldCharType="begin"/>
      </w:r>
      <w:r>
        <w:instrText xml:space="preserve"> PAGEREF _Toc216652171 \h </w:instrText>
      </w:r>
      <w:r>
        <w:fldChar w:fldCharType="separate"/>
      </w:r>
      <w:r w:rsidR="00B52C80">
        <w:t>16</w:t>
      </w:r>
      <w:r>
        <w:fldChar w:fldCharType="end"/>
      </w:r>
    </w:p>
    <w:p w14:paraId="4CF1901A" w14:textId="268CBF1F" w:rsidR="00F25B7C" w:rsidRDefault="00F25B7C">
      <w:pPr>
        <w:pStyle w:val="TableofFigures"/>
        <w:rPr>
          <w:rFonts w:eastAsiaTheme="minorEastAsia" w:cstheme="minorBidi"/>
          <w:color w:val="auto"/>
          <w:kern w:val="2"/>
          <w:sz w:val="24"/>
          <w:szCs w:val="24"/>
          <w14:ligatures w14:val="standardContextual"/>
        </w:rPr>
      </w:pPr>
      <w:r>
        <w:t>Table 4. Recurrent Budget Expenditure Estimates – Budget Strategy and Budget Statement</w:t>
      </w:r>
      <w:r>
        <w:tab/>
      </w:r>
      <w:r>
        <w:fldChar w:fldCharType="begin"/>
      </w:r>
      <w:r>
        <w:instrText xml:space="preserve"> PAGEREF _Toc216652172 \h </w:instrText>
      </w:r>
      <w:r>
        <w:fldChar w:fldCharType="separate"/>
      </w:r>
      <w:r w:rsidR="00B52C80">
        <w:t>26</w:t>
      </w:r>
      <w:r>
        <w:fldChar w:fldCharType="end"/>
      </w:r>
    </w:p>
    <w:p w14:paraId="6A320C0F" w14:textId="32614F74" w:rsidR="00F25B7C" w:rsidRDefault="00F25B7C">
      <w:pPr>
        <w:pStyle w:val="TableofFigures"/>
        <w:rPr>
          <w:rFonts w:eastAsiaTheme="minorEastAsia" w:cstheme="minorBidi"/>
          <w:color w:val="auto"/>
          <w:kern w:val="2"/>
          <w:sz w:val="24"/>
          <w:szCs w:val="24"/>
          <w14:ligatures w14:val="standardContextual"/>
        </w:rPr>
      </w:pPr>
      <w:r>
        <w:t>Table 5. Development Budget Expenditure Estimates – Budget Strategy and Budget Statement</w:t>
      </w:r>
      <w:r>
        <w:tab/>
      </w:r>
      <w:r>
        <w:fldChar w:fldCharType="begin"/>
      </w:r>
      <w:r>
        <w:instrText xml:space="preserve"> PAGEREF _Toc216652173 \h </w:instrText>
      </w:r>
      <w:r>
        <w:fldChar w:fldCharType="separate"/>
      </w:r>
      <w:r w:rsidR="00B52C80">
        <w:t>26</w:t>
      </w:r>
      <w:r>
        <w:fldChar w:fldCharType="end"/>
      </w:r>
    </w:p>
    <w:p w14:paraId="1D059AC1" w14:textId="4750FFE0" w:rsidR="00F25B7C" w:rsidRDefault="00F25B7C">
      <w:pPr>
        <w:pStyle w:val="TableofFigures"/>
        <w:rPr>
          <w:rFonts w:eastAsiaTheme="minorEastAsia" w:cstheme="minorBidi"/>
          <w:color w:val="auto"/>
          <w:kern w:val="2"/>
          <w:sz w:val="24"/>
          <w:szCs w:val="24"/>
          <w14:ligatures w14:val="standardContextual"/>
        </w:rPr>
      </w:pPr>
      <w:r>
        <w:t>Table 6. Key Macrofiscal Functions in Tonga</w:t>
      </w:r>
      <w:r>
        <w:tab/>
      </w:r>
      <w:r>
        <w:fldChar w:fldCharType="begin"/>
      </w:r>
      <w:r>
        <w:instrText xml:space="preserve"> PAGEREF _Toc216652174 \h </w:instrText>
      </w:r>
      <w:r>
        <w:fldChar w:fldCharType="separate"/>
      </w:r>
      <w:r w:rsidR="00B52C80">
        <w:t>31</w:t>
      </w:r>
      <w:r>
        <w:fldChar w:fldCharType="end"/>
      </w:r>
    </w:p>
    <w:p w14:paraId="7B0EA8E3" w14:textId="6C2D7473" w:rsidR="00F25B7C" w:rsidRDefault="00F25B7C">
      <w:pPr>
        <w:pStyle w:val="TableofFigures"/>
        <w:rPr>
          <w:rFonts w:eastAsiaTheme="minorEastAsia" w:cstheme="minorBidi"/>
          <w:color w:val="auto"/>
          <w:kern w:val="2"/>
          <w:sz w:val="24"/>
          <w:szCs w:val="24"/>
          <w14:ligatures w14:val="standardContextual"/>
        </w:rPr>
      </w:pPr>
      <w:r>
        <w:t>Table 7. Risks Discussed in Budget Statement for FY 2026</w:t>
      </w:r>
      <w:r>
        <w:tab/>
      </w:r>
      <w:r>
        <w:fldChar w:fldCharType="begin"/>
      </w:r>
      <w:r>
        <w:instrText xml:space="preserve"> PAGEREF _Toc216652175 \h </w:instrText>
      </w:r>
      <w:r>
        <w:fldChar w:fldCharType="separate"/>
      </w:r>
      <w:r w:rsidR="00B52C80">
        <w:t>33</w:t>
      </w:r>
      <w:r>
        <w:fldChar w:fldCharType="end"/>
      </w:r>
    </w:p>
    <w:p w14:paraId="0C72387C" w14:textId="7C72174E" w:rsidR="00090FBE" w:rsidRPr="00213893" w:rsidRDefault="00090FBE" w:rsidP="00213893">
      <w:pPr>
        <w:pStyle w:val="NoSpacing"/>
        <w:rPr>
          <w:rStyle w:val="Strong"/>
        </w:rPr>
      </w:pPr>
      <w:r w:rsidRPr="00DA0AD3">
        <w:fldChar w:fldCharType="end"/>
      </w:r>
    </w:p>
    <w:p w14:paraId="14EDAEB0" w14:textId="77777777" w:rsidR="00090FBE" w:rsidRPr="006E1A32" w:rsidRDefault="00090FBE" w:rsidP="00213893">
      <w:pPr>
        <w:pStyle w:val="NoSpacing"/>
        <w:rPr>
          <w:rStyle w:val="StrongBlue"/>
        </w:rPr>
      </w:pPr>
      <w:r w:rsidRPr="006E1A32">
        <w:rPr>
          <w:rStyle w:val="StrongBlue"/>
        </w:rPr>
        <w:t>Annexes</w:t>
      </w:r>
    </w:p>
    <w:p w14:paraId="73C0B5D1" w14:textId="7A8C25CA" w:rsidR="004A0386" w:rsidRDefault="00090FBE">
      <w:pPr>
        <w:pStyle w:val="TableofFigures"/>
        <w:rPr>
          <w:rFonts w:eastAsiaTheme="minorEastAsia" w:cstheme="minorBidi"/>
          <w:color w:val="auto"/>
          <w:kern w:val="2"/>
          <w:sz w:val="24"/>
          <w:szCs w:val="24"/>
          <w14:ligatures w14:val="standardContextual"/>
        </w:rPr>
      </w:pPr>
      <w:r w:rsidRPr="00DA0AD3">
        <w:fldChar w:fldCharType="begin"/>
      </w:r>
      <w:r w:rsidRPr="0048007A">
        <w:instrText xml:space="preserve"> TOC \f J\c "Figures" \* MERGEFORMAT </w:instrText>
      </w:r>
      <w:r w:rsidRPr="00DA0AD3">
        <w:fldChar w:fldCharType="separate"/>
      </w:r>
      <w:r w:rsidR="004A0386">
        <w:t>Annex I. Evaluation of Fiscal Forecast</w:t>
      </w:r>
      <w:r w:rsidR="004A0386">
        <w:tab/>
      </w:r>
      <w:r w:rsidR="004A0386">
        <w:fldChar w:fldCharType="begin"/>
      </w:r>
      <w:r w:rsidR="004A0386">
        <w:instrText xml:space="preserve"> PAGEREF _Toc216652176 \h </w:instrText>
      </w:r>
      <w:r w:rsidR="004A0386">
        <w:fldChar w:fldCharType="separate"/>
      </w:r>
      <w:r w:rsidR="00B52C80">
        <w:t>38</w:t>
      </w:r>
      <w:r w:rsidR="004A0386">
        <w:fldChar w:fldCharType="end"/>
      </w:r>
    </w:p>
    <w:p w14:paraId="430BFAB4" w14:textId="2F3A1869" w:rsidR="004A0386" w:rsidRDefault="004A0386">
      <w:pPr>
        <w:pStyle w:val="TableofFigures"/>
        <w:rPr>
          <w:rFonts w:eastAsiaTheme="minorEastAsia" w:cstheme="minorBidi"/>
          <w:color w:val="auto"/>
          <w:kern w:val="2"/>
          <w:sz w:val="24"/>
          <w:szCs w:val="24"/>
          <w14:ligatures w14:val="standardContextual"/>
        </w:rPr>
      </w:pPr>
      <w:r w:rsidRPr="00FB3861">
        <w:rPr>
          <w:bCs/>
        </w:rPr>
        <w:t>Annex II. Suggested Outline for the</w:t>
      </w:r>
      <w:r>
        <w:tab/>
      </w:r>
      <w:r>
        <w:fldChar w:fldCharType="begin"/>
      </w:r>
      <w:r>
        <w:instrText xml:space="preserve"> PAGEREF _Toc216652177 \h </w:instrText>
      </w:r>
      <w:r>
        <w:fldChar w:fldCharType="separate"/>
      </w:r>
      <w:r w:rsidR="00B52C80">
        <w:t>40</w:t>
      </w:r>
      <w:r>
        <w:fldChar w:fldCharType="end"/>
      </w:r>
    </w:p>
    <w:p w14:paraId="3D9D94E5" w14:textId="13638A15" w:rsidR="004A0386" w:rsidRDefault="004A0386">
      <w:pPr>
        <w:pStyle w:val="TableofFigures"/>
        <w:rPr>
          <w:rFonts w:eastAsiaTheme="minorEastAsia" w:cstheme="minorBidi"/>
          <w:color w:val="auto"/>
          <w:kern w:val="2"/>
          <w:sz w:val="24"/>
          <w:szCs w:val="24"/>
          <w14:ligatures w14:val="standardContextual"/>
        </w:rPr>
      </w:pPr>
      <w:r w:rsidRPr="00FB3861">
        <w:rPr>
          <w:bCs/>
        </w:rPr>
        <w:t>Annex III. Budget Timetable</w:t>
      </w:r>
      <w:r>
        <w:tab/>
      </w:r>
      <w:r>
        <w:fldChar w:fldCharType="begin"/>
      </w:r>
      <w:r>
        <w:instrText xml:space="preserve"> PAGEREF _Toc216652178 \h </w:instrText>
      </w:r>
      <w:r>
        <w:fldChar w:fldCharType="separate"/>
      </w:r>
      <w:r w:rsidR="00B52C80">
        <w:t>42</w:t>
      </w:r>
      <w:r>
        <w:fldChar w:fldCharType="end"/>
      </w:r>
    </w:p>
    <w:p w14:paraId="6165F64C" w14:textId="793CA802" w:rsidR="004A0386" w:rsidRDefault="004A0386">
      <w:pPr>
        <w:pStyle w:val="TableofFigures"/>
        <w:rPr>
          <w:rFonts w:eastAsiaTheme="minorEastAsia" w:cstheme="minorBidi"/>
          <w:color w:val="auto"/>
          <w:kern w:val="2"/>
          <w:sz w:val="24"/>
          <w:szCs w:val="24"/>
          <w14:ligatures w14:val="standardContextual"/>
        </w:rPr>
      </w:pPr>
      <w:r w:rsidRPr="00FB3861">
        <w:rPr>
          <w:bCs/>
        </w:rPr>
        <w:t>Annex IV. Ministry of Finance Organogram</w:t>
      </w:r>
      <w:r>
        <w:tab/>
      </w:r>
      <w:r>
        <w:fldChar w:fldCharType="begin"/>
      </w:r>
      <w:r>
        <w:instrText xml:space="preserve"> PAGEREF _Toc216652179 \h </w:instrText>
      </w:r>
      <w:r>
        <w:fldChar w:fldCharType="separate"/>
      </w:r>
      <w:r w:rsidR="00B52C80">
        <w:t>44</w:t>
      </w:r>
      <w:r>
        <w:fldChar w:fldCharType="end"/>
      </w:r>
    </w:p>
    <w:p w14:paraId="7FE0B16B" w14:textId="1FA6AB09" w:rsidR="00DA0AD3" w:rsidRDefault="00090FBE" w:rsidP="00A71314">
      <w:pPr>
        <w:pStyle w:val="TableofFigures"/>
      </w:pPr>
      <w:r w:rsidRPr="00DA0AD3">
        <w:fldChar w:fldCharType="end"/>
      </w:r>
    </w:p>
    <w:p w14:paraId="6A0344B0" w14:textId="2481874C" w:rsidR="005B08E5" w:rsidRDefault="00213893" w:rsidP="00213893">
      <w:pPr>
        <w:pStyle w:val="Heading1"/>
        <w:numPr>
          <w:ilvl w:val="0"/>
          <w:numId w:val="0"/>
        </w:numPr>
      </w:pPr>
      <w:bookmarkStart w:id="2" w:name="_Toc528856788"/>
      <w:bookmarkStart w:id="3" w:name="_Toc528856878"/>
      <w:bookmarkStart w:id="4" w:name="_Toc90542335"/>
      <w:bookmarkStart w:id="5" w:name="_Toc90542496"/>
      <w:bookmarkStart w:id="6" w:name="_Toc90542580"/>
      <w:bookmarkStart w:id="7" w:name="_Toc90542607"/>
      <w:bookmarkStart w:id="8" w:name="_Toc90542936"/>
      <w:bookmarkStart w:id="9" w:name="_Toc216652134"/>
      <w:bookmarkEnd w:id="0"/>
      <w:bookmarkEnd w:id="1"/>
      <w:r w:rsidRPr="00213893">
        <w:lastRenderedPageBreak/>
        <w:t xml:space="preserve">Abbreviations </w:t>
      </w:r>
      <w:r>
        <w:t>a</w:t>
      </w:r>
      <w:r w:rsidRPr="00213893">
        <w:t xml:space="preserve">nd </w:t>
      </w:r>
      <w:bookmarkEnd w:id="2"/>
      <w:bookmarkEnd w:id="3"/>
      <w:bookmarkEnd w:id="4"/>
      <w:bookmarkEnd w:id="5"/>
      <w:bookmarkEnd w:id="6"/>
      <w:bookmarkEnd w:id="7"/>
      <w:bookmarkEnd w:id="8"/>
      <w:r w:rsidR="003F6AE4" w:rsidRPr="00213893">
        <w:t>Acronyms</w:t>
      </w:r>
      <w:bookmarkEnd w:id="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72" w:type="dxa"/>
          <w:right w:w="0" w:type="dxa"/>
        </w:tblCellMar>
        <w:tblLook w:val="04A0" w:firstRow="1" w:lastRow="0" w:firstColumn="1" w:lastColumn="0" w:noHBand="0" w:noVBand="1"/>
      </w:tblPr>
      <w:tblGrid>
        <w:gridCol w:w="2070"/>
        <w:gridCol w:w="7290"/>
      </w:tblGrid>
      <w:tr w:rsidR="00CE5791" w:rsidRPr="00243BB0" w14:paraId="4A437CD2" w14:textId="77777777" w:rsidTr="00D70B36">
        <w:trPr>
          <w:trHeight w:val="20"/>
        </w:trPr>
        <w:tc>
          <w:tcPr>
            <w:tcW w:w="1106" w:type="pct"/>
            <w:hideMark/>
          </w:tcPr>
          <w:p w14:paraId="1A6F06A8" w14:textId="64FCA810" w:rsidR="00CE5791" w:rsidRPr="006A088B" w:rsidRDefault="0074105E" w:rsidP="00CE5791">
            <w:pPr>
              <w:pStyle w:val="NoSpacing"/>
            </w:pPr>
            <w:r>
              <w:rPr>
                <w:lang w:val="pt-BR"/>
              </w:rPr>
              <w:tab/>
            </w:r>
          </w:p>
        </w:tc>
        <w:tc>
          <w:tcPr>
            <w:tcW w:w="3894" w:type="pct"/>
          </w:tcPr>
          <w:p w14:paraId="305F1208" w14:textId="10D6391D" w:rsidR="00CE5791" w:rsidRPr="006A088B" w:rsidRDefault="00CE5791" w:rsidP="00CE5791">
            <w:pPr>
              <w:pStyle w:val="NoSpacing"/>
            </w:pPr>
          </w:p>
        </w:tc>
      </w:tr>
      <w:tr w:rsidR="00D70B36" w:rsidRPr="00243BB0" w14:paraId="2537A42C" w14:textId="77777777" w:rsidTr="00CE5791">
        <w:trPr>
          <w:trHeight w:val="20"/>
        </w:trPr>
        <w:tc>
          <w:tcPr>
            <w:tcW w:w="1106" w:type="pct"/>
          </w:tcPr>
          <w:p w14:paraId="0179F873" w14:textId="1D7F2BB8" w:rsidR="00D70B36" w:rsidRDefault="00D70B36" w:rsidP="00CE5791">
            <w:pPr>
              <w:pStyle w:val="NoSpacing"/>
              <w:rPr>
                <w:lang w:val="pt-BR"/>
              </w:rPr>
            </w:pPr>
            <w:r>
              <w:rPr>
                <w:lang w:val="pt-BR"/>
              </w:rPr>
              <w:t>CEO</w:t>
            </w:r>
          </w:p>
        </w:tc>
        <w:tc>
          <w:tcPr>
            <w:tcW w:w="3894" w:type="pct"/>
          </w:tcPr>
          <w:p w14:paraId="3F3D1411" w14:textId="718D3C9C" w:rsidR="00D70B36" w:rsidRDefault="00D70B36" w:rsidP="00CE5791">
            <w:pPr>
              <w:pStyle w:val="NoSpacing"/>
              <w:rPr>
                <w:lang w:val="pt-BR"/>
              </w:rPr>
            </w:pPr>
            <w:r>
              <w:rPr>
                <w:lang w:val="pt-BR"/>
              </w:rPr>
              <w:t>Chief Executive Officer</w:t>
            </w:r>
          </w:p>
        </w:tc>
      </w:tr>
      <w:tr w:rsidR="00D70B36" w:rsidRPr="00243BB0" w14:paraId="47CC3EB8" w14:textId="77777777" w:rsidTr="00CE5791">
        <w:trPr>
          <w:trHeight w:val="20"/>
        </w:trPr>
        <w:tc>
          <w:tcPr>
            <w:tcW w:w="1106" w:type="pct"/>
          </w:tcPr>
          <w:p w14:paraId="12D87AED" w14:textId="4BC8634D" w:rsidR="00D70B36" w:rsidRDefault="00D70B36" w:rsidP="00D70B36">
            <w:pPr>
              <w:pStyle w:val="NoSpacing"/>
              <w:rPr>
                <w:lang w:val="pt-BR"/>
              </w:rPr>
            </w:pPr>
            <w:r>
              <w:rPr>
                <w:lang w:val="pt-BR"/>
              </w:rPr>
              <w:t>EFPD</w:t>
            </w:r>
          </w:p>
        </w:tc>
        <w:tc>
          <w:tcPr>
            <w:tcW w:w="3894" w:type="pct"/>
          </w:tcPr>
          <w:p w14:paraId="15F08934" w14:textId="6769CE11" w:rsidR="00D70B36" w:rsidRDefault="00D70B36" w:rsidP="00D70B36">
            <w:pPr>
              <w:pStyle w:val="NoSpacing"/>
              <w:rPr>
                <w:lang w:val="pt-BR"/>
              </w:rPr>
            </w:pPr>
            <w:r>
              <w:rPr>
                <w:lang w:val="pt-BR"/>
              </w:rPr>
              <w:t>Economic and Fiscal Policy Division</w:t>
            </w:r>
          </w:p>
        </w:tc>
      </w:tr>
      <w:tr w:rsidR="00D70B36" w:rsidRPr="00243BB0" w14:paraId="6B311C50" w14:textId="77777777" w:rsidTr="00CE5791">
        <w:trPr>
          <w:trHeight w:val="20"/>
        </w:trPr>
        <w:tc>
          <w:tcPr>
            <w:tcW w:w="1106" w:type="pct"/>
          </w:tcPr>
          <w:p w14:paraId="25D91862" w14:textId="132E84AB" w:rsidR="00D70B36" w:rsidRDefault="00D70B36" w:rsidP="00D70B36">
            <w:pPr>
              <w:pStyle w:val="NoSpacing"/>
              <w:rPr>
                <w:lang w:val="pt-BR"/>
              </w:rPr>
            </w:pPr>
            <w:r>
              <w:rPr>
                <w:lang w:val="pt-BR"/>
              </w:rPr>
              <w:t>FAD</w:t>
            </w:r>
          </w:p>
        </w:tc>
        <w:tc>
          <w:tcPr>
            <w:tcW w:w="3894" w:type="pct"/>
          </w:tcPr>
          <w:p w14:paraId="14891D2E" w14:textId="66935996" w:rsidR="00D70B36" w:rsidRPr="004514ED" w:rsidRDefault="00D70B36" w:rsidP="00D70B36">
            <w:pPr>
              <w:pStyle w:val="NoSpacing"/>
              <w:rPr>
                <w:lang w:val="pt-BR"/>
              </w:rPr>
            </w:pPr>
            <w:r>
              <w:rPr>
                <w:lang w:val="pt-BR"/>
              </w:rPr>
              <w:t>Fiscal Affairs Department</w:t>
            </w:r>
          </w:p>
        </w:tc>
      </w:tr>
      <w:tr w:rsidR="00D70B36" w:rsidRPr="00243BB0" w14:paraId="558CFF2C" w14:textId="77777777" w:rsidTr="00CE5791">
        <w:trPr>
          <w:trHeight w:val="20"/>
        </w:trPr>
        <w:tc>
          <w:tcPr>
            <w:tcW w:w="1106" w:type="pct"/>
            <w:hideMark/>
          </w:tcPr>
          <w:p w14:paraId="1A185BCF" w14:textId="67A3D75B" w:rsidR="00D70B36" w:rsidRPr="006A088B" w:rsidRDefault="00D70B36" w:rsidP="00D70B36">
            <w:pPr>
              <w:pStyle w:val="NoSpacing"/>
            </w:pPr>
            <w:r>
              <w:rPr>
                <w:lang w:val="pt-BR"/>
              </w:rPr>
              <w:t>FPD</w:t>
            </w:r>
          </w:p>
        </w:tc>
        <w:tc>
          <w:tcPr>
            <w:tcW w:w="3894" w:type="pct"/>
            <w:hideMark/>
          </w:tcPr>
          <w:p w14:paraId="3386CDAC" w14:textId="38A9CC3A" w:rsidR="00D70B36" w:rsidRPr="00213893" w:rsidRDefault="00D70B36" w:rsidP="00D70B36">
            <w:pPr>
              <w:pStyle w:val="NoSpacing"/>
            </w:pPr>
            <w:r w:rsidRPr="004514ED">
              <w:rPr>
                <w:lang w:val="pt-BR"/>
              </w:rPr>
              <w:t>Fiscal Policy Department</w:t>
            </w:r>
          </w:p>
        </w:tc>
      </w:tr>
      <w:tr w:rsidR="00D70B36" w:rsidRPr="00243BB0" w14:paraId="02173B76" w14:textId="77777777" w:rsidTr="00CE5791">
        <w:trPr>
          <w:trHeight w:val="20"/>
        </w:trPr>
        <w:tc>
          <w:tcPr>
            <w:tcW w:w="1106" w:type="pct"/>
            <w:hideMark/>
          </w:tcPr>
          <w:p w14:paraId="1D2623F6" w14:textId="7133924C" w:rsidR="00D70B36" w:rsidRPr="006A088B" w:rsidRDefault="00D70B36" w:rsidP="00D70B36">
            <w:pPr>
              <w:pStyle w:val="NoSpacing"/>
            </w:pPr>
            <w:r>
              <w:t>FRAT</w:t>
            </w:r>
          </w:p>
        </w:tc>
        <w:tc>
          <w:tcPr>
            <w:tcW w:w="3894" w:type="pct"/>
            <w:hideMark/>
          </w:tcPr>
          <w:p w14:paraId="5B3E5A33" w14:textId="4D1593BC" w:rsidR="00D70B36" w:rsidRPr="006A088B" w:rsidRDefault="00D70B36" w:rsidP="00D70B36">
            <w:pPr>
              <w:spacing w:after="0"/>
              <w:rPr>
                <w:rFonts w:eastAsia="Segoe UI" w:cs="Segoe UI"/>
              </w:rPr>
            </w:pPr>
            <w:r>
              <w:t>Fiscal Risk Assessment Tool</w:t>
            </w:r>
          </w:p>
        </w:tc>
      </w:tr>
      <w:tr w:rsidR="00D70B36" w:rsidRPr="00243BB0" w14:paraId="2C031273" w14:textId="77777777" w:rsidTr="00CE5791">
        <w:trPr>
          <w:trHeight w:val="20"/>
        </w:trPr>
        <w:tc>
          <w:tcPr>
            <w:tcW w:w="1106" w:type="pct"/>
          </w:tcPr>
          <w:p w14:paraId="5050C4AE" w14:textId="0C16BC91" w:rsidR="00D70B36" w:rsidRPr="006A088B" w:rsidRDefault="00D70B36" w:rsidP="00D70B36">
            <w:pPr>
              <w:pStyle w:val="NoSpacing"/>
            </w:pPr>
            <w:r>
              <w:t>GDP</w:t>
            </w:r>
          </w:p>
        </w:tc>
        <w:tc>
          <w:tcPr>
            <w:tcW w:w="3894" w:type="pct"/>
          </w:tcPr>
          <w:p w14:paraId="45962480" w14:textId="3832584C" w:rsidR="00D70B36" w:rsidRPr="006A088B" w:rsidRDefault="00D70B36" w:rsidP="00D70B36">
            <w:pPr>
              <w:pStyle w:val="NoSpacing"/>
              <w:rPr>
                <w:bCs/>
              </w:rPr>
            </w:pPr>
            <w:r>
              <w:t>Gross Domestic Product</w:t>
            </w:r>
          </w:p>
        </w:tc>
      </w:tr>
      <w:tr w:rsidR="00D70B36" w:rsidRPr="00243BB0" w14:paraId="5CBC6688" w14:textId="77777777" w:rsidTr="00CE5791">
        <w:trPr>
          <w:trHeight w:val="20"/>
        </w:trPr>
        <w:tc>
          <w:tcPr>
            <w:tcW w:w="1106" w:type="pct"/>
            <w:hideMark/>
          </w:tcPr>
          <w:p w14:paraId="0CE7985A" w14:textId="624E8F39" w:rsidR="00D70B36" w:rsidRPr="006A088B" w:rsidRDefault="00D70B36" w:rsidP="00D70B36">
            <w:pPr>
              <w:pStyle w:val="NoSpacing"/>
            </w:pPr>
            <w:r>
              <w:t>GFS</w:t>
            </w:r>
          </w:p>
        </w:tc>
        <w:tc>
          <w:tcPr>
            <w:tcW w:w="3894" w:type="pct"/>
            <w:hideMark/>
          </w:tcPr>
          <w:p w14:paraId="2BCC6E9E" w14:textId="1E7216B8" w:rsidR="00D70B36" w:rsidRPr="00213893" w:rsidRDefault="00D70B36" w:rsidP="00D70B36">
            <w:pPr>
              <w:pStyle w:val="NoSpacing"/>
            </w:pPr>
            <w:r>
              <w:t>Government Finance Statistics</w:t>
            </w:r>
          </w:p>
        </w:tc>
      </w:tr>
      <w:tr w:rsidR="00D53E30" w:rsidRPr="00243BB0" w14:paraId="42723DC1" w14:textId="77777777" w:rsidTr="00CE5791">
        <w:trPr>
          <w:trHeight w:val="20"/>
        </w:trPr>
        <w:tc>
          <w:tcPr>
            <w:tcW w:w="1106" w:type="pct"/>
          </w:tcPr>
          <w:p w14:paraId="62D5861F" w14:textId="69E972EC" w:rsidR="00D53E30" w:rsidRDefault="00D53E30" w:rsidP="00D70B36">
            <w:pPr>
              <w:pStyle w:val="NoSpacing"/>
            </w:pPr>
            <w:r>
              <w:t>HT-HH</w:t>
            </w:r>
          </w:p>
        </w:tc>
        <w:tc>
          <w:tcPr>
            <w:tcW w:w="3894" w:type="pct"/>
          </w:tcPr>
          <w:p w14:paraId="348737BE" w14:textId="524AE295" w:rsidR="00D53E30" w:rsidRDefault="00D53E30" w:rsidP="00D70B36">
            <w:pPr>
              <w:pStyle w:val="NoSpacing"/>
            </w:pPr>
            <w:r w:rsidRPr="1FA70FE5">
              <w:t xml:space="preserve">Hunga Tonga–Hunga </w:t>
            </w:r>
            <w:proofErr w:type="spellStart"/>
            <w:r w:rsidRPr="1FA70FE5">
              <w:t>Haʻapai</w:t>
            </w:r>
            <w:proofErr w:type="spellEnd"/>
          </w:p>
        </w:tc>
      </w:tr>
      <w:tr w:rsidR="00D70B36" w:rsidRPr="00243BB0" w14:paraId="4F99ACA3" w14:textId="77777777" w:rsidTr="00CE5791">
        <w:trPr>
          <w:trHeight w:val="20"/>
        </w:trPr>
        <w:tc>
          <w:tcPr>
            <w:tcW w:w="1106" w:type="pct"/>
          </w:tcPr>
          <w:p w14:paraId="28C1B2A4" w14:textId="7B00304E" w:rsidR="00D70B36" w:rsidRDefault="00D70B36" w:rsidP="00D70B36">
            <w:pPr>
              <w:pStyle w:val="NoSpacing"/>
            </w:pPr>
            <w:r>
              <w:t>IMF</w:t>
            </w:r>
          </w:p>
        </w:tc>
        <w:tc>
          <w:tcPr>
            <w:tcW w:w="3894" w:type="pct"/>
          </w:tcPr>
          <w:p w14:paraId="29EEF780" w14:textId="705AA183" w:rsidR="00D70B36" w:rsidRDefault="00D70B36" w:rsidP="00D70B36">
            <w:pPr>
              <w:pStyle w:val="NoSpacing"/>
            </w:pPr>
            <w:r>
              <w:t>International Monetary Fund</w:t>
            </w:r>
          </w:p>
        </w:tc>
      </w:tr>
      <w:tr w:rsidR="003326C5" w:rsidRPr="00243BB0" w14:paraId="26E90513" w14:textId="77777777" w:rsidTr="00CE5791">
        <w:trPr>
          <w:trHeight w:val="20"/>
        </w:trPr>
        <w:tc>
          <w:tcPr>
            <w:tcW w:w="1106" w:type="pct"/>
          </w:tcPr>
          <w:p w14:paraId="090028EC" w14:textId="1F31AF7D" w:rsidR="003326C5" w:rsidRDefault="003326C5" w:rsidP="00D70B36">
            <w:pPr>
              <w:pStyle w:val="NoSpacing"/>
            </w:pPr>
            <w:r>
              <w:t>MDA</w:t>
            </w:r>
          </w:p>
        </w:tc>
        <w:tc>
          <w:tcPr>
            <w:tcW w:w="3894" w:type="pct"/>
          </w:tcPr>
          <w:p w14:paraId="662EA7D2" w14:textId="073341D2" w:rsidR="003326C5" w:rsidRDefault="003326C5" w:rsidP="00D70B36">
            <w:pPr>
              <w:pStyle w:val="NoSpacing"/>
            </w:pPr>
            <w:r>
              <w:t>Ministry, Department and Agency</w:t>
            </w:r>
          </w:p>
        </w:tc>
      </w:tr>
      <w:tr w:rsidR="002C3DA0" w:rsidRPr="00243BB0" w14:paraId="780E94DB" w14:textId="77777777" w:rsidTr="00CE5791">
        <w:trPr>
          <w:trHeight w:val="20"/>
        </w:trPr>
        <w:tc>
          <w:tcPr>
            <w:tcW w:w="1106" w:type="pct"/>
          </w:tcPr>
          <w:p w14:paraId="78C6E3E2" w14:textId="4411A85A" w:rsidR="002C3DA0" w:rsidRDefault="0085460E" w:rsidP="00D70B36">
            <w:pPr>
              <w:pStyle w:val="NoSpacing"/>
            </w:pPr>
            <w:r>
              <w:t>MoF</w:t>
            </w:r>
          </w:p>
        </w:tc>
        <w:tc>
          <w:tcPr>
            <w:tcW w:w="3894" w:type="pct"/>
          </w:tcPr>
          <w:p w14:paraId="01215D8D" w14:textId="7701AFD2" w:rsidR="002C3DA0" w:rsidRDefault="0085460E" w:rsidP="00D70B36">
            <w:pPr>
              <w:pStyle w:val="NoSpacing"/>
            </w:pPr>
            <w:r>
              <w:t>Ministry of Finance</w:t>
            </w:r>
          </w:p>
        </w:tc>
      </w:tr>
      <w:tr w:rsidR="00D70B36" w:rsidRPr="00243BB0" w14:paraId="15A7685B" w14:textId="77777777" w:rsidTr="00CE5791">
        <w:trPr>
          <w:trHeight w:val="20"/>
        </w:trPr>
        <w:tc>
          <w:tcPr>
            <w:tcW w:w="1106" w:type="pct"/>
            <w:hideMark/>
          </w:tcPr>
          <w:p w14:paraId="42B66605" w14:textId="79FF768F" w:rsidR="00D70B36" w:rsidRPr="006A088B" w:rsidRDefault="00D70B36" w:rsidP="00D70B36">
            <w:pPr>
              <w:pStyle w:val="NoSpacing"/>
            </w:pPr>
            <w:r>
              <w:t>MT</w:t>
            </w:r>
          </w:p>
        </w:tc>
        <w:tc>
          <w:tcPr>
            <w:tcW w:w="3894" w:type="pct"/>
            <w:hideMark/>
          </w:tcPr>
          <w:p w14:paraId="6A7495E5" w14:textId="1C22CBB9" w:rsidR="00D70B36" w:rsidRPr="006A088B" w:rsidRDefault="00D70B36" w:rsidP="00D70B36">
            <w:pPr>
              <w:pStyle w:val="NoSpacing"/>
              <w:rPr>
                <w:bCs/>
              </w:rPr>
            </w:pPr>
            <w:r>
              <w:t>Medium-Term</w:t>
            </w:r>
          </w:p>
        </w:tc>
      </w:tr>
      <w:tr w:rsidR="00D70B36" w:rsidRPr="00243BB0" w14:paraId="5F1E6467" w14:textId="77777777" w:rsidTr="00CE5791">
        <w:trPr>
          <w:trHeight w:val="20"/>
        </w:trPr>
        <w:tc>
          <w:tcPr>
            <w:tcW w:w="1106" w:type="pct"/>
            <w:hideMark/>
          </w:tcPr>
          <w:p w14:paraId="525B2FB1" w14:textId="5736D254" w:rsidR="00D70B36" w:rsidRPr="006A088B" w:rsidRDefault="00D70B36" w:rsidP="00D70B36">
            <w:pPr>
              <w:pStyle w:val="NoSpacing"/>
            </w:pPr>
            <w:r>
              <w:t>MTFF</w:t>
            </w:r>
          </w:p>
        </w:tc>
        <w:tc>
          <w:tcPr>
            <w:tcW w:w="3894" w:type="pct"/>
            <w:hideMark/>
          </w:tcPr>
          <w:p w14:paraId="0F4181D4" w14:textId="0675AF32" w:rsidR="00D70B36" w:rsidRPr="006A088B" w:rsidRDefault="00D70B36" w:rsidP="00D70B36">
            <w:pPr>
              <w:pStyle w:val="NoSpacing"/>
            </w:pPr>
            <w:r>
              <w:t>Medium-Term Fiscal Framework</w:t>
            </w:r>
          </w:p>
        </w:tc>
      </w:tr>
      <w:tr w:rsidR="003516E4" w:rsidRPr="00243BB0" w14:paraId="05C3F51C" w14:textId="77777777" w:rsidTr="00CE5791">
        <w:trPr>
          <w:trHeight w:val="20"/>
        </w:trPr>
        <w:tc>
          <w:tcPr>
            <w:tcW w:w="1106" w:type="pct"/>
          </w:tcPr>
          <w:p w14:paraId="37AE1FEC" w14:textId="5DB385FA" w:rsidR="003516E4" w:rsidRDefault="003516E4" w:rsidP="00D70B36">
            <w:pPr>
              <w:pStyle w:val="NoSpacing"/>
            </w:pPr>
            <w:r>
              <w:t>NRB</w:t>
            </w:r>
          </w:p>
        </w:tc>
        <w:tc>
          <w:tcPr>
            <w:tcW w:w="3894" w:type="pct"/>
          </w:tcPr>
          <w:p w14:paraId="2E0B6239" w14:textId="2C4ED1DC" w:rsidR="003516E4" w:rsidRDefault="003516E4" w:rsidP="00D70B36">
            <w:pPr>
              <w:pStyle w:val="NoSpacing"/>
            </w:pPr>
            <w:r>
              <w:t>National Reserve Bank</w:t>
            </w:r>
          </w:p>
        </w:tc>
      </w:tr>
      <w:tr w:rsidR="00D70B36" w:rsidRPr="00243BB0" w14:paraId="53BBAF69" w14:textId="77777777" w:rsidTr="00CE5791">
        <w:trPr>
          <w:trHeight w:val="20"/>
        </w:trPr>
        <w:tc>
          <w:tcPr>
            <w:tcW w:w="1106" w:type="pct"/>
          </w:tcPr>
          <w:p w14:paraId="2BFE9AB6" w14:textId="656BBCA5" w:rsidR="00D70B36" w:rsidRPr="006A088B" w:rsidRDefault="00D70B36" w:rsidP="00D70B36">
            <w:pPr>
              <w:pStyle w:val="NoSpacing"/>
            </w:pPr>
            <w:r w:rsidRPr="20467F8C">
              <w:rPr>
                <w:lang w:val="pt-BR"/>
              </w:rPr>
              <w:t>PFM</w:t>
            </w:r>
          </w:p>
        </w:tc>
        <w:tc>
          <w:tcPr>
            <w:tcW w:w="3894" w:type="pct"/>
          </w:tcPr>
          <w:p w14:paraId="6182030B" w14:textId="03D5C843" w:rsidR="00D70B36" w:rsidRPr="00F83B1B" w:rsidRDefault="00D70B36" w:rsidP="00D70B36">
            <w:pPr>
              <w:pStyle w:val="NoSpacing"/>
            </w:pPr>
            <w:r w:rsidRPr="20467F8C">
              <w:rPr>
                <w:lang w:val="pt-BR"/>
              </w:rPr>
              <w:t>Public Financial Management</w:t>
            </w:r>
          </w:p>
        </w:tc>
      </w:tr>
      <w:tr w:rsidR="003326C5" w:rsidRPr="00243BB0" w14:paraId="7C0C3CD5" w14:textId="77777777" w:rsidTr="00CE5791">
        <w:trPr>
          <w:trHeight w:val="20"/>
        </w:trPr>
        <w:tc>
          <w:tcPr>
            <w:tcW w:w="1106" w:type="pct"/>
          </w:tcPr>
          <w:p w14:paraId="45206F74" w14:textId="4DF914A6" w:rsidR="003326C5" w:rsidRDefault="003326C5" w:rsidP="003326C5">
            <w:pPr>
              <w:pStyle w:val="NoSpacing"/>
              <w:rPr>
                <w:lang w:val="pt-BR"/>
              </w:rPr>
            </w:pPr>
            <w:r>
              <w:rPr>
                <w:lang w:val="pt-BR"/>
              </w:rPr>
              <w:t>PFTAC</w:t>
            </w:r>
          </w:p>
        </w:tc>
        <w:tc>
          <w:tcPr>
            <w:tcW w:w="3894" w:type="pct"/>
          </w:tcPr>
          <w:p w14:paraId="086093A1" w14:textId="6FC3C4EA" w:rsidR="003326C5" w:rsidRPr="00E32637" w:rsidRDefault="003326C5" w:rsidP="003326C5">
            <w:pPr>
              <w:pStyle w:val="NoSpacing"/>
              <w:rPr>
                <w:lang w:val="pt-BR"/>
              </w:rPr>
            </w:pPr>
            <w:r w:rsidRPr="00E32637">
              <w:rPr>
                <w:lang w:val="pt-BR"/>
              </w:rPr>
              <w:t>Pacific Financial Technical Assistance Center</w:t>
            </w:r>
          </w:p>
        </w:tc>
      </w:tr>
      <w:tr w:rsidR="003326C5" w:rsidRPr="00243BB0" w14:paraId="49C1C8A7" w14:textId="77777777" w:rsidTr="00CE5791">
        <w:trPr>
          <w:trHeight w:val="20"/>
        </w:trPr>
        <w:tc>
          <w:tcPr>
            <w:tcW w:w="1106" w:type="pct"/>
          </w:tcPr>
          <w:p w14:paraId="539D6B21" w14:textId="61ED7745" w:rsidR="003326C5" w:rsidRPr="32906CDE" w:rsidRDefault="003326C5" w:rsidP="003326C5">
            <w:pPr>
              <w:pStyle w:val="NoSpacing"/>
              <w:rPr>
                <w:lang w:val="pt-BR"/>
              </w:rPr>
            </w:pPr>
            <w:r>
              <w:rPr>
                <w:lang w:val="pt-BR"/>
              </w:rPr>
              <w:t>PIC</w:t>
            </w:r>
          </w:p>
        </w:tc>
        <w:tc>
          <w:tcPr>
            <w:tcW w:w="3894" w:type="pct"/>
          </w:tcPr>
          <w:p w14:paraId="5923B41E" w14:textId="0CAF14DE" w:rsidR="003326C5" w:rsidRPr="32906CDE" w:rsidRDefault="003326C5" w:rsidP="003326C5">
            <w:pPr>
              <w:pStyle w:val="NoSpacing"/>
              <w:rPr>
                <w:lang w:val="pt-BR"/>
              </w:rPr>
            </w:pPr>
            <w:r>
              <w:rPr>
                <w:lang w:val="pt-BR"/>
              </w:rPr>
              <w:t>Pacific Island Country</w:t>
            </w:r>
          </w:p>
        </w:tc>
      </w:tr>
      <w:tr w:rsidR="003326C5" w:rsidRPr="00243BB0" w14:paraId="1AD7204A" w14:textId="77777777" w:rsidTr="00CE5791">
        <w:trPr>
          <w:trHeight w:val="20"/>
        </w:trPr>
        <w:tc>
          <w:tcPr>
            <w:tcW w:w="1106" w:type="pct"/>
            <w:hideMark/>
          </w:tcPr>
          <w:p w14:paraId="624536FE" w14:textId="062B0DF8" w:rsidR="003326C5" w:rsidRPr="006A088B" w:rsidRDefault="003326C5" w:rsidP="003326C5">
            <w:pPr>
              <w:pStyle w:val="NoSpacing"/>
            </w:pPr>
            <w:r w:rsidRPr="32906CDE">
              <w:rPr>
                <w:lang w:val="pt-BR"/>
              </w:rPr>
              <w:t>SOE HCT</w:t>
            </w:r>
          </w:p>
        </w:tc>
        <w:tc>
          <w:tcPr>
            <w:tcW w:w="3894" w:type="pct"/>
            <w:hideMark/>
          </w:tcPr>
          <w:p w14:paraId="145BA50A" w14:textId="7AE7785B" w:rsidR="003326C5" w:rsidRPr="006A088B" w:rsidRDefault="003326C5" w:rsidP="003326C5">
            <w:pPr>
              <w:pStyle w:val="NoSpacing"/>
            </w:pPr>
            <w:r w:rsidRPr="32906CDE">
              <w:rPr>
                <w:lang w:val="pt-BR"/>
              </w:rPr>
              <w:t>State-Owned Enterprise Health Check Tool</w:t>
            </w:r>
          </w:p>
        </w:tc>
      </w:tr>
      <w:tr w:rsidR="003326C5" w:rsidRPr="00243BB0" w14:paraId="52EEF416" w14:textId="77777777" w:rsidTr="00CE5791">
        <w:trPr>
          <w:trHeight w:val="20"/>
        </w:trPr>
        <w:tc>
          <w:tcPr>
            <w:tcW w:w="1106" w:type="pct"/>
          </w:tcPr>
          <w:p w14:paraId="76A9DDB2" w14:textId="77777777" w:rsidR="003326C5" w:rsidRPr="32906CDE" w:rsidRDefault="003326C5" w:rsidP="003326C5">
            <w:pPr>
              <w:pStyle w:val="NoSpacing"/>
              <w:rPr>
                <w:lang w:val="pt-BR"/>
              </w:rPr>
            </w:pPr>
          </w:p>
        </w:tc>
        <w:tc>
          <w:tcPr>
            <w:tcW w:w="3894" w:type="pct"/>
          </w:tcPr>
          <w:p w14:paraId="6DAAF7BD" w14:textId="77777777" w:rsidR="003326C5" w:rsidRPr="32906CDE" w:rsidRDefault="003326C5" w:rsidP="003326C5">
            <w:pPr>
              <w:pStyle w:val="NoSpacing"/>
              <w:rPr>
                <w:lang w:val="pt-BR"/>
              </w:rPr>
            </w:pPr>
          </w:p>
        </w:tc>
      </w:tr>
      <w:tr w:rsidR="003326C5" w:rsidRPr="00243BB0" w14:paraId="7CA57837" w14:textId="77777777" w:rsidTr="00CE5791">
        <w:trPr>
          <w:trHeight w:val="20"/>
        </w:trPr>
        <w:tc>
          <w:tcPr>
            <w:tcW w:w="1106" w:type="pct"/>
          </w:tcPr>
          <w:p w14:paraId="1895298C" w14:textId="77777777" w:rsidR="003326C5" w:rsidRPr="32906CDE" w:rsidRDefault="003326C5" w:rsidP="003326C5">
            <w:pPr>
              <w:pStyle w:val="NoSpacing"/>
              <w:rPr>
                <w:lang w:val="pt-BR"/>
              </w:rPr>
            </w:pPr>
          </w:p>
        </w:tc>
        <w:tc>
          <w:tcPr>
            <w:tcW w:w="3894" w:type="pct"/>
          </w:tcPr>
          <w:p w14:paraId="2D67A804" w14:textId="77777777" w:rsidR="003326C5" w:rsidRPr="32906CDE" w:rsidRDefault="003326C5" w:rsidP="003326C5">
            <w:pPr>
              <w:pStyle w:val="NoSpacing"/>
              <w:rPr>
                <w:lang w:val="pt-BR"/>
              </w:rPr>
            </w:pPr>
          </w:p>
        </w:tc>
      </w:tr>
      <w:tr w:rsidR="003326C5" w:rsidRPr="00243BB0" w14:paraId="5B76D5CE" w14:textId="77777777" w:rsidTr="00CE5791">
        <w:trPr>
          <w:trHeight w:val="20"/>
        </w:trPr>
        <w:tc>
          <w:tcPr>
            <w:tcW w:w="1106" w:type="pct"/>
          </w:tcPr>
          <w:p w14:paraId="49FE7E70" w14:textId="15B55902" w:rsidR="003326C5" w:rsidRPr="006A088B" w:rsidRDefault="003326C5" w:rsidP="003326C5">
            <w:pPr>
              <w:pStyle w:val="NoSpacing"/>
            </w:pPr>
          </w:p>
        </w:tc>
        <w:tc>
          <w:tcPr>
            <w:tcW w:w="3894" w:type="pct"/>
          </w:tcPr>
          <w:p w14:paraId="43457A6F" w14:textId="4567D048" w:rsidR="003326C5" w:rsidRPr="006A088B" w:rsidRDefault="003326C5" w:rsidP="003326C5">
            <w:pPr>
              <w:pStyle w:val="NoSpacing"/>
            </w:pPr>
          </w:p>
        </w:tc>
      </w:tr>
    </w:tbl>
    <w:p w14:paraId="78F525BC" w14:textId="7FAB8B72" w:rsidR="006A38A5" w:rsidRPr="00E55C8D" w:rsidRDefault="00734ED5" w:rsidP="002A5A1E">
      <w:pPr>
        <w:pStyle w:val="Heading1"/>
        <w:numPr>
          <w:ilvl w:val="0"/>
          <w:numId w:val="0"/>
        </w:numPr>
      </w:pPr>
      <w:bookmarkStart w:id="10" w:name="_Toc90542336"/>
      <w:bookmarkStart w:id="11" w:name="_Toc90542497"/>
      <w:bookmarkStart w:id="12" w:name="_Toc90542581"/>
      <w:bookmarkStart w:id="13" w:name="_Toc90542608"/>
      <w:bookmarkStart w:id="14" w:name="_Toc90542937"/>
      <w:bookmarkStart w:id="15" w:name="_Toc216652135"/>
      <w:r w:rsidRPr="00E55C8D">
        <w:lastRenderedPageBreak/>
        <w:t>Preface</w:t>
      </w:r>
      <w:bookmarkEnd w:id="10"/>
      <w:bookmarkEnd w:id="11"/>
      <w:bookmarkEnd w:id="12"/>
      <w:bookmarkEnd w:id="13"/>
      <w:bookmarkEnd w:id="14"/>
      <w:bookmarkEnd w:id="15"/>
    </w:p>
    <w:p w14:paraId="0D19C892" w14:textId="40126967" w:rsidR="002309F5" w:rsidRDefault="00A35586" w:rsidP="00373460">
      <w:pPr>
        <w:spacing w:after="120" w:line="276" w:lineRule="auto"/>
      </w:pPr>
      <w:bookmarkStart w:id="16" w:name="_Toc90542337"/>
      <w:bookmarkStart w:id="17" w:name="_Toc90542498"/>
      <w:bookmarkStart w:id="18" w:name="_Toc90542582"/>
      <w:bookmarkStart w:id="19" w:name="_Toc90542609"/>
      <w:bookmarkStart w:id="20" w:name="_Toc90542938"/>
      <w:r>
        <w:t xml:space="preserve">At the </w:t>
      </w:r>
      <w:r w:rsidR="002309F5">
        <w:t xml:space="preserve">request </w:t>
      </w:r>
      <w:r>
        <w:t xml:space="preserve">of the </w:t>
      </w:r>
      <w:r w:rsidR="002309F5">
        <w:t xml:space="preserve">Ministry of Finance (MoF) of the Kingdom of Tonga, a capacity development mission of the International Monetary Fund’s (IMF) Fiscal Affairs Department (FAD) and </w:t>
      </w:r>
      <w:r w:rsidR="002309F5" w:rsidRPr="00A42E28">
        <w:t>Pacific Financial Technical Assistance Center</w:t>
      </w:r>
      <w:r w:rsidR="002309F5">
        <w:t xml:space="preserve"> (PFTAC) visited </w:t>
      </w:r>
      <w:r w:rsidR="009E05FE" w:rsidRPr="009E05FE">
        <w:t>Nuku'alofa </w:t>
      </w:r>
      <w:r w:rsidR="002309F5" w:rsidRPr="00BF4024">
        <w:t xml:space="preserve">during the period </w:t>
      </w:r>
      <w:r w:rsidR="009E05FE">
        <w:t>December 3</w:t>
      </w:r>
      <w:r w:rsidR="003D75A0">
        <w:softHyphen/>
      </w:r>
      <w:r w:rsidR="00BB69FF">
        <w:t>-</w:t>
      </w:r>
      <w:r w:rsidR="009E05FE">
        <w:t>15</w:t>
      </w:r>
      <w:r w:rsidR="002309F5" w:rsidRPr="00BF4024">
        <w:t>, 2025</w:t>
      </w:r>
      <w:r w:rsidR="002309F5">
        <w:t>.</w:t>
      </w:r>
      <w:r w:rsidR="002309F5" w:rsidRPr="00182FDB">
        <w:t xml:space="preserve"> </w:t>
      </w:r>
      <w:r w:rsidR="002309F5">
        <w:t>This mission was led by M</w:t>
      </w:r>
      <w:r w:rsidR="003D75A0">
        <w:t>r. Maximilien Queyranne</w:t>
      </w:r>
      <w:r>
        <w:t>, Deputy Division Chief</w:t>
      </w:r>
      <w:r w:rsidR="00091E6B">
        <w:t>, Public Financial Management Division</w:t>
      </w:r>
      <w:r w:rsidR="00942692">
        <w:t xml:space="preserve"> II</w:t>
      </w:r>
      <w:r w:rsidR="00091E6B">
        <w:t xml:space="preserve"> </w:t>
      </w:r>
      <w:r w:rsidR="002309F5">
        <w:t>(FAD) and comprised M</w:t>
      </w:r>
      <w:r w:rsidR="00C87167">
        <w:t>essr</w:t>
      </w:r>
      <w:r w:rsidR="00AD166A">
        <w:t>s</w:t>
      </w:r>
      <w:r w:rsidR="002309F5">
        <w:t>.</w:t>
      </w:r>
      <w:r w:rsidR="003D75A0">
        <w:t xml:space="preserve"> Sean O’Grady</w:t>
      </w:r>
      <w:r w:rsidR="002309F5">
        <w:t xml:space="preserve"> </w:t>
      </w:r>
      <w:r w:rsidR="002309F5" w:rsidRPr="00BF4024">
        <w:t>(PFTAC PFM Advisor</w:t>
      </w:r>
      <w:r w:rsidR="002309F5">
        <w:t>)</w:t>
      </w:r>
      <w:r w:rsidR="00DC2B1C">
        <w:t xml:space="preserve">, Eivind Tandberg </w:t>
      </w:r>
      <w:r w:rsidR="00DC2B1C" w:rsidRPr="00BF4024">
        <w:t>(PFTAC PFM</w:t>
      </w:r>
      <w:r w:rsidR="00DC2B1C">
        <w:t xml:space="preserve"> Climate </w:t>
      </w:r>
      <w:r w:rsidR="00DC2B1C" w:rsidRPr="00BF4024">
        <w:t>Advisor</w:t>
      </w:r>
      <w:r w:rsidR="00DC2B1C">
        <w:t>)</w:t>
      </w:r>
      <w:r w:rsidR="002309F5">
        <w:t xml:space="preserve"> and M</w:t>
      </w:r>
      <w:r w:rsidR="00DC2B1C">
        <w:t xml:space="preserve">r. Matt Crooke </w:t>
      </w:r>
      <w:r w:rsidR="002309F5">
        <w:t>(IMF Short-term Expert).</w:t>
      </w:r>
      <w:r w:rsidR="002309F5" w:rsidRPr="00A766BF">
        <w:t xml:space="preserve"> </w:t>
      </w:r>
      <w:r w:rsidR="00C87167">
        <w:t>Ms. Gemma Preston</w:t>
      </w:r>
      <w:r w:rsidR="00E84D14">
        <w:t xml:space="preserve"> (Senior Economist, FAD) </w:t>
      </w:r>
      <w:r w:rsidR="008A6344">
        <w:t xml:space="preserve">contributed remotely to the mission. </w:t>
      </w:r>
      <w:r w:rsidR="002309F5">
        <w:t>Th</w:t>
      </w:r>
      <w:r w:rsidR="008A6344">
        <w:t>is</w:t>
      </w:r>
      <w:r w:rsidR="002309F5">
        <w:t xml:space="preserve"> mission </w:t>
      </w:r>
      <w:r>
        <w:t xml:space="preserve">undertook </w:t>
      </w:r>
      <w:r w:rsidR="00995D22">
        <w:t xml:space="preserve">a </w:t>
      </w:r>
      <w:r w:rsidR="00995D22">
        <w:rPr>
          <w:color w:val="000000"/>
        </w:rPr>
        <w:t>review</w:t>
      </w:r>
      <w:r w:rsidR="00801EA0">
        <w:rPr>
          <w:color w:val="000000"/>
        </w:rPr>
        <w:t xml:space="preserve"> of</w:t>
      </w:r>
      <w:r w:rsidR="00995D22">
        <w:rPr>
          <w:color w:val="000000"/>
        </w:rPr>
        <w:t xml:space="preserve"> the recently introduced Medium-Term Fiscal Framework (MTFF), </w:t>
      </w:r>
      <w:r w:rsidR="00995D22" w:rsidRPr="00C113CC">
        <w:rPr>
          <w:color w:val="000000"/>
        </w:rPr>
        <w:t xml:space="preserve">with a view to </w:t>
      </w:r>
      <w:r w:rsidR="00995D22">
        <w:rPr>
          <w:color w:val="000000"/>
        </w:rPr>
        <w:t>s</w:t>
      </w:r>
      <w:r w:rsidR="00995D22" w:rsidRPr="00C113CC">
        <w:rPr>
          <w:color w:val="000000"/>
        </w:rPr>
        <w:t xml:space="preserve">trengthening </w:t>
      </w:r>
      <w:r w:rsidR="00995D22">
        <w:rPr>
          <w:color w:val="000000"/>
        </w:rPr>
        <w:t>it in a practical and sustainable manner.</w:t>
      </w:r>
    </w:p>
    <w:p w14:paraId="109BE1E3" w14:textId="268B3C3D" w:rsidR="008B6D1B" w:rsidRPr="006109EB" w:rsidRDefault="3E91EFC4" w:rsidP="00373460">
      <w:pPr>
        <w:spacing w:after="120" w:line="276" w:lineRule="auto"/>
      </w:pPr>
      <w:r>
        <w:t xml:space="preserve">The mission met </w:t>
      </w:r>
      <w:r w:rsidR="2927949C">
        <w:t>t</w:t>
      </w:r>
      <w:r w:rsidR="022C9910">
        <w:t xml:space="preserve">he </w:t>
      </w:r>
      <w:r w:rsidR="6D48141A">
        <w:t>Deputy Chief Executive Officer</w:t>
      </w:r>
      <w:r w:rsidR="5E89110F">
        <w:t xml:space="preserve"> (CEO)</w:t>
      </w:r>
      <w:r w:rsidR="6D48141A">
        <w:t xml:space="preserve"> of the Ministry </w:t>
      </w:r>
      <w:r w:rsidR="022C9910">
        <w:t>of Finance</w:t>
      </w:r>
      <w:r w:rsidR="004378FE">
        <w:t xml:space="preserve"> (MoF)</w:t>
      </w:r>
      <w:r w:rsidR="022C9910">
        <w:t>,</w:t>
      </w:r>
      <w:r w:rsidR="0DD4DA1B">
        <w:t xml:space="preserve"> Ms. </w:t>
      </w:r>
      <w:proofErr w:type="spellStart"/>
      <w:r w:rsidR="0DD4DA1B">
        <w:t>Tufui</w:t>
      </w:r>
      <w:proofErr w:type="spellEnd"/>
      <w:r w:rsidR="0DD4DA1B">
        <w:t xml:space="preserve"> Faletau </w:t>
      </w:r>
      <w:r>
        <w:t xml:space="preserve">to present the mission’s preliminary findings and recommendations and held the mission’s introductory meeting with </w:t>
      </w:r>
      <w:r w:rsidR="022C9910">
        <w:t xml:space="preserve">Ms. </w:t>
      </w:r>
      <w:proofErr w:type="spellStart"/>
      <w:r w:rsidR="022C9910">
        <w:t>Kilisitina</w:t>
      </w:r>
      <w:proofErr w:type="spellEnd"/>
      <w:r w:rsidR="022C9910">
        <w:t xml:space="preserve"> </w:t>
      </w:r>
      <w:proofErr w:type="spellStart"/>
      <w:r w:rsidR="022C9910">
        <w:t>Tuimei'api</w:t>
      </w:r>
      <w:proofErr w:type="spellEnd"/>
      <w:r w:rsidR="022C9910">
        <w:t xml:space="preserve"> CEO, Tonga </w:t>
      </w:r>
      <w:r w:rsidR="004378FE">
        <w:t>MoF</w:t>
      </w:r>
      <w:r w:rsidR="022C9910">
        <w:t>. T</w:t>
      </w:r>
      <w:r>
        <w:t>he team had fruitful discussions with senior officials from</w:t>
      </w:r>
      <w:r w:rsidR="17DE791B">
        <w:t xml:space="preserve"> </w:t>
      </w:r>
      <w:r w:rsidR="76DC6D2B">
        <w:t>the Tonga Ministry of Finance</w:t>
      </w:r>
      <w:r w:rsidR="6AF7889F">
        <w:t xml:space="preserve"> within the </w:t>
      </w:r>
      <w:r w:rsidR="1C6A6F64">
        <w:t>Economic and Fiscal Policy Division</w:t>
      </w:r>
      <w:r w:rsidR="004378FE">
        <w:t xml:space="preserve"> (E</w:t>
      </w:r>
      <w:r w:rsidR="00103730">
        <w:t>FPD)</w:t>
      </w:r>
      <w:r w:rsidR="4E777C80">
        <w:t>;</w:t>
      </w:r>
      <w:r w:rsidR="2DEAAB47">
        <w:t xml:space="preserve"> Corporate Planning and Budget Division</w:t>
      </w:r>
      <w:r w:rsidR="2DD95271">
        <w:t>; Project and Aid Office Division</w:t>
      </w:r>
      <w:r w:rsidR="666EB5E0">
        <w:t>; Resilient Development Financing Division</w:t>
      </w:r>
      <w:r w:rsidR="40AD322E">
        <w:t>; Treasury</w:t>
      </w:r>
      <w:r w:rsidR="6AF7889F">
        <w:t xml:space="preserve"> Department</w:t>
      </w:r>
      <w:r w:rsidR="6638FE95">
        <w:t xml:space="preserve">; </w:t>
      </w:r>
      <w:r w:rsidR="6AF7889F">
        <w:t xml:space="preserve">and </w:t>
      </w:r>
      <w:r w:rsidR="1DEF0502">
        <w:t>Financial Frameworks Division</w:t>
      </w:r>
      <w:r w:rsidR="6AF7889F">
        <w:t>. In addition</w:t>
      </w:r>
      <w:r w:rsidR="4E777C80">
        <w:t>,</w:t>
      </w:r>
      <w:r w:rsidR="6AF7889F">
        <w:t xml:space="preserve"> the Mission met with counterparts at the</w:t>
      </w:r>
      <w:r w:rsidR="1DEF0502">
        <w:t xml:space="preserve"> </w:t>
      </w:r>
      <w:r w:rsidR="6638FE95">
        <w:t>Ministry of Revenue and Customs</w:t>
      </w:r>
      <w:r w:rsidR="20F8131F">
        <w:t>; Tonga Statistics</w:t>
      </w:r>
      <w:r w:rsidR="74E09F8B">
        <w:t>; National Reserve Bank of Tonga</w:t>
      </w:r>
      <w:r w:rsidR="6076774D">
        <w:t xml:space="preserve">; </w:t>
      </w:r>
      <w:r w:rsidR="4DF7A1F5">
        <w:t xml:space="preserve">and the </w:t>
      </w:r>
      <w:r w:rsidR="6076774D">
        <w:t>Office of the Auditor-General</w:t>
      </w:r>
      <w:r w:rsidR="5FA736A4">
        <w:t>.</w:t>
      </w:r>
    </w:p>
    <w:p w14:paraId="18023FAC" w14:textId="101F945E" w:rsidR="00FB23F6" w:rsidRPr="00864218" w:rsidRDefault="00F364D4" w:rsidP="00373460">
      <w:pPr>
        <w:spacing w:after="120" w:line="276" w:lineRule="auto"/>
        <w:rPr>
          <w:rFonts w:ascii="Calibri" w:hAnsi="Calibri" w:cs="Calibri"/>
          <w:b/>
          <w:bCs/>
        </w:rPr>
      </w:pPr>
      <w:r w:rsidRPr="006109EB">
        <w:t xml:space="preserve">The mission </w:t>
      </w:r>
      <w:r w:rsidR="00C92017">
        <w:t xml:space="preserve">also </w:t>
      </w:r>
      <w:r w:rsidRPr="006109EB">
        <w:t xml:space="preserve">delivered a one-day workshop </w:t>
      </w:r>
      <w:r w:rsidR="00602FAB" w:rsidRPr="006109EB">
        <w:t xml:space="preserve">on Wednesday 10 December </w:t>
      </w:r>
      <w:r w:rsidR="00C92017">
        <w:t xml:space="preserve">2025 </w:t>
      </w:r>
      <w:r w:rsidR="00602FAB" w:rsidRPr="006109EB">
        <w:t>to b</w:t>
      </w:r>
      <w:r w:rsidRPr="006109EB">
        <w:t xml:space="preserve">uild </w:t>
      </w:r>
      <w:r w:rsidR="00C92017">
        <w:t xml:space="preserve">the </w:t>
      </w:r>
      <w:r w:rsidRPr="006109EB">
        <w:t>technical capacity o</w:t>
      </w:r>
      <w:r w:rsidR="00602FAB" w:rsidRPr="006109EB">
        <w:t xml:space="preserve">f participants </w:t>
      </w:r>
      <w:r w:rsidR="00CA677C" w:rsidRPr="006109EB">
        <w:t xml:space="preserve">to improve the operational </w:t>
      </w:r>
      <w:r w:rsidR="006109EB" w:rsidRPr="006109EB">
        <w:t>effectiveness</w:t>
      </w:r>
      <w:r w:rsidR="00CA677C" w:rsidRPr="006109EB">
        <w:t xml:space="preserve"> of the MTFF in Tonga</w:t>
      </w:r>
      <w:r w:rsidR="006109EB" w:rsidRPr="006109EB">
        <w:t>. The workshop benefited from the peer-to-peer presentations made by the Ministry of Finance in Fiji</w:t>
      </w:r>
      <w:r w:rsidR="006109EB">
        <w:rPr>
          <w:rFonts w:ascii="Calibri" w:hAnsi="Calibri" w:cs="Calibri"/>
          <w:b/>
          <w:bCs/>
        </w:rPr>
        <w:t>.</w:t>
      </w:r>
    </w:p>
    <w:p w14:paraId="3FA7D8CC" w14:textId="5B3236DE" w:rsidR="00EB0C53" w:rsidRDefault="002309F5" w:rsidP="00373460">
      <w:pPr>
        <w:spacing w:after="120" w:line="276" w:lineRule="auto"/>
        <w:rPr>
          <w:lang w:val="pt-BR"/>
        </w:rPr>
      </w:pPr>
      <w:r>
        <w:t xml:space="preserve">The mission would like to thank the authorities for open and candid discussions and for </w:t>
      </w:r>
      <w:proofErr w:type="gramStart"/>
      <w:r>
        <w:t>the</w:t>
      </w:r>
      <w:proofErr w:type="gramEnd"/>
      <w:r>
        <w:t xml:space="preserve"> excellent cooperation over the course of its work. The team is especially grateful to </w:t>
      </w:r>
      <w:r w:rsidR="74EFB4F3">
        <w:t>Semisi Faupula</w:t>
      </w:r>
      <w:r>
        <w:t xml:space="preserve"> for </w:t>
      </w:r>
      <w:r w:rsidR="4EAFBA48">
        <w:t>his</w:t>
      </w:r>
      <w:r>
        <w:t xml:space="preserve"> outstanding logistical support in coordinating the meeting schedule, handling data and document requests, </w:t>
      </w:r>
      <w:r w:rsidRPr="00E83616">
        <w:t xml:space="preserve">and for </w:t>
      </w:r>
      <w:r w:rsidR="3E91EFC4">
        <w:t>the</w:t>
      </w:r>
      <w:r w:rsidR="2FEF1BA6">
        <w:t xml:space="preserve"> authorities’</w:t>
      </w:r>
      <w:r w:rsidRPr="00E83616">
        <w:t xml:space="preserve"> hospitality and dedication throughout the mission</w:t>
      </w:r>
      <w:r w:rsidRPr="00B262CD">
        <w:rPr>
          <w:lang w:val="pt-BR"/>
        </w:rPr>
        <w:t xml:space="preserve"> </w:t>
      </w:r>
    </w:p>
    <w:p w14:paraId="7913F334" w14:textId="77777777" w:rsidR="00EB0C53" w:rsidRDefault="00EB0C53">
      <w:pPr>
        <w:spacing w:after="0" w:line="240" w:lineRule="auto"/>
        <w:rPr>
          <w:lang w:val="pt-BR"/>
        </w:rPr>
      </w:pPr>
      <w:r>
        <w:rPr>
          <w:lang w:val="pt-BR"/>
        </w:rPr>
        <w:br w:type="page"/>
      </w:r>
    </w:p>
    <w:p w14:paraId="18AA229A" w14:textId="77777777" w:rsidR="0038598C" w:rsidRDefault="0038598C" w:rsidP="00EB0C53">
      <w:pPr>
        <w:pStyle w:val="Heading1"/>
        <w:numPr>
          <w:ilvl w:val="0"/>
          <w:numId w:val="0"/>
        </w:numPr>
        <w:rPr>
          <w:lang w:val="pt-BR"/>
        </w:rPr>
        <w:sectPr w:rsidR="0038598C" w:rsidSect="00512CA0">
          <w:footerReference w:type="default" r:id="rId46"/>
          <w:pgSz w:w="12240" w:h="15840" w:code="1"/>
          <w:pgMar w:top="1440" w:right="1440" w:bottom="1440" w:left="1440" w:header="864" w:footer="360" w:gutter="0"/>
          <w:cols w:space="720"/>
          <w:docGrid w:linePitch="286"/>
        </w:sectPr>
      </w:pPr>
    </w:p>
    <w:p w14:paraId="079E3493" w14:textId="2296ED7A" w:rsidR="006A38A5" w:rsidRPr="00B262CD" w:rsidRDefault="00734ED5" w:rsidP="00EB0C53">
      <w:pPr>
        <w:pStyle w:val="Heading1"/>
        <w:numPr>
          <w:ilvl w:val="0"/>
          <w:numId w:val="0"/>
        </w:numPr>
        <w:rPr>
          <w:lang w:val="pt-BR"/>
        </w:rPr>
      </w:pPr>
      <w:bookmarkStart w:id="21" w:name="_Toc216652136"/>
      <w:r w:rsidRPr="00B262CD">
        <w:rPr>
          <w:lang w:val="pt-BR"/>
        </w:rPr>
        <w:lastRenderedPageBreak/>
        <w:t>Executive Summary</w:t>
      </w:r>
      <w:bookmarkEnd w:id="16"/>
      <w:bookmarkEnd w:id="17"/>
      <w:bookmarkEnd w:id="18"/>
      <w:bookmarkEnd w:id="19"/>
      <w:bookmarkEnd w:id="20"/>
      <w:bookmarkEnd w:id="21"/>
    </w:p>
    <w:p w14:paraId="2FD7F0A2" w14:textId="67E4DBD1" w:rsidR="00BE12BF" w:rsidRPr="00BE12BF" w:rsidRDefault="00BE12BF" w:rsidP="00BE12BF">
      <w:r w:rsidRPr="00BE12BF">
        <w:rPr>
          <w:b/>
          <w:bCs/>
        </w:rPr>
        <w:t>Tonga</w:t>
      </w:r>
      <w:r w:rsidR="006B6EFD" w:rsidRPr="006B6EFD">
        <w:rPr>
          <w:b/>
          <w:bCs/>
        </w:rPr>
        <w:t>’s</w:t>
      </w:r>
      <w:r w:rsidRPr="00BE12BF">
        <w:rPr>
          <w:b/>
          <w:bCs/>
        </w:rPr>
        <w:t xml:space="preserve"> government aims to rebuild fiscal buffers and reduce public debt through credible fiscal consolidation, supported by an MTFF designed to strengthen fiscal planning and sustainability</w:t>
      </w:r>
      <w:r w:rsidR="006B6EFD">
        <w:t xml:space="preserve">. </w:t>
      </w:r>
      <w:r w:rsidRPr="00BE12BF">
        <w:t xml:space="preserve">The MTFF has been in place since 2020, covering a three-year projection horizon of key fiscal aggregates and is approved by Cabinet. It includes government priorities and expenditure envelopes to guide budget preparation. However, some limitations exist, such as </w:t>
      </w:r>
      <w:r w:rsidR="00AC4FFF">
        <w:t xml:space="preserve">inconsistent </w:t>
      </w:r>
      <w:r w:rsidR="002273C6">
        <w:t>forecast</w:t>
      </w:r>
      <w:r w:rsidR="00AC4FFF">
        <w:t>ing accuracy</w:t>
      </w:r>
      <w:r w:rsidRPr="00BE12BF">
        <w:t xml:space="preserve">, </w:t>
      </w:r>
      <w:r w:rsidR="00A50C60">
        <w:t xml:space="preserve">partial </w:t>
      </w:r>
      <w:r w:rsidRPr="00BE12BF">
        <w:t>linkage to budgeting, and nascent fiscal risk assessment</w:t>
      </w:r>
      <w:r w:rsidR="006B6EFD">
        <w:t>.</w:t>
      </w:r>
      <w:r w:rsidR="00C36385" w:rsidRPr="00C36385">
        <w:t xml:space="preserve"> </w:t>
      </w:r>
    </w:p>
    <w:p w14:paraId="5B7C430F" w14:textId="56213651" w:rsidR="00BE12BF" w:rsidRPr="00BE12BF" w:rsidRDefault="006B6EFD" w:rsidP="00BE12BF">
      <w:r>
        <w:rPr>
          <w:b/>
          <w:bCs/>
        </w:rPr>
        <w:t>The Budget Strategy set</w:t>
      </w:r>
      <w:r w:rsidR="000A5A8B">
        <w:rPr>
          <w:b/>
          <w:bCs/>
        </w:rPr>
        <w:t xml:space="preserve"> multiple</w:t>
      </w:r>
      <w:r w:rsidRPr="006B6EFD">
        <w:rPr>
          <w:b/>
          <w:bCs/>
        </w:rPr>
        <w:t xml:space="preserve"> fiscal objectives and target</w:t>
      </w:r>
      <w:r w:rsidR="000A5A8B">
        <w:rPr>
          <w:b/>
          <w:bCs/>
        </w:rPr>
        <w:t>s that</w:t>
      </w:r>
      <w:r w:rsidRPr="006B6EFD">
        <w:rPr>
          <w:b/>
          <w:bCs/>
        </w:rPr>
        <w:t xml:space="preserve"> could </w:t>
      </w:r>
      <w:r w:rsidR="000A5A8B">
        <w:rPr>
          <w:b/>
          <w:bCs/>
        </w:rPr>
        <w:t xml:space="preserve">be </w:t>
      </w:r>
      <w:r w:rsidR="00A50C60">
        <w:rPr>
          <w:b/>
          <w:bCs/>
        </w:rPr>
        <w:t>clarified</w:t>
      </w:r>
      <w:r w:rsidR="000A5A8B">
        <w:rPr>
          <w:b/>
          <w:bCs/>
        </w:rPr>
        <w:t xml:space="preserve"> to </w:t>
      </w:r>
      <w:r w:rsidRPr="006B6EFD">
        <w:rPr>
          <w:b/>
          <w:bCs/>
        </w:rPr>
        <w:t>better guide fiscal policy</w:t>
      </w:r>
      <w:r>
        <w:t xml:space="preserve">. </w:t>
      </w:r>
      <w:r w:rsidR="00BE12BF" w:rsidRPr="00BE12BF">
        <w:t xml:space="preserve">Tonga currently uses several fiscal </w:t>
      </w:r>
      <w:r w:rsidRPr="00BE12BF">
        <w:t xml:space="preserve">anchors </w:t>
      </w:r>
      <w:r w:rsidR="000A5A8B">
        <w:t xml:space="preserve">and </w:t>
      </w:r>
      <w:r w:rsidR="00BE12BF" w:rsidRPr="00BE12BF">
        <w:t>targets</w:t>
      </w:r>
      <w:r w:rsidR="000A5A8B">
        <w:t xml:space="preserve">, </w:t>
      </w:r>
      <w:r w:rsidR="00AB43EB" w:rsidRPr="00AB43EB">
        <w:t>including limits on external debt</w:t>
      </w:r>
      <w:r w:rsidR="00AB43EB">
        <w:t xml:space="preserve">, </w:t>
      </w:r>
      <w:r w:rsidR="001F37CD">
        <w:t xml:space="preserve">targets on </w:t>
      </w:r>
      <w:r w:rsidR="00AB43EB" w:rsidRPr="00AB43EB">
        <w:t xml:space="preserve">domestic revenue </w:t>
      </w:r>
      <w:r w:rsidR="001F37CD">
        <w:t>mobilization</w:t>
      </w:r>
      <w:r w:rsidR="00AB43EB" w:rsidRPr="00AB43EB">
        <w:t>, and caps on compensation of employees relative to revenue and operating expenditure.</w:t>
      </w:r>
      <w:r w:rsidR="001F37CD">
        <w:t xml:space="preserve"> </w:t>
      </w:r>
      <w:r w:rsidR="00BE12BF" w:rsidRPr="00BE12BF">
        <w:t xml:space="preserve">Fiscal performance has generally exceeded targets, suggesting some targets may lack contemporary policy relevance. The report recommends a clearer, consistent, and legally supported set of fiscal objectives, with intermediate targets </w:t>
      </w:r>
      <w:r w:rsidR="00D761EF">
        <w:t>to better</w:t>
      </w:r>
      <w:r w:rsidR="00BE12BF" w:rsidRPr="00BE12BF">
        <w:t xml:space="preserve"> guide annual budgets.</w:t>
      </w:r>
      <w:r w:rsidR="00152EE7" w:rsidRPr="00152EE7">
        <w:t xml:space="preserve"> </w:t>
      </w:r>
      <w:r w:rsidR="00152EE7">
        <w:t>In addition, r</w:t>
      </w:r>
      <w:r w:rsidR="00152EE7" w:rsidRPr="00C36385">
        <w:t>evis</w:t>
      </w:r>
      <w:r w:rsidR="00152EE7">
        <w:t>ing</w:t>
      </w:r>
      <w:r w:rsidR="00152EE7" w:rsidRPr="00C36385">
        <w:t xml:space="preserve"> </w:t>
      </w:r>
      <w:r w:rsidR="00152EE7">
        <w:t xml:space="preserve">and approving </w:t>
      </w:r>
      <w:r w:rsidR="00152EE7" w:rsidRPr="00C36385">
        <w:t xml:space="preserve">the PFM Act </w:t>
      </w:r>
      <w:r w:rsidR="00152EE7">
        <w:t>to focus the Budget Strategy on top-down policy guidance would</w:t>
      </w:r>
      <w:r w:rsidR="00152EE7" w:rsidRPr="00C36385">
        <w:t xml:space="preserve"> establish the legal foundation for the strategic phase</w:t>
      </w:r>
      <w:r w:rsidR="00152EE7">
        <w:t>.</w:t>
      </w:r>
    </w:p>
    <w:p w14:paraId="32DE1678" w14:textId="25433772" w:rsidR="00BE12BF" w:rsidRPr="00BE12BF" w:rsidRDefault="00BE12BF" w:rsidP="00CE57CE">
      <w:r w:rsidRPr="00BE12BF">
        <w:rPr>
          <w:b/>
          <w:bCs/>
        </w:rPr>
        <w:t xml:space="preserve">Tonga’s macro-fiscal forecasting shows encouraging accuracy despite challenges </w:t>
      </w:r>
      <w:r w:rsidR="008A74C4">
        <w:rPr>
          <w:b/>
          <w:bCs/>
        </w:rPr>
        <w:t>related to</w:t>
      </w:r>
      <w:r w:rsidRPr="00BE12BF">
        <w:rPr>
          <w:b/>
          <w:bCs/>
        </w:rPr>
        <w:t xml:space="preserve"> data </w:t>
      </w:r>
      <w:r w:rsidR="008A74C4">
        <w:rPr>
          <w:b/>
          <w:bCs/>
        </w:rPr>
        <w:t>timeliness and quality</w:t>
      </w:r>
      <w:r w:rsidRPr="00BE12BF">
        <w:t>. However, some biases exist, particularly optimistic real GDP growth forecasts and underestimation of inflation</w:t>
      </w:r>
      <w:r w:rsidR="008A74C4">
        <w:t>.</w:t>
      </w:r>
      <w:r w:rsidRPr="00BE12BF">
        <w:t xml:space="preserve"> Total revenue and grants forecasts </w:t>
      </w:r>
      <w:r w:rsidR="008A74C4">
        <w:t xml:space="preserve">also tend to be </w:t>
      </w:r>
      <w:r w:rsidR="006F3443">
        <w:t>underestimated</w:t>
      </w:r>
      <w:r w:rsidR="00CF4033">
        <w:t xml:space="preserve">, reflecting </w:t>
      </w:r>
      <w:r w:rsidR="008A74C4" w:rsidRPr="009128A1">
        <w:rPr>
          <w:rStyle w:val="Strong"/>
          <w:b w:val="0"/>
          <w:bCs w:val="0"/>
        </w:rPr>
        <w:t>difficulties in accurately predicting grant</w:t>
      </w:r>
      <w:r w:rsidR="006F3443">
        <w:rPr>
          <w:rStyle w:val="Strong"/>
          <w:b w:val="0"/>
          <w:bCs w:val="0"/>
        </w:rPr>
        <w:t>s, and t</w:t>
      </w:r>
      <w:r w:rsidRPr="00BE12BF">
        <w:t xml:space="preserve">otal expenditure has consistently been less than forecast, due to </w:t>
      </w:r>
      <w:r w:rsidR="00B3408B">
        <w:t xml:space="preserve">various </w:t>
      </w:r>
      <w:r w:rsidRPr="00BE12BF">
        <w:t xml:space="preserve">factors </w:t>
      </w:r>
      <w:r w:rsidR="00B3408B">
        <w:t>including</w:t>
      </w:r>
      <w:r w:rsidRPr="00BE12BF">
        <w:t xml:space="preserve"> project delays and incomplete inflation adjustment</w:t>
      </w:r>
      <w:r w:rsidR="006F3443">
        <w:t>s</w:t>
      </w:r>
      <w:r w:rsidRPr="00BE12BF">
        <w:t>.</w:t>
      </w:r>
      <w:r w:rsidR="006F3443">
        <w:t xml:space="preserve"> </w:t>
      </w:r>
      <w:r w:rsidRPr="00BE12BF">
        <w:t>Fiscal balances have been stronger than forecast, with surpluses exceeding targets, supporting external debt repayment goals</w:t>
      </w:r>
      <w:r w:rsidR="006F3443">
        <w:t>.</w:t>
      </w:r>
      <w:r w:rsidR="00CE57CE" w:rsidRPr="00CE57CE">
        <w:t xml:space="preserve"> </w:t>
      </w:r>
      <w:r w:rsidR="00CE57CE">
        <w:t>Conducting regular assessment of forecast performance transparently</w:t>
      </w:r>
      <w:r w:rsidR="00CE57CE">
        <w:t>,</w:t>
      </w:r>
      <w:r w:rsidR="00CE57CE">
        <w:t xml:space="preserve"> setting out the main assumptions underpinning the medium-term fiscal plan and publishing the results</w:t>
      </w:r>
      <w:r w:rsidR="00CE57CE">
        <w:t xml:space="preserve"> are</w:t>
      </w:r>
      <w:r w:rsidR="00CE57CE">
        <w:t xml:space="preserve"> likely to drive continuous improvements. </w:t>
      </w:r>
      <w:r w:rsidR="00B3408B">
        <w:t>Assess</w:t>
      </w:r>
      <w:r w:rsidR="00F52822">
        <w:t>ment of</w:t>
      </w:r>
      <w:r w:rsidR="00CE57CE">
        <w:t xml:space="preserve"> forecast performance can also </w:t>
      </w:r>
      <w:r w:rsidR="00CE57CE">
        <w:t>inform</w:t>
      </w:r>
      <w:r w:rsidR="00CE57CE">
        <w:t xml:space="preserve"> the </w:t>
      </w:r>
      <w:r w:rsidR="00E1653B">
        <w:t xml:space="preserve">analysis of </w:t>
      </w:r>
      <w:r w:rsidR="00CE57CE">
        <w:t>fiscal risks from macroeconomic sources.</w:t>
      </w:r>
    </w:p>
    <w:p w14:paraId="1FCE2BD8" w14:textId="4820DE95" w:rsidR="006B6EFD" w:rsidRPr="006B6EFD" w:rsidRDefault="00BE12BF" w:rsidP="00F41354">
      <w:r w:rsidRPr="00BE12BF">
        <w:rPr>
          <w:b/>
          <w:bCs/>
        </w:rPr>
        <w:t>Tonga’s budget process is advanced, with rolling medium-term budgeting and detailed templates separating baselines and new initiatives</w:t>
      </w:r>
      <w:r w:rsidRPr="00BE12BF">
        <w:t xml:space="preserve">. </w:t>
      </w:r>
      <w:r w:rsidR="00F41354">
        <w:t>The core features of medium-term budgeting are well understood and are already largely incorporated into the budget process.</w:t>
      </w:r>
      <w:r w:rsidR="00707BA3">
        <w:t xml:space="preserve"> </w:t>
      </w:r>
      <w:r w:rsidRPr="00BE12BF">
        <w:t>Key steps for stronger integration include</w:t>
      </w:r>
      <w:r w:rsidR="006F3443">
        <w:t xml:space="preserve"> a</w:t>
      </w:r>
      <w:r w:rsidRPr="00BE12BF">
        <w:t>dopting gradually binding aggregate expenditure envelopes to guide budget discussions</w:t>
      </w:r>
      <w:r w:rsidR="006F3443">
        <w:t xml:space="preserve"> as forecasting performance improves, p</w:t>
      </w:r>
      <w:r w:rsidRPr="00BE12BF">
        <w:t>ublishing reconciliation tables explaining changes in fiscal estimates between Budget Strategy and Budget Statement</w:t>
      </w:r>
      <w:r w:rsidR="006F3443">
        <w:t xml:space="preserve"> and </w:t>
      </w:r>
      <w:r w:rsidR="006B6EFD" w:rsidRPr="006B6EFD">
        <w:t>lists of approved new initiatives.</w:t>
      </w:r>
    </w:p>
    <w:p w14:paraId="126EED70" w14:textId="7E8FBFC2" w:rsidR="006B6EFD" w:rsidRPr="006B6EFD" w:rsidRDefault="006F3443" w:rsidP="006B6EFD">
      <w:r w:rsidRPr="006F3443">
        <w:rPr>
          <w:b/>
          <w:bCs/>
        </w:rPr>
        <w:t>Analysis of f</w:t>
      </w:r>
      <w:r w:rsidR="006B6EFD" w:rsidRPr="006B6EFD">
        <w:rPr>
          <w:b/>
          <w:bCs/>
        </w:rPr>
        <w:t xml:space="preserve">iscal risks in Tonga </w:t>
      </w:r>
      <w:r w:rsidRPr="006F3443">
        <w:rPr>
          <w:b/>
          <w:bCs/>
        </w:rPr>
        <w:t>remain nascent and could be gradually developed</w:t>
      </w:r>
      <w:r>
        <w:t xml:space="preserve">. </w:t>
      </w:r>
      <w:r w:rsidR="006B6EFD" w:rsidRPr="006B6EFD">
        <w:t xml:space="preserve">The 2026-2028 Medium-Term Debt Strategy and Budget Statement discuss some risks qualitatively and quantitatively, especially climate and debt risks </w:t>
      </w:r>
      <w:r>
        <w:t xml:space="preserve">respectively. </w:t>
      </w:r>
      <w:r w:rsidR="006B6EFD" w:rsidRPr="006B6EFD">
        <w:t>Risks from state-owned enterprises (SOEs) are not currently analyzed but could pose significant fiscal challenges</w:t>
      </w:r>
      <w:r>
        <w:t>.</w:t>
      </w:r>
      <w:r w:rsidR="00FA39C7">
        <w:t xml:space="preserve"> </w:t>
      </w:r>
      <w:proofErr w:type="gramStart"/>
      <w:r w:rsidR="006B6EFD" w:rsidRPr="006B6EFD">
        <w:t>Tonga</w:t>
      </w:r>
      <w:proofErr w:type="gramEnd"/>
      <w:r w:rsidR="006B6EFD" w:rsidRPr="006B6EFD">
        <w:t xml:space="preserve"> can enhance fiscal risk management by building on existing analyses and gradually incorporating quantitative assessments using </w:t>
      </w:r>
      <w:r>
        <w:t xml:space="preserve">the </w:t>
      </w:r>
      <w:r w:rsidR="006B6EFD" w:rsidRPr="006B6EFD">
        <w:t>IMF</w:t>
      </w:r>
      <w:r>
        <w:t xml:space="preserve"> fiscal risk</w:t>
      </w:r>
      <w:r w:rsidR="006B6EFD" w:rsidRPr="006B6EFD">
        <w:t xml:space="preserve"> tool</w:t>
      </w:r>
      <w:r>
        <w:t xml:space="preserve">kit. </w:t>
      </w:r>
      <w:r w:rsidRPr="00011E88">
        <w:t xml:space="preserve">PFTAC stand ready to provide </w:t>
      </w:r>
      <w:r w:rsidR="006B6EFD" w:rsidRPr="006B6EFD">
        <w:t>capacity development in macro-fiscal forecasting, fiscal risk analysis, and institutional strengthening to support the MTFF’s operational effectiveness and sustainability.</w:t>
      </w:r>
    </w:p>
    <w:p w14:paraId="785A867D" w14:textId="3FA90558" w:rsidR="005B2AE3" w:rsidRDefault="005B2AE3" w:rsidP="00147268">
      <w:pPr>
        <w:pStyle w:val="Heading1"/>
        <w:numPr>
          <w:ilvl w:val="0"/>
          <w:numId w:val="0"/>
        </w:numPr>
        <w:rPr>
          <w:lang w:val="pt-BR"/>
        </w:rPr>
      </w:pPr>
      <w:bookmarkStart w:id="22" w:name="_Toc90542338"/>
      <w:bookmarkStart w:id="23" w:name="_Toc90542499"/>
      <w:bookmarkStart w:id="24" w:name="_Toc90542583"/>
      <w:bookmarkStart w:id="25" w:name="_Toc90542610"/>
      <w:bookmarkStart w:id="26" w:name="_Toc90542939"/>
      <w:bookmarkStart w:id="27" w:name="_Toc216652137"/>
      <w:r w:rsidRPr="00B262CD">
        <w:rPr>
          <w:lang w:val="pt-BR"/>
        </w:rPr>
        <w:t>R</w:t>
      </w:r>
      <w:r w:rsidR="003E73D4" w:rsidRPr="00B262CD">
        <w:rPr>
          <w:lang w:val="pt-BR"/>
        </w:rPr>
        <w:t>e</w:t>
      </w:r>
      <w:r w:rsidRPr="00B262CD">
        <w:rPr>
          <w:lang w:val="pt-BR"/>
        </w:rPr>
        <w:t>commendations</w:t>
      </w:r>
      <w:bookmarkEnd w:id="22"/>
      <w:bookmarkEnd w:id="23"/>
      <w:bookmarkEnd w:id="24"/>
      <w:bookmarkEnd w:id="25"/>
      <w:bookmarkEnd w:id="26"/>
      <w:bookmarkEnd w:id="27"/>
    </w:p>
    <w:p w14:paraId="246606AD" w14:textId="193FCAED" w:rsidR="00801CDD" w:rsidRPr="003265D2" w:rsidRDefault="00CD794B" w:rsidP="003265D2">
      <w:pPr>
        <w:pStyle w:val="Boxfiguretabletitle"/>
      </w:pPr>
      <w:r>
        <w:rPr>
          <w:lang w:val="pt-BR"/>
        </w:rPr>
        <w:fldChar w:fldCharType="begin"/>
      </w:r>
      <w:r>
        <w:rPr>
          <w:lang w:val="pt-BR"/>
        </w:rPr>
        <w:instrText xml:space="preserve"> TC "</w:instrText>
      </w:r>
      <w:bookmarkStart w:id="28" w:name="_Toc216652169"/>
      <w:r>
        <w:rPr>
          <w:lang w:val="pt-BR"/>
        </w:rPr>
        <w:instrText>Table 1. Summary Table of Recommendations</w:instrText>
      </w:r>
      <w:bookmarkEnd w:id="28"/>
      <w:r>
        <w:rPr>
          <w:lang w:val="pt-BR"/>
        </w:rPr>
        <w:instrText xml:space="preserve">"\f B </w:instrText>
      </w:r>
      <w:r>
        <w:rPr>
          <w:lang w:val="pt-BR"/>
        </w:rPr>
        <w:fldChar w:fldCharType="end"/>
      </w:r>
      <w:r w:rsidR="00801CDD" w:rsidRPr="49A67675">
        <w:rPr>
          <w:lang w:val="pt-BR"/>
        </w:rPr>
        <w:t>Table 1. Summary Table of Recommendations</w:t>
      </w:r>
    </w:p>
    <w:tbl>
      <w:tblPr>
        <w:tblStyle w:val="TableGrid"/>
        <w:tblW w:w="0" w:type="auto"/>
        <w:tblCellMar>
          <w:top w:w="101" w:type="dxa"/>
          <w:left w:w="101" w:type="dxa"/>
          <w:right w:w="101" w:type="dxa"/>
        </w:tblCellMar>
        <w:tblLook w:val="04A0" w:firstRow="1" w:lastRow="0" w:firstColumn="1" w:lastColumn="0" w:noHBand="0" w:noVBand="1"/>
      </w:tblPr>
      <w:tblGrid>
        <w:gridCol w:w="625"/>
        <w:gridCol w:w="5535"/>
        <w:gridCol w:w="1755"/>
        <w:gridCol w:w="1435"/>
      </w:tblGrid>
      <w:tr w:rsidR="004E38B6" w14:paraId="3C54B3E4" w14:textId="77777777" w:rsidTr="00D91543">
        <w:tc>
          <w:tcPr>
            <w:tcW w:w="625" w:type="dxa"/>
          </w:tcPr>
          <w:p w14:paraId="4A09AB31" w14:textId="29593C0C" w:rsidR="004E38B6" w:rsidRPr="001C35AA" w:rsidRDefault="00B973CC" w:rsidP="001C35AA">
            <w:pPr>
              <w:pStyle w:val="Boxfiguretabletitle"/>
              <w:rPr>
                <w:b w:val="0"/>
                <w:bCs w:val="0"/>
              </w:rPr>
            </w:pPr>
            <w:r w:rsidRPr="001C35AA">
              <w:rPr>
                <w:b w:val="0"/>
                <w:bCs w:val="0"/>
              </w:rPr>
              <w:t>#</w:t>
            </w:r>
          </w:p>
        </w:tc>
        <w:tc>
          <w:tcPr>
            <w:tcW w:w="5535" w:type="dxa"/>
          </w:tcPr>
          <w:p w14:paraId="6FF940D4" w14:textId="26A0ED4B" w:rsidR="004E38B6" w:rsidRPr="00F64674" w:rsidRDefault="00B973CC" w:rsidP="001C35AA">
            <w:pPr>
              <w:pStyle w:val="Boxfiguretabletitle"/>
            </w:pPr>
            <w:r>
              <w:t>Recommendation</w:t>
            </w:r>
          </w:p>
        </w:tc>
        <w:tc>
          <w:tcPr>
            <w:tcW w:w="1755" w:type="dxa"/>
          </w:tcPr>
          <w:p w14:paraId="4838F08A" w14:textId="13EBAE54" w:rsidR="004E38B6" w:rsidRPr="00213893" w:rsidRDefault="00B973CC" w:rsidP="001C35AA">
            <w:pPr>
              <w:pStyle w:val="Boxfiguretabletitle"/>
            </w:pPr>
            <w:r>
              <w:t>Entity Responsible</w:t>
            </w:r>
          </w:p>
        </w:tc>
        <w:tc>
          <w:tcPr>
            <w:tcW w:w="1435" w:type="dxa"/>
          </w:tcPr>
          <w:p w14:paraId="4B70AAC9" w14:textId="600DD348" w:rsidR="004E38B6" w:rsidRPr="00213893" w:rsidRDefault="00A70ED2" w:rsidP="001C35AA">
            <w:pPr>
              <w:pStyle w:val="Boxfiguretabletitle"/>
            </w:pPr>
            <w:r>
              <w:t>Timeline</w:t>
            </w:r>
          </w:p>
        </w:tc>
      </w:tr>
      <w:tr w:rsidR="00775115" w14:paraId="3CBD7578" w14:textId="220C8448" w:rsidTr="00D91543">
        <w:tc>
          <w:tcPr>
            <w:tcW w:w="625" w:type="dxa"/>
          </w:tcPr>
          <w:p w14:paraId="14FF563F" w14:textId="4D42FE7B" w:rsidR="00775115" w:rsidRPr="000B6798" w:rsidRDefault="00775115" w:rsidP="00F83B1B">
            <w:pPr>
              <w:pStyle w:val="NoSpacing"/>
              <w:rPr>
                <w:rStyle w:val="StrongBlue"/>
              </w:rPr>
            </w:pPr>
            <w:r>
              <w:rPr>
                <w:rStyle w:val="StrongBlue"/>
              </w:rPr>
              <w:t>1</w:t>
            </w:r>
          </w:p>
        </w:tc>
        <w:tc>
          <w:tcPr>
            <w:tcW w:w="5535" w:type="dxa"/>
          </w:tcPr>
          <w:p w14:paraId="229C7AA4" w14:textId="60D841E2" w:rsidR="00775115" w:rsidRPr="00213893" w:rsidRDefault="00775115" w:rsidP="00F83B1B">
            <w:pPr>
              <w:pStyle w:val="NoSpacing"/>
            </w:pPr>
            <w:r w:rsidRPr="00F64674">
              <w:t>Improve consistency and relevance of fiscal objectives and targets</w:t>
            </w:r>
          </w:p>
        </w:tc>
        <w:tc>
          <w:tcPr>
            <w:tcW w:w="1755" w:type="dxa"/>
          </w:tcPr>
          <w:p w14:paraId="6819B18E" w14:textId="2083F5B4" w:rsidR="00775115" w:rsidRPr="00213893" w:rsidRDefault="00804476" w:rsidP="00F83B1B">
            <w:pPr>
              <w:pStyle w:val="NoSpacing"/>
            </w:pPr>
            <w:r>
              <w:t>Economic and Fiscal Policy Division</w:t>
            </w:r>
          </w:p>
        </w:tc>
        <w:tc>
          <w:tcPr>
            <w:tcW w:w="1435" w:type="dxa"/>
          </w:tcPr>
          <w:p w14:paraId="553B93CC" w14:textId="6CC8F7EB" w:rsidR="00775115" w:rsidRPr="00213893" w:rsidRDefault="00A70ED2" w:rsidP="00F83B1B">
            <w:pPr>
              <w:pStyle w:val="NoSpacing"/>
            </w:pPr>
            <w:r>
              <w:t>Medium term</w:t>
            </w:r>
          </w:p>
        </w:tc>
      </w:tr>
      <w:tr w:rsidR="00775115" w14:paraId="19986560" w14:textId="1191E03B" w:rsidTr="00D91543">
        <w:trPr>
          <w:trHeight w:val="447"/>
        </w:trPr>
        <w:tc>
          <w:tcPr>
            <w:tcW w:w="625" w:type="dxa"/>
          </w:tcPr>
          <w:p w14:paraId="4B50511D" w14:textId="3E137C69" w:rsidR="00775115" w:rsidRPr="000B6798" w:rsidRDefault="00775115" w:rsidP="00F83B1B">
            <w:pPr>
              <w:pStyle w:val="NoSpacing"/>
              <w:rPr>
                <w:rStyle w:val="StrongBlue"/>
              </w:rPr>
            </w:pPr>
            <w:r>
              <w:rPr>
                <w:rStyle w:val="StrongBlue"/>
              </w:rPr>
              <w:t>2</w:t>
            </w:r>
          </w:p>
        </w:tc>
        <w:tc>
          <w:tcPr>
            <w:tcW w:w="5535" w:type="dxa"/>
          </w:tcPr>
          <w:p w14:paraId="63449B2D" w14:textId="2F416F05" w:rsidR="00775115" w:rsidRPr="00213893" w:rsidRDefault="00775115" w:rsidP="00F83B1B">
            <w:pPr>
              <w:pStyle w:val="NoSpacing"/>
            </w:pPr>
            <w:proofErr w:type="gramStart"/>
            <w:r w:rsidRPr="00F64674">
              <w:t>Strengthen</w:t>
            </w:r>
            <w:proofErr w:type="gramEnd"/>
            <w:r w:rsidRPr="00F64674">
              <w:t xml:space="preserve"> linkages between fiscal planning and the budget</w:t>
            </w:r>
          </w:p>
        </w:tc>
        <w:tc>
          <w:tcPr>
            <w:tcW w:w="1755" w:type="dxa"/>
          </w:tcPr>
          <w:p w14:paraId="5A01FECA" w14:textId="01783691" w:rsidR="00775115" w:rsidRPr="00213893" w:rsidRDefault="00804476" w:rsidP="00F83B1B">
            <w:pPr>
              <w:pStyle w:val="NoSpacing"/>
            </w:pPr>
            <w:r>
              <w:t xml:space="preserve">Economic and Fiscal Policy Division, </w:t>
            </w:r>
            <w:r w:rsidR="000E38DC">
              <w:t>Corporate Plan and Budget Division</w:t>
            </w:r>
          </w:p>
        </w:tc>
        <w:tc>
          <w:tcPr>
            <w:tcW w:w="1435" w:type="dxa"/>
          </w:tcPr>
          <w:p w14:paraId="2453E238" w14:textId="59431DDC" w:rsidR="00775115" w:rsidRPr="00213893" w:rsidRDefault="00A70ED2" w:rsidP="00F83B1B">
            <w:pPr>
              <w:pStyle w:val="NoSpacing"/>
            </w:pPr>
            <w:r>
              <w:t>Short term</w:t>
            </w:r>
          </w:p>
        </w:tc>
      </w:tr>
      <w:tr w:rsidR="000E38DC" w14:paraId="7F5A901E" w14:textId="26CD82A2" w:rsidTr="00D91543">
        <w:tc>
          <w:tcPr>
            <w:tcW w:w="625" w:type="dxa"/>
          </w:tcPr>
          <w:p w14:paraId="0675CD20" w14:textId="5369164D" w:rsidR="000E38DC" w:rsidRPr="000B6798" w:rsidRDefault="000E38DC" w:rsidP="000E38DC">
            <w:pPr>
              <w:pStyle w:val="NoSpacing"/>
              <w:rPr>
                <w:rStyle w:val="StrongBlue"/>
              </w:rPr>
            </w:pPr>
            <w:r>
              <w:rPr>
                <w:rStyle w:val="StrongBlue"/>
              </w:rPr>
              <w:t>3</w:t>
            </w:r>
          </w:p>
        </w:tc>
        <w:tc>
          <w:tcPr>
            <w:tcW w:w="5535" w:type="dxa"/>
          </w:tcPr>
          <w:p w14:paraId="704AEF68" w14:textId="395102C7" w:rsidR="000E38DC" w:rsidRPr="00213893" w:rsidRDefault="000E38DC" w:rsidP="000E38DC">
            <w:pPr>
              <w:pStyle w:val="NoSpacing"/>
            </w:pPr>
            <w:r w:rsidRPr="00F64674">
              <w:t>Evaluate and disclose forecast performance</w:t>
            </w:r>
          </w:p>
        </w:tc>
        <w:tc>
          <w:tcPr>
            <w:tcW w:w="1755" w:type="dxa"/>
          </w:tcPr>
          <w:p w14:paraId="05CF5E1F" w14:textId="5BFDC288" w:rsidR="000E38DC" w:rsidRPr="00213893" w:rsidRDefault="000E38DC" w:rsidP="000E38DC">
            <w:pPr>
              <w:pStyle w:val="NoSpacing"/>
            </w:pPr>
            <w:r>
              <w:t>Economic and Fiscal Policy Division</w:t>
            </w:r>
          </w:p>
        </w:tc>
        <w:tc>
          <w:tcPr>
            <w:tcW w:w="1435" w:type="dxa"/>
          </w:tcPr>
          <w:p w14:paraId="35193F1E" w14:textId="319D29B0" w:rsidR="000E38DC" w:rsidRPr="00213893" w:rsidRDefault="00A70ED2" w:rsidP="000E38DC">
            <w:pPr>
              <w:pStyle w:val="NoSpacing"/>
            </w:pPr>
            <w:r>
              <w:t>Short term</w:t>
            </w:r>
          </w:p>
        </w:tc>
      </w:tr>
      <w:tr w:rsidR="000E38DC" w14:paraId="047DA337" w14:textId="7CB5FE70" w:rsidTr="00D91543">
        <w:tc>
          <w:tcPr>
            <w:tcW w:w="625" w:type="dxa"/>
          </w:tcPr>
          <w:p w14:paraId="3A3CB908" w14:textId="0189603E" w:rsidR="000E38DC" w:rsidRDefault="000E38DC" w:rsidP="000E38DC">
            <w:pPr>
              <w:pStyle w:val="NoSpacing"/>
              <w:rPr>
                <w:rStyle w:val="StrongBlue"/>
              </w:rPr>
            </w:pPr>
            <w:r>
              <w:rPr>
                <w:rStyle w:val="StrongBlue"/>
              </w:rPr>
              <w:t>4</w:t>
            </w:r>
          </w:p>
        </w:tc>
        <w:tc>
          <w:tcPr>
            <w:tcW w:w="5535" w:type="dxa"/>
          </w:tcPr>
          <w:p w14:paraId="46933EC0" w14:textId="47305EFA" w:rsidR="000E38DC" w:rsidRPr="00F64674" w:rsidRDefault="00152EE7" w:rsidP="000E38DC">
            <w:pPr>
              <w:pStyle w:val="NoSpacing"/>
            </w:pPr>
            <w:r>
              <w:t>E</w:t>
            </w:r>
            <w:r w:rsidRPr="00F64674">
              <w:t>stablish the legal foundation</w:t>
            </w:r>
            <w:r>
              <w:t>s</w:t>
            </w:r>
            <w:r w:rsidRPr="00F64674">
              <w:t xml:space="preserve"> for the strategic phase</w:t>
            </w:r>
            <w:r w:rsidRPr="00F64674">
              <w:t xml:space="preserve"> </w:t>
            </w:r>
          </w:p>
        </w:tc>
        <w:tc>
          <w:tcPr>
            <w:tcW w:w="1755" w:type="dxa"/>
          </w:tcPr>
          <w:p w14:paraId="19DB133C" w14:textId="06490762" w:rsidR="000E38DC" w:rsidRDefault="00152EE7" w:rsidP="000E38DC">
            <w:pPr>
              <w:pStyle w:val="NoSpacing"/>
            </w:pPr>
            <w:r>
              <w:t>Cabinet and Parliament</w:t>
            </w:r>
            <w:r>
              <w:t xml:space="preserve"> </w:t>
            </w:r>
          </w:p>
        </w:tc>
        <w:tc>
          <w:tcPr>
            <w:tcW w:w="1435" w:type="dxa"/>
          </w:tcPr>
          <w:p w14:paraId="6CEEF869" w14:textId="34C67E09" w:rsidR="000E38DC" w:rsidRDefault="00A70ED2" w:rsidP="000E38DC">
            <w:pPr>
              <w:pStyle w:val="NoSpacing"/>
            </w:pPr>
            <w:r>
              <w:t>Medium term</w:t>
            </w:r>
          </w:p>
        </w:tc>
      </w:tr>
      <w:tr w:rsidR="000E38DC" w14:paraId="28C48454" w14:textId="4141F2FC" w:rsidTr="00D91543">
        <w:tc>
          <w:tcPr>
            <w:tcW w:w="625" w:type="dxa"/>
          </w:tcPr>
          <w:p w14:paraId="569C9DDE" w14:textId="0E3DDCF4" w:rsidR="000E38DC" w:rsidRDefault="000E38DC" w:rsidP="000E38DC">
            <w:pPr>
              <w:pStyle w:val="NoSpacing"/>
              <w:rPr>
                <w:rStyle w:val="StrongBlue"/>
              </w:rPr>
            </w:pPr>
            <w:r>
              <w:rPr>
                <w:rStyle w:val="StrongBlue"/>
              </w:rPr>
              <w:t>5</w:t>
            </w:r>
          </w:p>
        </w:tc>
        <w:tc>
          <w:tcPr>
            <w:tcW w:w="5535" w:type="dxa"/>
          </w:tcPr>
          <w:p w14:paraId="51613DE4" w14:textId="25B86E1F" w:rsidR="000E38DC" w:rsidRPr="00F64674" w:rsidRDefault="00152EE7" w:rsidP="000E38DC">
            <w:pPr>
              <w:pStyle w:val="NoSpacing"/>
            </w:pPr>
            <w:r w:rsidRPr="00F64674">
              <w:t>Develop fiscal risk analysis and disclosure</w:t>
            </w:r>
          </w:p>
        </w:tc>
        <w:tc>
          <w:tcPr>
            <w:tcW w:w="1755" w:type="dxa"/>
          </w:tcPr>
          <w:p w14:paraId="1A90316B" w14:textId="3AACF8F1" w:rsidR="000E38DC" w:rsidRDefault="00152EE7" w:rsidP="000E38DC">
            <w:pPr>
              <w:pStyle w:val="NoSpacing"/>
            </w:pPr>
            <w:r>
              <w:t>Economic and Fiscal Policy Division</w:t>
            </w:r>
          </w:p>
        </w:tc>
        <w:tc>
          <w:tcPr>
            <w:tcW w:w="1435" w:type="dxa"/>
          </w:tcPr>
          <w:p w14:paraId="1A138A3C" w14:textId="23286A12" w:rsidR="000E38DC" w:rsidRDefault="00A70ED2" w:rsidP="000E38DC">
            <w:pPr>
              <w:pStyle w:val="NoSpacing"/>
            </w:pPr>
            <w:r>
              <w:t>Short term</w:t>
            </w:r>
          </w:p>
        </w:tc>
      </w:tr>
    </w:tbl>
    <w:p w14:paraId="48DF8697" w14:textId="77777777" w:rsidR="005B2AE3" w:rsidRDefault="005B2AE3" w:rsidP="002A5A1E">
      <w:pPr>
        <w:pStyle w:val="NoSpacing"/>
      </w:pPr>
    </w:p>
    <w:p w14:paraId="423B2061" w14:textId="48034369" w:rsidR="00D9477D" w:rsidRPr="001944FC" w:rsidRDefault="00FD26E6" w:rsidP="003E5D6D">
      <w:pPr>
        <w:pStyle w:val="Heading1"/>
        <w:numPr>
          <w:ilvl w:val="0"/>
          <w:numId w:val="6"/>
        </w:numPr>
        <w:rPr>
          <w:lang w:val="pt-BR"/>
        </w:rPr>
      </w:pPr>
      <w:bookmarkStart w:id="29" w:name="_Toc216652138"/>
      <w:r w:rsidRPr="001944FC">
        <w:rPr>
          <w:lang w:val="pt-BR"/>
        </w:rPr>
        <w:lastRenderedPageBreak/>
        <w:t>Introduction</w:t>
      </w:r>
      <w:bookmarkEnd w:id="29"/>
    </w:p>
    <w:p w14:paraId="76B6B73B" w14:textId="2FC103B1" w:rsidR="006657AF" w:rsidRDefault="006657AF" w:rsidP="006657AF">
      <w:pPr>
        <w:pStyle w:val="ParagraphNumbering"/>
        <w:tabs>
          <w:tab w:val="clear" w:pos="990"/>
          <w:tab w:val="num" w:pos="720"/>
        </w:tabs>
        <w:ind w:left="0"/>
      </w:pPr>
      <w:bookmarkStart w:id="30" w:name="_Toc497833986"/>
      <w:bookmarkStart w:id="31" w:name="_Toc501381948"/>
      <w:r w:rsidRPr="003A2365">
        <w:rPr>
          <w:b/>
          <w:bCs/>
        </w:rPr>
        <w:t>Tonga is a Small Developing State spread</w:t>
      </w:r>
      <w:r w:rsidR="001B13C2">
        <w:rPr>
          <w:b/>
          <w:bCs/>
        </w:rPr>
        <w:t>s</w:t>
      </w:r>
      <w:r w:rsidRPr="003A2365">
        <w:rPr>
          <w:b/>
          <w:bCs/>
        </w:rPr>
        <w:t xml:space="preserve"> across 171 islands, 45 of which are inhabited by around 100,000 people.</w:t>
      </w:r>
      <w:r w:rsidRPr="006657AF">
        <w:t xml:space="preserve"> </w:t>
      </w:r>
      <w:r>
        <w:t xml:space="preserve">The </w:t>
      </w:r>
      <w:r w:rsidRPr="00347550">
        <w:t>economy</w:t>
      </w:r>
      <w:r>
        <w:t xml:space="preserve"> strong</w:t>
      </w:r>
      <w:r w:rsidR="00B3210B">
        <w:t>ly</w:t>
      </w:r>
      <w:r>
        <w:t xml:space="preserve"> reli</w:t>
      </w:r>
      <w:r w:rsidR="00B3210B">
        <w:t>es</w:t>
      </w:r>
      <w:r>
        <w:t xml:space="preserve"> on agriculture, tourism, </w:t>
      </w:r>
      <w:r w:rsidRPr="00347550">
        <w:t>grant inflows</w:t>
      </w:r>
      <w:r>
        <w:t xml:space="preserve"> from development partners and remittances from a </w:t>
      </w:r>
      <w:r w:rsidR="00B06402">
        <w:t>large</w:t>
      </w:r>
      <w:r>
        <w:t xml:space="preserve"> Tonga diaspora in Australia, New Zealand and the </w:t>
      </w:r>
      <w:r w:rsidR="003A2365">
        <w:t>United</w:t>
      </w:r>
      <w:r>
        <w:t xml:space="preserve"> States. </w:t>
      </w:r>
      <w:r w:rsidRPr="006657AF">
        <w:t>Tonga faces significant challenges to economic growth, including geographic remoteness, a small and dispersed population</w:t>
      </w:r>
      <w:r w:rsidR="00B4156B">
        <w:t xml:space="preserve"> which </w:t>
      </w:r>
      <w:r w:rsidR="00EB10A7">
        <w:t xml:space="preserve">is on a </w:t>
      </w:r>
      <w:proofErr w:type="gramStart"/>
      <w:r w:rsidR="00EB10A7">
        <w:t>declining path given large</w:t>
      </w:r>
      <w:r w:rsidR="00845761">
        <w:t xml:space="preserve"> net</w:t>
      </w:r>
      <w:r w:rsidR="00EB10A7">
        <w:t xml:space="preserve"> migration outflow</w:t>
      </w:r>
      <w:r w:rsidR="709EFED4">
        <w:t>s</w:t>
      </w:r>
      <w:proofErr w:type="gramEnd"/>
      <w:r w:rsidR="006B4AD7">
        <w:t xml:space="preserve">, </w:t>
      </w:r>
      <w:r w:rsidR="007B5C16">
        <w:t>resulting in</w:t>
      </w:r>
      <w:r w:rsidR="006B4AD7">
        <w:t xml:space="preserve"> subdued real GDP growth relative to Pacific peers (Figure 1)</w:t>
      </w:r>
      <w:r w:rsidRPr="006657AF">
        <w:t xml:space="preserve">. These characteristics have framed the mission’s approach to capacity development, with a focus on ensuring the advice is practical, implementable and sustainable given the small size of Tonga’s institutions.    </w:t>
      </w:r>
    </w:p>
    <w:p w14:paraId="2292B455" w14:textId="691D1022" w:rsidR="00340B4D" w:rsidRPr="006657AF" w:rsidRDefault="00340B4D" w:rsidP="006657AF">
      <w:pPr>
        <w:pStyle w:val="ParagraphNumbering"/>
        <w:tabs>
          <w:tab w:val="clear" w:pos="990"/>
          <w:tab w:val="num" w:pos="720"/>
        </w:tabs>
        <w:ind w:left="0"/>
      </w:pPr>
      <w:r w:rsidRPr="00340B4D">
        <w:rPr>
          <w:b/>
          <w:bCs/>
        </w:rPr>
        <w:t>Tonga ranks among those countries most exposed to natural disaster and climate risks, alongside regional peers Papua New Guinea, Solomon Islands and Vanuatu</w:t>
      </w:r>
      <w:r w:rsidRPr="00340B4D">
        <w:t>. It has a high frequency of exposure to multiple hazards such as tropical cyclones, earthquake, tsunami and volcanic eruptions; while facing increasing climate change impacts such as rising sea levels, coastal erosion and drought.  Tonga is particularly vulnerable to climate and natural disaster risks given the high proportion of the population based in low-lying areas, economic activity being concentrated in more highly exposed sectors, and as historically the nation’s infrastructure has not been built to withstand the damage from extreme events.</w:t>
      </w:r>
    </w:p>
    <w:p w14:paraId="5AA04FA3" w14:textId="0032F509" w:rsidR="006657AF" w:rsidRDefault="006657AF" w:rsidP="006657AF">
      <w:pPr>
        <w:pStyle w:val="ParagraphNumbering"/>
        <w:tabs>
          <w:tab w:val="clear" w:pos="990"/>
          <w:tab w:val="num" w:pos="720"/>
        </w:tabs>
        <w:ind w:left="0"/>
      </w:pPr>
      <w:r w:rsidRPr="003A2365">
        <w:rPr>
          <w:b/>
          <w:bCs/>
        </w:rPr>
        <w:t>The authorities in Tonga are committed to rebuilding fiscal buffers and putting debt on a downward path through gradual and credible fiscal consolidation</w:t>
      </w:r>
      <w:r w:rsidRPr="006657AF">
        <w:t xml:space="preserve">. </w:t>
      </w:r>
      <w:r w:rsidR="008273E5">
        <w:t xml:space="preserve">They have achieved a large </w:t>
      </w:r>
      <w:r w:rsidRPr="006657AF">
        <w:t xml:space="preserve">fiscal </w:t>
      </w:r>
      <w:r w:rsidR="008273E5">
        <w:t>surplus aimed at bringing down</w:t>
      </w:r>
      <w:r w:rsidR="00BF2A2A">
        <w:t xml:space="preserve"> </w:t>
      </w:r>
      <w:r w:rsidR="0A9F500E">
        <w:t>public debt</w:t>
      </w:r>
      <w:r w:rsidR="00BF2A2A">
        <w:t xml:space="preserve"> </w:t>
      </w:r>
      <w:r w:rsidR="008273E5">
        <w:t xml:space="preserve">by </w:t>
      </w:r>
      <w:r w:rsidR="00BF2A2A">
        <w:t>proactively</w:t>
      </w:r>
      <w:r w:rsidR="00A600EA">
        <w:t xml:space="preserve"> repaying large</w:t>
      </w:r>
      <w:r w:rsidR="004876D0">
        <w:t xml:space="preserve"> external</w:t>
      </w:r>
      <w:r w:rsidR="00A600EA">
        <w:t xml:space="preserve"> loans contracted to finance reconstruction</w:t>
      </w:r>
      <w:r w:rsidR="006B4AD7">
        <w:t xml:space="preserve"> (Figure 2)</w:t>
      </w:r>
      <w:r w:rsidR="0001072F">
        <w:t>.</w:t>
      </w:r>
      <w:r w:rsidRPr="006657AF">
        <w:t xml:space="preserve"> The authorities</w:t>
      </w:r>
      <w:r w:rsidR="003A2365">
        <w:t>’</w:t>
      </w:r>
      <w:r w:rsidRPr="006657AF">
        <w:t xml:space="preserve"> recent introduction of a Medium</w:t>
      </w:r>
      <w:r w:rsidR="003A2365">
        <w:t>-</w:t>
      </w:r>
      <w:r w:rsidRPr="006657AF">
        <w:t xml:space="preserve">Term Fiscal Framework (MTFF) seeks to strengthen fiscal planning and discipline, and support debt sustainability. </w:t>
      </w:r>
    </w:p>
    <w:tbl>
      <w:tblPr>
        <w:tblStyle w:val="TableGrid"/>
        <w:tblW w:w="9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8"/>
        <w:gridCol w:w="270"/>
        <w:gridCol w:w="4526"/>
      </w:tblGrid>
      <w:tr w:rsidR="00176394" w:rsidRPr="0016447E" w14:paraId="234A05FE" w14:textId="77777777" w:rsidTr="000B73A1">
        <w:trPr>
          <w:trHeight w:val="345"/>
          <w:jc w:val="center"/>
        </w:trPr>
        <w:tc>
          <w:tcPr>
            <w:tcW w:w="4518" w:type="dxa"/>
            <w:vAlign w:val="center"/>
          </w:tcPr>
          <w:p w14:paraId="372C6BBB" w14:textId="7A2866DE" w:rsidR="000B73A1" w:rsidRDefault="00C645AB" w:rsidP="00176394">
            <w:pPr>
              <w:pStyle w:val="Boxfiguretabletitle"/>
            </w:pPr>
            <w:r>
              <w:fldChar w:fldCharType="begin"/>
            </w:r>
            <w:r>
              <w:instrText xml:space="preserve"> TC "</w:instrText>
            </w:r>
            <w:bookmarkStart w:id="32" w:name="_Toc216652158"/>
            <w:r>
              <w:instrText>Figure 1. Real GDP Growth</w:instrText>
            </w:r>
            <w:bookmarkEnd w:id="32"/>
            <w:r>
              <w:instrText xml:space="preserve">"\f C </w:instrText>
            </w:r>
            <w:r>
              <w:fldChar w:fldCharType="end"/>
            </w:r>
            <w:r w:rsidR="00176394">
              <w:t>Figure 1.</w:t>
            </w:r>
            <w:r w:rsidR="00176394" w:rsidRPr="003A2365">
              <w:t xml:space="preserve"> </w:t>
            </w:r>
            <w:r w:rsidR="00176394">
              <w:t>Real GDP Growth</w:t>
            </w:r>
          </w:p>
          <w:p w14:paraId="008DBAD7" w14:textId="1DBEAE2B" w:rsidR="00176394" w:rsidRPr="0016447E" w:rsidRDefault="00176394" w:rsidP="00176394">
            <w:pPr>
              <w:pStyle w:val="Boxfiguretabletitle"/>
              <w:rPr>
                <w:rFonts w:ascii="Segoe UI" w:hAnsi="Segoe UI" w:cs="Segoe UI"/>
                <w:i/>
                <w:color w:val="000000" w:themeColor="text1"/>
                <w:sz w:val="17"/>
                <w:szCs w:val="17"/>
              </w:rPr>
            </w:pPr>
            <w:r>
              <w:t>(percent change)</w:t>
            </w:r>
          </w:p>
        </w:tc>
        <w:tc>
          <w:tcPr>
            <w:tcW w:w="270" w:type="dxa"/>
          </w:tcPr>
          <w:p w14:paraId="58456F6B" w14:textId="77777777" w:rsidR="00176394" w:rsidRPr="0016447E" w:rsidRDefault="00176394" w:rsidP="00176394">
            <w:pPr>
              <w:rPr>
                <w:rFonts w:ascii="Segoe UI" w:hAnsi="Segoe UI" w:cs="Segoe UI"/>
                <w:i/>
                <w:color w:val="000000" w:themeColor="text1"/>
                <w:sz w:val="17"/>
                <w:szCs w:val="17"/>
              </w:rPr>
            </w:pPr>
          </w:p>
        </w:tc>
        <w:tc>
          <w:tcPr>
            <w:tcW w:w="4526" w:type="dxa"/>
            <w:vAlign w:val="center"/>
          </w:tcPr>
          <w:p w14:paraId="2EFF181B" w14:textId="08EBDF01" w:rsidR="000B73A1" w:rsidRDefault="00C645AB" w:rsidP="00176394">
            <w:pPr>
              <w:pStyle w:val="Boxfiguretabletitle"/>
            </w:pPr>
            <w:r>
              <w:fldChar w:fldCharType="begin"/>
            </w:r>
            <w:r>
              <w:instrText xml:space="preserve"> TC "</w:instrText>
            </w:r>
            <w:bookmarkStart w:id="33" w:name="_Toc216652159"/>
            <w:r>
              <w:instrText>Figure 2. Government Debt and Balance</w:instrText>
            </w:r>
            <w:bookmarkEnd w:id="33"/>
            <w:r>
              <w:instrText xml:space="preserve">"\f C </w:instrText>
            </w:r>
            <w:r>
              <w:fldChar w:fldCharType="end"/>
            </w:r>
            <w:r w:rsidR="00176394">
              <w:t xml:space="preserve">Figure </w:t>
            </w:r>
            <w:r w:rsidR="000B73A1">
              <w:t>2</w:t>
            </w:r>
            <w:r w:rsidR="00176394">
              <w:t>.</w:t>
            </w:r>
            <w:r w:rsidR="00176394" w:rsidRPr="003A2365">
              <w:t xml:space="preserve"> </w:t>
            </w:r>
            <w:r w:rsidR="00176394">
              <w:t>Government Debt and Balance</w:t>
            </w:r>
          </w:p>
          <w:p w14:paraId="7AD0473E" w14:textId="7CA05C3A" w:rsidR="00176394" w:rsidRPr="00176394" w:rsidRDefault="00176394" w:rsidP="00176394">
            <w:pPr>
              <w:pStyle w:val="Boxfiguretabletitle"/>
            </w:pPr>
            <w:r>
              <w:t xml:space="preserve">(in </w:t>
            </w:r>
            <w:proofErr w:type="gramStart"/>
            <w:r>
              <w:t>percent</w:t>
            </w:r>
            <w:proofErr w:type="gramEnd"/>
            <w:r>
              <w:t xml:space="preserve"> of GDP)</w:t>
            </w:r>
          </w:p>
        </w:tc>
      </w:tr>
      <w:tr w:rsidR="00176394" w:rsidRPr="0016447E" w14:paraId="56298643" w14:textId="77777777" w:rsidTr="000B73A1">
        <w:trPr>
          <w:jc w:val="center"/>
        </w:trPr>
        <w:tc>
          <w:tcPr>
            <w:tcW w:w="4518" w:type="dxa"/>
          </w:tcPr>
          <w:p w14:paraId="69D4AD79" w14:textId="0D34C95C" w:rsidR="00176394" w:rsidRPr="0016447E" w:rsidRDefault="00FD0DD9" w:rsidP="00176394">
            <w:pPr>
              <w:jc w:val="center"/>
              <w:rPr>
                <w:rFonts w:ascii="Segoe UI" w:hAnsi="Segoe UI" w:cs="Segoe UI"/>
                <w:i/>
                <w:color w:val="000000" w:themeColor="text1"/>
                <w:sz w:val="14"/>
                <w:szCs w:val="14"/>
              </w:rPr>
            </w:pPr>
            <w:r>
              <w:rPr>
                <w:rFonts w:ascii="Segoe UI" w:hAnsi="Segoe UI" w:cs="Segoe UI"/>
                <w:i/>
                <w:noProof/>
                <w:color w:val="000000" w:themeColor="text1"/>
                <w:sz w:val="14"/>
                <w:szCs w:val="14"/>
              </w:rPr>
              <w:drawing>
                <wp:inline distT="0" distB="0" distL="0" distR="0" wp14:anchorId="1EACD186" wp14:editId="0B6172CF">
                  <wp:extent cx="2874356" cy="1743534"/>
                  <wp:effectExtent l="0" t="0" r="2540" b="9525"/>
                  <wp:docPr id="819775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493" cy="1756355"/>
                          </a:xfrm>
                          <a:prstGeom prst="rect">
                            <a:avLst/>
                          </a:prstGeom>
                          <a:noFill/>
                        </pic:spPr>
                      </pic:pic>
                    </a:graphicData>
                  </a:graphic>
                </wp:inline>
              </w:drawing>
            </w:r>
          </w:p>
        </w:tc>
        <w:tc>
          <w:tcPr>
            <w:tcW w:w="270" w:type="dxa"/>
          </w:tcPr>
          <w:p w14:paraId="1F0FF0BF" w14:textId="77777777" w:rsidR="006B4AD7" w:rsidRPr="0016447E" w:rsidRDefault="006B4AD7" w:rsidP="006B4AD7">
            <w:pPr>
              <w:rPr>
                <w:rFonts w:ascii="Segoe UI" w:hAnsi="Segoe UI" w:cs="Segoe UI"/>
                <w:i/>
                <w:color w:val="000000" w:themeColor="text1"/>
                <w:sz w:val="14"/>
                <w:szCs w:val="14"/>
              </w:rPr>
            </w:pPr>
          </w:p>
        </w:tc>
        <w:tc>
          <w:tcPr>
            <w:tcW w:w="4526" w:type="dxa"/>
          </w:tcPr>
          <w:p w14:paraId="4193978B" w14:textId="564745E7" w:rsidR="00176394" w:rsidRPr="0016447E" w:rsidRDefault="006B4AD7" w:rsidP="00176394">
            <w:pPr>
              <w:jc w:val="center"/>
              <w:rPr>
                <w:rFonts w:ascii="Segoe UI" w:hAnsi="Segoe UI" w:cs="Segoe UI"/>
                <w:i/>
                <w:color w:val="000000" w:themeColor="text1"/>
                <w:sz w:val="14"/>
                <w:szCs w:val="14"/>
              </w:rPr>
            </w:pPr>
            <w:r>
              <w:rPr>
                <w:rFonts w:ascii="Segoe UI" w:hAnsi="Segoe UI" w:cs="Segoe UI"/>
                <w:i/>
                <w:noProof/>
                <w:color w:val="000000" w:themeColor="text1"/>
                <w:sz w:val="14"/>
                <w:szCs w:val="14"/>
              </w:rPr>
              <w:drawing>
                <wp:inline distT="0" distB="0" distL="0" distR="0" wp14:anchorId="2BDF62E5" wp14:editId="505212CC">
                  <wp:extent cx="2836192" cy="1701479"/>
                  <wp:effectExtent l="0" t="0" r="2540" b="0"/>
                  <wp:docPr id="1342375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46917" cy="1707913"/>
                          </a:xfrm>
                          <a:prstGeom prst="rect">
                            <a:avLst/>
                          </a:prstGeom>
                          <a:noFill/>
                        </pic:spPr>
                      </pic:pic>
                    </a:graphicData>
                  </a:graphic>
                </wp:inline>
              </w:drawing>
            </w:r>
          </w:p>
        </w:tc>
      </w:tr>
      <w:tr w:rsidR="00176394" w:rsidRPr="0016447E" w14:paraId="047C89C9" w14:textId="77777777" w:rsidTr="000B73A1">
        <w:trPr>
          <w:trHeight w:val="345"/>
          <w:jc w:val="center"/>
        </w:trPr>
        <w:tc>
          <w:tcPr>
            <w:tcW w:w="4518" w:type="dxa"/>
            <w:vAlign w:val="center"/>
          </w:tcPr>
          <w:p w14:paraId="12109F38" w14:textId="027A8F1C" w:rsidR="00176394" w:rsidRPr="0016447E" w:rsidRDefault="006B4AD7" w:rsidP="00176394">
            <w:pPr>
              <w:rPr>
                <w:rFonts w:ascii="Segoe UI" w:hAnsi="Segoe UI" w:cs="Segoe UI"/>
                <w:i/>
                <w:color w:val="000000" w:themeColor="text1"/>
                <w:sz w:val="17"/>
                <w:szCs w:val="17"/>
              </w:rPr>
            </w:pPr>
            <w:r>
              <w:rPr>
                <w:rFonts w:ascii="Segoe UI" w:hAnsi="Segoe UI" w:cs="Segoe UI"/>
                <w:i/>
                <w:color w:val="000000" w:themeColor="text1"/>
                <w:sz w:val="17"/>
                <w:szCs w:val="17"/>
              </w:rPr>
              <w:t>Source: IMF, World Economic Outlook</w:t>
            </w:r>
          </w:p>
        </w:tc>
        <w:tc>
          <w:tcPr>
            <w:tcW w:w="270" w:type="dxa"/>
            <w:vAlign w:val="center"/>
          </w:tcPr>
          <w:p w14:paraId="22B8E9E2" w14:textId="77777777" w:rsidR="00176394" w:rsidRPr="0016447E" w:rsidRDefault="00176394" w:rsidP="00176394">
            <w:pPr>
              <w:rPr>
                <w:rFonts w:ascii="Segoe UI" w:hAnsi="Segoe UI" w:cs="Segoe UI"/>
                <w:i/>
                <w:color w:val="000000" w:themeColor="text1"/>
                <w:sz w:val="17"/>
                <w:szCs w:val="17"/>
              </w:rPr>
            </w:pPr>
          </w:p>
        </w:tc>
        <w:tc>
          <w:tcPr>
            <w:tcW w:w="4526" w:type="dxa"/>
            <w:vAlign w:val="center"/>
          </w:tcPr>
          <w:p w14:paraId="2AF141F8" w14:textId="11046C20" w:rsidR="00176394" w:rsidRPr="0016447E" w:rsidRDefault="00176394" w:rsidP="00176394">
            <w:pPr>
              <w:rPr>
                <w:rFonts w:ascii="Segoe UI" w:hAnsi="Segoe UI" w:cs="Segoe UI"/>
                <w:i/>
                <w:color w:val="000000" w:themeColor="text1"/>
                <w:sz w:val="17"/>
                <w:szCs w:val="17"/>
              </w:rPr>
            </w:pPr>
          </w:p>
        </w:tc>
      </w:tr>
    </w:tbl>
    <w:p w14:paraId="38EFBFAE" w14:textId="77777777" w:rsidR="00176394" w:rsidRPr="00C410E7" w:rsidRDefault="00176394"/>
    <w:p w14:paraId="7B9FEBB8" w14:textId="77777777" w:rsidR="00176394" w:rsidRDefault="00176394" w:rsidP="00176394">
      <w:pPr>
        <w:pStyle w:val="ParagraphNumbering"/>
        <w:numPr>
          <w:ilvl w:val="0"/>
          <w:numId w:val="0"/>
        </w:numPr>
      </w:pPr>
    </w:p>
    <w:p w14:paraId="531C0E22" w14:textId="60C3788A" w:rsidR="006657AF" w:rsidRPr="006657AF" w:rsidRDefault="003A2365" w:rsidP="006657AF">
      <w:pPr>
        <w:pStyle w:val="ParagraphNumbering"/>
        <w:tabs>
          <w:tab w:val="clear" w:pos="990"/>
          <w:tab w:val="num" w:pos="720"/>
        </w:tabs>
        <w:ind w:left="0"/>
      </w:pPr>
      <w:r>
        <w:rPr>
          <w:b/>
          <w:bCs/>
        </w:rPr>
        <w:t xml:space="preserve">At </w:t>
      </w:r>
      <w:r w:rsidR="006657AF" w:rsidRPr="003A2365">
        <w:rPr>
          <w:b/>
          <w:bCs/>
        </w:rPr>
        <w:t xml:space="preserve">first glance, many of the key features of a MTFF are in place leaving Tonga ahead of many Pacific peers </w:t>
      </w:r>
      <w:r w:rsidR="006657AF" w:rsidRPr="00055348">
        <w:t>(</w:t>
      </w:r>
      <w:r w:rsidR="001B13C2" w:rsidRPr="00055348">
        <w:t>Table 2</w:t>
      </w:r>
      <w:r w:rsidR="006657AF" w:rsidRPr="00055348">
        <w:t>)</w:t>
      </w:r>
      <w:r w:rsidR="006657AF" w:rsidRPr="003A2365">
        <w:rPr>
          <w:b/>
          <w:bCs/>
        </w:rPr>
        <w:t>.</w:t>
      </w:r>
      <w:r w:rsidR="006657AF" w:rsidRPr="006657AF">
        <w:t xml:space="preserve"> </w:t>
      </w:r>
      <w:r w:rsidRPr="003A2365">
        <w:t xml:space="preserve">The MTFF (Budget Strategy) has been established </w:t>
      </w:r>
      <w:r w:rsidR="00A553DF">
        <w:t>since 2020</w:t>
      </w:r>
      <w:r w:rsidRPr="003A2365">
        <w:t xml:space="preserve">. </w:t>
      </w:r>
      <w:r w:rsidR="006657AF" w:rsidRPr="006657AF">
        <w:t>The projection horizon is three years and captures the key fiscal aggregates (</w:t>
      </w:r>
      <w:r w:rsidR="001312D2">
        <w:t>r</w:t>
      </w:r>
      <w:r w:rsidR="006657AF" w:rsidRPr="006657AF">
        <w:t xml:space="preserve">evenue, </w:t>
      </w:r>
      <w:r w:rsidR="001312D2">
        <w:t>e</w:t>
      </w:r>
      <w:r w:rsidR="006657AF" w:rsidRPr="006657AF">
        <w:t xml:space="preserve">xpenditure, </w:t>
      </w:r>
      <w:r w:rsidR="001312D2">
        <w:t>f</w:t>
      </w:r>
      <w:r w:rsidR="006657AF" w:rsidRPr="006657AF">
        <w:t xml:space="preserve">iscal balance and </w:t>
      </w:r>
      <w:r w:rsidR="001312D2">
        <w:t>d</w:t>
      </w:r>
      <w:r w:rsidR="006657AF" w:rsidRPr="006657AF">
        <w:t xml:space="preserve">ebt). It is approved by Cabinet and </w:t>
      </w:r>
      <w:r w:rsidR="006556DC">
        <w:t xml:space="preserve">has </w:t>
      </w:r>
      <w:r w:rsidR="00296375">
        <w:t xml:space="preserve">generally been </w:t>
      </w:r>
      <w:r w:rsidR="006657AF" w:rsidRPr="006657AF">
        <w:t xml:space="preserve">published </w:t>
      </w:r>
      <w:r w:rsidR="006556DC">
        <w:t xml:space="preserve">six months </w:t>
      </w:r>
      <w:r w:rsidR="006657AF" w:rsidRPr="006657AF">
        <w:t>ahead of the Budget</w:t>
      </w:r>
      <w:r w:rsidR="00296375">
        <w:t xml:space="preserve">, although the most recent </w:t>
      </w:r>
      <w:r w:rsidR="00555662">
        <w:t xml:space="preserve">MTFF was not published and the next will be finalized </w:t>
      </w:r>
      <w:r w:rsidR="00296375">
        <w:t>with delays</w:t>
      </w:r>
      <w:r w:rsidR="00555662">
        <w:t xml:space="preserve"> </w:t>
      </w:r>
      <w:r w:rsidR="009D49A2">
        <w:t>as the new government is yet to be appointed</w:t>
      </w:r>
      <w:r w:rsidR="006657AF" w:rsidRPr="006657AF">
        <w:t xml:space="preserve">. In addition, the MTFF encompasses the government's priority areas, outlines new fiscal policy priorities, provides an update on current macroeconomic developments and includes </w:t>
      </w:r>
      <w:r w:rsidR="00596F8E">
        <w:t>expenditure envelopes</w:t>
      </w:r>
      <w:r w:rsidR="006657AF" w:rsidRPr="006657AF">
        <w:t xml:space="preserve"> to guide the development of ministries’ budget estimates and corporate plans. A new PFM Act is expected to strengthen the legal basis of the MTFF. These features are important elements of </w:t>
      </w:r>
      <w:proofErr w:type="gramStart"/>
      <w:r w:rsidR="006657AF" w:rsidRPr="006657AF">
        <w:t>MTFFs,</w:t>
      </w:r>
      <w:proofErr w:type="gramEnd"/>
      <w:r w:rsidR="006657AF" w:rsidRPr="006657AF">
        <w:t xml:space="preserve"> however, it is important that they are operating effectively in practice </w:t>
      </w:r>
      <w:r w:rsidR="00596F8E">
        <w:t>to guide fiscal policy and budget preparation</w:t>
      </w:r>
      <w:r w:rsidR="006657AF" w:rsidRPr="006657AF">
        <w:t>.</w:t>
      </w:r>
    </w:p>
    <w:p w14:paraId="34A20B30" w14:textId="0BDD2A1B" w:rsidR="00945CBE" w:rsidRDefault="006657AF" w:rsidP="00945CBE">
      <w:pPr>
        <w:pStyle w:val="ParagraphNumbering"/>
        <w:tabs>
          <w:tab w:val="clear" w:pos="990"/>
          <w:tab w:val="num" w:pos="720"/>
        </w:tabs>
        <w:ind w:left="0"/>
      </w:pPr>
      <w:r w:rsidRPr="003A2365">
        <w:rPr>
          <w:b/>
          <w:bCs/>
        </w:rPr>
        <w:t>Nevertheless, the MTFF exhibits certain limitations</w:t>
      </w:r>
      <w:r w:rsidR="002E54A0">
        <w:rPr>
          <w:b/>
          <w:bCs/>
        </w:rPr>
        <w:t xml:space="preserve"> relative to international practices </w:t>
      </w:r>
      <w:r w:rsidR="002E54A0" w:rsidRPr="002F55F8">
        <w:t>(Box 1)</w:t>
      </w:r>
      <w:r w:rsidR="002E54A0">
        <w:rPr>
          <w:b/>
          <w:bCs/>
        </w:rPr>
        <w:t>.</w:t>
      </w:r>
      <w:r w:rsidRPr="006657AF">
        <w:t xml:space="preserve"> </w:t>
      </w:r>
      <w:r w:rsidR="009E0B66">
        <w:t>T</w:t>
      </w:r>
      <w:r w:rsidRPr="006657AF">
        <w:t>here is limited transparency regarding macroeconomic assumptions; fiscal forecasting accuracy remains inconsistent</w:t>
      </w:r>
      <w:r w:rsidR="00CD51A6">
        <w:t xml:space="preserve"> and is not formally evaluated in the document</w:t>
      </w:r>
      <w:r w:rsidRPr="006657AF">
        <w:t xml:space="preserve">; and it the MTFF </w:t>
      </w:r>
      <w:r w:rsidR="00CD51A6">
        <w:t xml:space="preserve">does not fully </w:t>
      </w:r>
      <w:r w:rsidRPr="006657AF">
        <w:t xml:space="preserve">facilitate the effective implementation of fiscal objectives </w:t>
      </w:r>
      <w:r w:rsidR="00CD51A6">
        <w:t>through</w:t>
      </w:r>
      <w:r w:rsidRPr="006657AF">
        <w:t xml:space="preserve"> budgeting and resource allocation processes; </w:t>
      </w:r>
      <w:r w:rsidR="00CD51A6">
        <w:t>finally,</w:t>
      </w:r>
      <w:r w:rsidRPr="006657AF">
        <w:t xml:space="preserve"> assessment of fiscal risks within the MTFF and Budget documents is nascent. </w:t>
      </w:r>
    </w:p>
    <w:p w14:paraId="06911291" w14:textId="79FF428D" w:rsidR="006657AF" w:rsidRPr="00945CBE" w:rsidRDefault="006657AF" w:rsidP="00945CBE">
      <w:pPr>
        <w:pStyle w:val="ParagraphNumbering"/>
        <w:tabs>
          <w:tab w:val="clear" w:pos="990"/>
          <w:tab w:val="num" w:pos="720"/>
        </w:tabs>
        <w:ind w:left="0"/>
      </w:pPr>
      <w:r w:rsidRPr="00CD51A6">
        <w:rPr>
          <w:b/>
        </w:rPr>
        <w:t xml:space="preserve">This report </w:t>
      </w:r>
      <w:r w:rsidR="0020182E">
        <w:rPr>
          <w:b/>
        </w:rPr>
        <w:t>assesses</w:t>
      </w:r>
      <w:r w:rsidR="00945CBE" w:rsidRPr="00CD51A6">
        <w:rPr>
          <w:b/>
        </w:rPr>
        <w:t xml:space="preserve"> the operational effectiveness, including institutional arrangements and connection to the budget process, of the MTFF in Tonga</w:t>
      </w:r>
      <w:r w:rsidR="00945CBE" w:rsidRPr="00945CBE">
        <w:t xml:space="preserve">. It </w:t>
      </w:r>
      <w:r w:rsidR="0038754B">
        <w:t>reviews</w:t>
      </w:r>
      <w:r w:rsidR="00945CBE" w:rsidRPr="00945CBE">
        <w:t xml:space="preserve"> approaches to enhance forecast accuracy, while being pragmatic in the face of data and capacity constraints. It also assess</w:t>
      </w:r>
      <w:r w:rsidR="0038754B">
        <w:t>es</w:t>
      </w:r>
      <w:r w:rsidR="00945CBE" w:rsidRPr="00945CBE">
        <w:t xml:space="preserve"> the PFM capacity in key dimensions needed to support </w:t>
      </w:r>
      <w:r w:rsidR="0038754B">
        <w:t xml:space="preserve">budget </w:t>
      </w:r>
      <w:r w:rsidR="00945CBE" w:rsidRPr="00945CBE">
        <w:t>credibility, transparency, and accountability embedded in the effective operation of the MTFF</w:t>
      </w:r>
      <w:r w:rsidR="00D17D24">
        <w:t xml:space="preserve">. Finally, it </w:t>
      </w:r>
      <w:r w:rsidR="00B57788">
        <w:t>discusses</w:t>
      </w:r>
      <w:r w:rsidR="00945CBE" w:rsidRPr="00945CBE">
        <w:t xml:space="preserve"> the assessment of fiscal risks, including from climate and natural disasters, and suggest</w:t>
      </w:r>
      <w:r w:rsidR="00B57788">
        <w:t>s</w:t>
      </w:r>
      <w:r w:rsidR="00945CBE" w:rsidRPr="00945CBE">
        <w:t xml:space="preserve"> measured ways to enhance their management in the context of the MTFF.</w:t>
      </w:r>
    </w:p>
    <w:bookmarkStart w:id="34" w:name="_Hlk216537056"/>
    <w:p w14:paraId="44EB6CE4" w14:textId="58FD4817" w:rsidR="006657AF" w:rsidRPr="007E7A32" w:rsidRDefault="00C645AB" w:rsidP="007E7A32">
      <w:pPr>
        <w:pStyle w:val="Boxfiguretabletitle"/>
      </w:pPr>
      <w:r>
        <w:fldChar w:fldCharType="begin"/>
      </w:r>
      <w:r>
        <w:instrText xml:space="preserve"> TC "</w:instrText>
      </w:r>
      <w:bookmarkStart w:id="35" w:name="_Toc216652170"/>
      <w:r>
        <w:instrText>Table 2. Key Characteristics of MTFFs in Pacific Island Countries</w:instrText>
      </w:r>
      <w:bookmarkEnd w:id="35"/>
      <w:r>
        <w:instrText xml:space="preserve">"\f B </w:instrText>
      </w:r>
      <w:r>
        <w:fldChar w:fldCharType="end"/>
      </w:r>
      <w:r w:rsidR="003265D2" w:rsidRPr="007E7A32">
        <w:t>Table 2.</w:t>
      </w:r>
      <w:r w:rsidR="006657AF" w:rsidRPr="007E7A32">
        <w:t xml:space="preserve"> Key Characteristics of MTFFs in Pacific Island Countries</w:t>
      </w:r>
    </w:p>
    <w:tbl>
      <w:tblPr>
        <w:tblW w:w="10170" w:type="dxa"/>
        <w:tblLayout w:type="fixed"/>
        <w:tblLook w:val="04A0" w:firstRow="1" w:lastRow="0" w:firstColumn="1" w:lastColumn="0" w:noHBand="0" w:noVBand="1"/>
      </w:tblPr>
      <w:tblGrid>
        <w:gridCol w:w="2418"/>
        <w:gridCol w:w="6"/>
        <w:gridCol w:w="531"/>
        <w:gridCol w:w="752"/>
        <w:gridCol w:w="65"/>
        <w:gridCol w:w="342"/>
        <w:gridCol w:w="883"/>
        <w:gridCol w:w="51"/>
        <w:gridCol w:w="201"/>
        <w:gridCol w:w="1037"/>
        <w:gridCol w:w="37"/>
        <w:gridCol w:w="212"/>
        <w:gridCol w:w="1042"/>
        <w:gridCol w:w="23"/>
        <w:gridCol w:w="61"/>
        <w:gridCol w:w="1207"/>
        <w:gridCol w:w="9"/>
        <w:gridCol w:w="1286"/>
        <w:gridCol w:w="7"/>
      </w:tblGrid>
      <w:tr w:rsidR="006657AF" w:rsidRPr="00DA133C" w14:paraId="3490E41B" w14:textId="77777777" w:rsidTr="00161A72">
        <w:trPr>
          <w:gridAfter w:val="1"/>
          <w:wAfter w:w="7" w:type="dxa"/>
          <w:trHeight w:val="20"/>
        </w:trPr>
        <w:tc>
          <w:tcPr>
            <w:tcW w:w="2418" w:type="dxa"/>
            <w:tcBorders>
              <w:top w:val="single" w:sz="4" w:space="0" w:color="auto"/>
              <w:left w:val="single" w:sz="4" w:space="0" w:color="auto"/>
              <w:bottom w:val="single" w:sz="4" w:space="0" w:color="auto"/>
              <w:right w:val="nil"/>
            </w:tcBorders>
            <w:shd w:val="clear" w:color="000000" w:fill="002060"/>
            <w:noWrap/>
            <w:vAlign w:val="center"/>
            <w:hideMark/>
          </w:tcPr>
          <w:bookmarkEnd w:id="34"/>
          <w:p w14:paraId="16BD30C9" w14:textId="77777777" w:rsidR="006657AF" w:rsidRPr="00DA133C" w:rsidRDefault="006657AF" w:rsidP="003F243B">
            <w:pPr>
              <w:spacing w:line="240" w:lineRule="auto"/>
              <w:rPr>
                <w:rFonts w:eastAsia="Times New Roman" w:cstheme="minorHAnsi"/>
                <w:b/>
                <w:bCs/>
                <w:color w:val="FFFFFF"/>
                <w:sz w:val="18"/>
                <w:szCs w:val="18"/>
                <w:u w:val="single"/>
              </w:rPr>
            </w:pPr>
            <w:r w:rsidRPr="00DA133C">
              <w:rPr>
                <w:rFonts w:eastAsia="Times New Roman" w:cstheme="minorHAnsi"/>
                <w:b/>
                <w:bCs/>
                <w:color w:val="FFFFFF"/>
                <w:sz w:val="18"/>
                <w:szCs w:val="18"/>
                <w:u w:val="single"/>
              </w:rPr>
              <w:t>Key Features:</w:t>
            </w:r>
          </w:p>
        </w:tc>
        <w:tc>
          <w:tcPr>
            <w:tcW w:w="1354" w:type="dxa"/>
            <w:gridSpan w:val="4"/>
            <w:tcBorders>
              <w:top w:val="single" w:sz="4" w:space="0" w:color="auto"/>
              <w:left w:val="nil"/>
              <w:bottom w:val="single" w:sz="4" w:space="0" w:color="auto"/>
              <w:right w:val="dotDotDash" w:sz="4" w:space="0" w:color="auto"/>
            </w:tcBorders>
            <w:shd w:val="clear" w:color="000000" w:fill="002060"/>
            <w:noWrap/>
            <w:vAlign w:val="center"/>
            <w:hideMark/>
          </w:tcPr>
          <w:p w14:paraId="73054D35"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Tonga</w:t>
            </w:r>
          </w:p>
        </w:tc>
        <w:tc>
          <w:tcPr>
            <w:tcW w:w="1225" w:type="dxa"/>
            <w:gridSpan w:val="2"/>
            <w:tcBorders>
              <w:top w:val="single" w:sz="4" w:space="0" w:color="auto"/>
              <w:left w:val="nil"/>
              <w:bottom w:val="single" w:sz="4" w:space="0" w:color="auto"/>
              <w:right w:val="dotDotDash" w:sz="4" w:space="0" w:color="auto"/>
            </w:tcBorders>
            <w:shd w:val="clear" w:color="000000" w:fill="002060"/>
            <w:noWrap/>
            <w:vAlign w:val="center"/>
            <w:hideMark/>
          </w:tcPr>
          <w:p w14:paraId="2D6FE151"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Fiji</w:t>
            </w:r>
          </w:p>
        </w:tc>
        <w:tc>
          <w:tcPr>
            <w:tcW w:w="1289" w:type="dxa"/>
            <w:gridSpan w:val="3"/>
            <w:tcBorders>
              <w:top w:val="single" w:sz="4" w:space="0" w:color="auto"/>
              <w:left w:val="nil"/>
              <w:bottom w:val="single" w:sz="4" w:space="0" w:color="auto"/>
              <w:right w:val="dotDotDash" w:sz="4" w:space="0" w:color="auto"/>
            </w:tcBorders>
            <w:shd w:val="clear" w:color="000000" w:fill="002060"/>
            <w:noWrap/>
            <w:vAlign w:val="center"/>
            <w:hideMark/>
          </w:tcPr>
          <w:p w14:paraId="3823AC07"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Vanuatu</w:t>
            </w:r>
          </w:p>
        </w:tc>
        <w:tc>
          <w:tcPr>
            <w:tcW w:w="1291" w:type="dxa"/>
            <w:gridSpan w:val="3"/>
            <w:tcBorders>
              <w:top w:val="single" w:sz="4" w:space="0" w:color="auto"/>
              <w:left w:val="nil"/>
              <w:bottom w:val="single" w:sz="4" w:space="0" w:color="auto"/>
              <w:right w:val="dotDotDash" w:sz="4" w:space="0" w:color="auto"/>
            </w:tcBorders>
            <w:shd w:val="clear" w:color="000000" w:fill="002060"/>
            <w:noWrap/>
            <w:vAlign w:val="center"/>
            <w:hideMark/>
          </w:tcPr>
          <w:p w14:paraId="4B8B6CF2"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Samoa</w:t>
            </w:r>
          </w:p>
        </w:tc>
        <w:tc>
          <w:tcPr>
            <w:tcW w:w="1291" w:type="dxa"/>
            <w:gridSpan w:val="3"/>
            <w:tcBorders>
              <w:top w:val="single" w:sz="4" w:space="0" w:color="auto"/>
              <w:left w:val="nil"/>
              <w:bottom w:val="single" w:sz="4" w:space="0" w:color="auto"/>
              <w:right w:val="dotDotDash" w:sz="4" w:space="0" w:color="auto"/>
            </w:tcBorders>
            <w:shd w:val="clear" w:color="000000" w:fill="002060"/>
            <w:noWrap/>
            <w:vAlign w:val="center"/>
            <w:hideMark/>
          </w:tcPr>
          <w:p w14:paraId="3EDF690A"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Solomon Is</w:t>
            </w:r>
          </w:p>
        </w:tc>
        <w:tc>
          <w:tcPr>
            <w:tcW w:w="1295" w:type="dxa"/>
            <w:gridSpan w:val="2"/>
            <w:tcBorders>
              <w:top w:val="single" w:sz="4" w:space="0" w:color="auto"/>
              <w:left w:val="nil"/>
              <w:bottom w:val="single" w:sz="4" w:space="0" w:color="auto"/>
              <w:right w:val="single" w:sz="4" w:space="0" w:color="auto"/>
            </w:tcBorders>
            <w:shd w:val="clear" w:color="000000" w:fill="002060"/>
            <w:noWrap/>
            <w:vAlign w:val="center"/>
            <w:hideMark/>
          </w:tcPr>
          <w:p w14:paraId="1BCD7868" w14:textId="77777777" w:rsidR="006657AF" w:rsidRPr="00DA133C" w:rsidRDefault="006657AF" w:rsidP="003F243B">
            <w:pPr>
              <w:spacing w:line="240" w:lineRule="auto"/>
              <w:jc w:val="center"/>
              <w:rPr>
                <w:rFonts w:eastAsia="Times New Roman" w:cstheme="minorHAnsi"/>
                <w:color w:val="FFFFFF"/>
                <w:sz w:val="18"/>
                <w:szCs w:val="18"/>
              </w:rPr>
            </w:pPr>
            <w:r w:rsidRPr="00DA133C">
              <w:rPr>
                <w:rFonts w:eastAsia="Times New Roman" w:cstheme="minorHAnsi"/>
                <w:color w:val="FFFFFF"/>
                <w:sz w:val="18"/>
                <w:szCs w:val="18"/>
              </w:rPr>
              <w:t>PNG</w:t>
            </w:r>
          </w:p>
        </w:tc>
      </w:tr>
      <w:tr w:rsidR="006657AF" w:rsidRPr="00DA133C" w14:paraId="26F43B40" w14:textId="77777777" w:rsidTr="007B0CAD">
        <w:trPr>
          <w:gridAfter w:val="1"/>
          <w:wAfter w:w="7" w:type="dxa"/>
          <w:trHeight w:val="144"/>
        </w:trPr>
        <w:tc>
          <w:tcPr>
            <w:tcW w:w="2418" w:type="dxa"/>
            <w:tcBorders>
              <w:top w:val="single" w:sz="4" w:space="0" w:color="auto"/>
              <w:left w:val="single" w:sz="8" w:space="0" w:color="auto"/>
              <w:bottom w:val="single" w:sz="4" w:space="0" w:color="auto"/>
              <w:right w:val="nil"/>
            </w:tcBorders>
            <w:shd w:val="clear" w:color="000000" w:fill="8EA9DB"/>
            <w:noWrap/>
            <w:vAlign w:val="bottom"/>
            <w:hideMark/>
          </w:tcPr>
          <w:p w14:paraId="358BADBC" w14:textId="77777777" w:rsidR="006657AF" w:rsidRPr="00DA133C" w:rsidRDefault="006657AF" w:rsidP="007B0CAD">
            <w:pPr>
              <w:spacing w:after="0" w:line="240" w:lineRule="auto"/>
              <w:rPr>
                <w:rFonts w:eastAsia="Times New Roman" w:cstheme="minorHAnsi"/>
                <w:b/>
                <w:bCs/>
                <w:color w:val="FFFFFF"/>
                <w:sz w:val="18"/>
                <w:szCs w:val="18"/>
              </w:rPr>
            </w:pPr>
            <w:r w:rsidRPr="00DA133C">
              <w:rPr>
                <w:rFonts w:eastAsia="Times New Roman" w:cstheme="minorHAnsi"/>
                <w:b/>
                <w:bCs/>
                <w:color w:val="FFFFFF"/>
                <w:sz w:val="18"/>
                <w:szCs w:val="18"/>
              </w:rPr>
              <w:t>MTFF Key Features:</w:t>
            </w:r>
          </w:p>
        </w:tc>
        <w:tc>
          <w:tcPr>
            <w:tcW w:w="1354" w:type="dxa"/>
            <w:gridSpan w:val="4"/>
            <w:tcBorders>
              <w:top w:val="single" w:sz="4" w:space="0" w:color="auto"/>
              <w:left w:val="nil"/>
              <w:bottom w:val="single" w:sz="4" w:space="0" w:color="auto"/>
              <w:right w:val="nil"/>
            </w:tcBorders>
            <w:shd w:val="clear" w:color="000000" w:fill="8EA9DB"/>
            <w:noWrap/>
            <w:vAlign w:val="bottom"/>
            <w:hideMark/>
          </w:tcPr>
          <w:p w14:paraId="4A94DB8A"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c>
          <w:tcPr>
            <w:tcW w:w="1225" w:type="dxa"/>
            <w:gridSpan w:val="2"/>
            <w:tcBorders>
              <w:top w:val="single" w:sz="4" w:space="0" w:color="auto"/>
              <w:left w:val="nil"/>
              <w:bottom w:val="single" w:sz="4" w:space="0" w:color="auto"/>
              <w:right w:val="nil"/>
            </w:tcBorders>
            <w:shd w:val="clear" w:color="000000" w:fill="8EA9DB"/>
            <w:noWrap/>
            <w:vAlign w:val="bottom"/>
            <w:hideMark/>
          </w:tcPr>
          <w:p w14:paraId="4BB71998"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c>
          <w:tcPr>
            <w:tcW w:w="1289" w:type="dxa"/>
            <w:gridSpan w:val="3"/>
            <w:tcBorders>
              <w:top w:val="single" w:sz="4" w:space="0" w:color="auto"/>
              <w:left w:val="nil"/>
              <w:bottom w:val="single" w:sz="4" w:space="0" w:color="auto"/>
              <w:right w:val="nil"/>
            </w:tcBorders>
            <w:shd w:val="clear" w:color="000000" w:fill="8EA9DB"/>
            <w:noWrap/>
            <w:vAlign w:val="bottom"/>
            <w:hideMark/>
          </w:tcPr>
          <w:p w14:paraId="4A5DBB9A"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c>
          <w:tcPr>
            <w:tcW w:w="1291" w:type="dxa"/>
            <w:gridSpan w:val="3"/>
            <w:tcBorders>
              <w:top w:val="single" w:sz="4" w:space="0" w:color="auto"/>
              <w:left w:val="nil"/>
              <w:bottom w:val="single" w:sz="4" w:space="0" w:color="auto"/>
              <w:right w:val="nil"/>
            </w:tcBorders>
            <w:shd w:val="clear" w:color="000000" w:fill="8EA9DB"/>
            <w:noWrap/>
            <w:vAlign w:val="bottom"/>
            <w:hideMark/>
          </w:tcPr>
          <w:p w14:paraId="08F2E58E"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c>
          <w:tcPr>
            <w:tcW w:w="1291" w:type="dxa"/>
            <w:gridSpan w:val="3"/>
            <w:tcBorders>
              <w:top w:val="single" w:sz="4" w:space="0" w:color="auto"/>
              <w:left w:val="nil"/>
              <w:bottom w:val="single" w:sz="4" w:space="0" w:color="auto"/>
              <w:right w:val="nil"/>
            </w:tcBorders>
            <w:shd w:val="clear" w:color="000000" w:fill="8EA9DB"/>
            <w:noWrap/>
            <w:vAlign w:val="bottom"/>
            <w:hideMark/>
          </w:tcPr>
          <w:p w14:paraId="695D2D8F"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c>
          <w:tcPr>
            <w:tcW w:w="1295" w:type="dxa"/>
            <w:gridSpan w:val="2"/>
            <w:tcBorders>
              <w:top w:val="single" w:sz="4" w:space="0" w:color="auto"/>
              <w:left w:val="nil"/>
              <w:bottom w:val="single" w:sz="4" w:space="0" w:color="auto"/>
              <w:right w:val="nil"/>
            </w:tcBorders>
            <w:shd w:val="clear" w:color="000000" w:fill="8EA9DB"/>
            <w:noWrap/>
            <w:vAlign w:val="bottom"/>
            <w:hideMark/>
          </w:tcPr>
          <w:p w14:paraId="36A9B0E6" w14:textId="77777777" w:rsidR="006657AF" w:rsidRPr="00DA133C" w:rsidRDefault="006657AF" w:rsidP="007B0CAD">
            <w:pPr>
              <w:spacing w:after="0" w:line="240" w:lineRule="auto"/>
              <w:rPr>
                <w:rFonts w:eastAsia="Times New Roman" w:cstheme="minorHAnsi"/>
                <w:color w:val="FFFFFF"/>
                <w:sz w:val="18"/>
                <w:szCs w:val="18"/>
              </w:rPr>
            </w:pPr>
            <w:r w:rsidRPr="00DA133C">
              <w:rPr>
                <w:rFonts w:eastAsia="Times New Roman" w:cstheme="minorHAnsi"/>
                <w:color w:val="FFFFFF"/>
                <w:sz w:val="18"/>
                <w:szCs w:val="18"/>
              </w:rPr>
              <w:t> </w:t>
            </w:r>
          </w:p>
        </w:tc>
      </w:tr>
      <w:tr w:rsidR="00161A72" w:rsidRPr="00DA133C" w14:paraId="0F5931B3" w14:textId="77777777" w:rsidTr="00161A72">
        <w:trPr>
          <w:gridAfter w:val="1"/>
          <w:wAfter w:w="7" w:type="dxa"/>
          <w:trHeight w:val="20"/>
        </w:trPr>
        <w:tc>
          <w:tcPr>
            <w:tcW w:w="2418" w:type="dxa"/>
            <w:tcBorders>
              <w:top w:val="single" w:sz="4" w:space="0" w:color="auto"/>
              <w:left w:val="single" w:sz="4" w:space="0" w:color="auto"/>
              <w:bottom w:val="dotted" w:sz="4" w:space="0" w:color="000000"/>
              <w:right w:val="dotted" w:sz="4" w:space="0" w:color="000000"/>
            </w:tcBorders>
            <w:vAlign w:val="center"/>
            <w:hideMark/>
          </w:tcPr>
          <w:p w14:paraId="0291DBF9"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Existence of MTFF</w:t>
            </w:r>
          </w:p>
        </w:tc>
        <w:tc>
          <w:tcPr>
            <w:tcW w:w="1354" w:type="dxa"/>
            <w:gridSpan w:val="4"/>
            <w:tcBorders>
              <w:top w:val="single" w:sz="4" w:space="0" w:color="auto"/>
              <w:left w:val="nil"/>
              <w:bottom w:val="dotted" w:sz="4" w:space="0" w:color="000000"/>
              <w:right w:val="dotted" w:sz="4" w:space="0" w:color="000000"/>
            </w:tcBorders>
            <w:vAlign w:val="center"/>
            <w:hideMark/>
          </w:tcPr>
          <w:p w14:paraId="30B08B24"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6" w:type="dxa"/>
            <w:gridSpan w:val="3"/>
            <w:tcBorders>
              <w:top w:val="single" w:sz="4" w:space="0" w:color="auto"/>
              <w:left w:val="nil"/>
              <w:bottom w:val="dotted" w:sz="4" w:space="0" w:color="000000"/>
              <w:right w:val="dotted" w:sz="4" w:space="0" w:color="000000"/>
            </w:tcBorders>
            <w:vAlign w:val="center"/>
            <w:hideMark/>
          </w:tcPr>
          <w:p w14:paraId="7FD6B9F2"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5" w:type="dxa"/>
            <w:gridSpan w:val="3"/>
            <w:tcBorders>
              <w:top w:val="single" w:sz="4" w:space="0" w:color="auto"/>
              <w:left w:val="nil"/>
              <w:bottom w:val="dotted" w:sz="4" w:space="0" w:color="000000"/>
              <w:right w:val="dotted" w:sz="4" w:space="0" w:color="000000"/>
            </w:tcBorders>
            <w:vAlign w:val="center"/>
            <w:hideMark/>
          </w:tcPr>
          <w:p w14:paraId="6BA86FE6"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7" w:type="dxa"/>
            <w:gridSpan w:val="3"/>
            <w:tcBorders>
              <w:top w:val="single" w:sz="4" w:space="0" w:color="auto"/>
              <w:left w:val="nil"/>
              <w:bottom w:val="dotted" w:sz="4" w:space="0" w:color="000000"/>
              <w:right w:val="dotted" w:sz="4" w:space="0" w:color="000000"/>
            </w:tcBorders>
            <w:vAlign w:val="center"/>
            <w:hideMark/>
          </w:tcPr>
          <w:p w14:paraId="37D9B57A"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7" w:type="dxa"/>
            <w:gridSpan w:val="3"/>
            <w:tcBorders>
              <w:top w:val="single" w:sz="4" w:space="0" w:color="auto"/>
              <w:left w:val="nil"/>
              <w:bottom w:val="dotted" w:sz="4" w:space="0" w:color="000000"/>
              <w:right w:val="dotted" w:sz="4" w:space="0" w:color="000000"/>
            </w:tcBorders>
            <w:vAlign w:val="center"/>
            <w:hideMark/>
          </w:tcPr>
          <w:p w14:paraId="3613EAF4"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86" w:type="dxa"/>
            <w:tcBorders>
              <w:top w:val="single" w:sz="4" w:space="0" w:color="auto"/>
              <w:left w:val="nil"/>
              <w:bottom w:val="dotted" w:sz="4" w:space="0" w:color="000000"/>
              <w:right w:val="single" w:sz="4" w:space="0" w:color="auto"/>
            </w:tcBorders>
            <w:vAlign w:val="center"/>
            <w:hideMark/>
          </w:tcPr>
          <w:p w14:paraId="3529601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6657AF" w:rsidRPr="00DA133C" w14:paraId="5005CD33" w14:textId="77777777" w:rsidTr="00161A72">
        <w:trPr>
          <w:gridAfter w:val="1"/>
          <w:wAfter w:w="7" w:type="dxa"/>
          <w:trHeight w:val="20"/>
        </w:trPr>
        <w:tc>
          <w:tcPr>
            <w:tcW w:w="2418" w:type="dxa"/>
            <w:tcBorders>
              <w:top w:val="nil"/>
              <w:left w:val="single" w:sz="4" w:space="0" w:color="auto"/>
              <w:bottom w:val="dotted" w:sz="4" w:space="0" w:color="000000"/>
              <w:right w:val="dotted" w:sz="4" w:space="0" w:color="000000"/>
            </w:tcBorders>
            <w:vAlign w:val="center"/>
            <w:hideMark/>
          </w:tcPr>
          <w:p w14:paraId="6BD4487C"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Time Horizon of MTFF</w:t>
            </w:r>
          </w:p>
        </w:tc>
        <w:tc>
          <w:tcPr>
            <w:tcW w:w="1354" w:type="dxa"/>
            <w:gridSpan w:val="4"/>
            <w:tcBorders>
              <w:top w:val="nil"/>
              <w:left w:val="nil"/>
              <w:bottom w:val="dotted" w:sz="4" w:space="0" w:color="000000"/>
              <w:right w:val="dotted" w:sz="4" w:space="0" w:color="000000"/>
            </w:tcBorders>
            <w:vAlign w:val="center"/>
            <w:hideMark/>
          </w:tcPr>
          <w:p w14:paraId="49EDC08C"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xml:space="preserve">Three years </w:t>
            </w:r>
          </w:p>
        </w:tc>
        <w:tc>
          <w:tcPr>
            <w:tcW w:w="1276" w:type="dxa"/>
            <w:gridSpan w:val="3"/>
            <w:tcBorders>
              <w:top w:val="nil"/>
              <w:left w:val="nil"/>
              <w:bottom w:val="dotted" w:sz="4" w:space="0" w:color="000000"/>
              <w:right w:val="dotted" w:sz="4" w:space="0" w:color="000000"/>
            </w:tcBorders>
            <w:vAlign w:val="center"/>
            <w:hideMark/>
          </w:tcPr>
          <w:p w14:paraId="41008C4F"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xml:space="preserve">Three years </w:t>
            </w:r>
          </w:p>
        </w:tc>
        <w:tc>
          <w:tcPr>
            <w:tcW w:w="1275" w:type="dxa"/>
            <w:gridSpan w:val="3"/>
            <w:tcBorders>
              <w:top w:val="nil"/>
              <w:left w:val="nil"/>
              <w:bottom w:val="dotted" w:sz="4" w:space="0" w:color="000000"/>
              <w:right w:val="dotted" w:sz="4" w:space="0" w:color="000000"/>
            </w:tcBorders>
            <w:vAlign w:val="center"/>
            <w:hideMark/>
          </w:tcPr>
          <w:p w14:paraId="4D13772F"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Six years</w:t>
            </w:r>
          </w:p>
        </w:tc>
        <w:tc>
          <w:tcPr>
            <w:tcW w:w="1277" w:type="dxa"/>
            <w:gridSpan w:val="3"/>
            <w:tcBorders>
              <w:top w:val="nil"/>
              <w:left w:val="nil"/>
              <w:bottom w:val="dotted" w:sz="4" w:space="0" w:color="000000"/>
              <w:right w:val="dotted" w:sz="4" w:space="0" w:color="000000"/>
            </w:tcBorders>
            <w:vAlign w:val="center"/>
            <w:hideMark/>
          </w:tcPr>
          <w:p w14:paraId="7ED020A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xml:space="preserve">Four years </w:t>
            </w:r>
          </w:p>
        </w:tc>
        <w:tc>
          <w:tcPr>
            <w:tcW w:w="1277" w:type="dxa"/>
            <w:gridSpan w:val="3"/>
            <w:tcBorders>
              <w:top w:val="nil"/>
              <w:left w:val="nil"/>
              <w:bottom w:val="dotted" w:sz="4" w:space="0" w:color="auto"/>
              <w:right w:val="dotted" w:sz="4" w:space="0" w:color="auto"/>
            </w:tcBorders>
            <w:vAlign w:val="center"/>
            <w:hideMark/>
          </w:tcPr>
          <w:p w14:paraId="1181E464"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Non applicable</w:t>
            </w:r>
          </w:p>
        </w:tc>
        <w:tc>
          <w:tcPr>
            <w:tcW w:w="1286" w:type="dxa"/>
            <w:tcBorders>
              <w:top w:val="nil"/>
              <w:left w:val="nil"/>
              <w:bottom w:val="dotted" w:sz="4" w:space="0" w:color="000000"/>
              <w:right w:val="single" w:sz="4" w:space="0" w:color="auto"/>
            </w:tcBorders>
            <w:vAlign w:val="center"/>
            <w:hideMark/>
          </w:tcPr>
          <w:p w14:paraId="3F238082"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Four years</w:t>
            </w:r>
          </w:p>
        </w:tc>
      </w:tr>
      <w:tr w:rsidR="003A2365" w:rsidRPr="00DA133C" w14:paraId="514ADB6B" w14:textId="77777777" w:rsidTr="00161A72">
        <w:trPr>
          <w:trHeight w:val="20"/>
        </w:trPr>
        <w:tc>
          <w:tcPr>
            <w:tcW w:w="2424" w:type="dxa"/>
            <w:gridSpan w:val="2"/>
            <w:tcBorders>
              <w:top w:val="nil"/>
              <w:left w:val="single" w:sz="4" w:space="0" w:color="auto"/>
              <w:bottom w:val="dotted" w:sz="4" w:space="0" w:color="000000"/>
              <w:right w:val="dotted" w:sz="4" w:space="0" w:color="000000"/>
            </w:tcBorders>
            <w:vAlign w:val="center"/>
            <w:hideMark/>
          </w:tcPr>
          <w:p w14:paraId="099DEC6E"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Legal Basis for MTFF</w:t>
            </w:r>
          </w:p>
        </w:tc>
        <w:tc>
          <w:tcPr>
            <w:tcW w:w="1348" w:type="dxa"/>
            <w:gridSpan w:val="3"/>
            <w:tcBorders>
              <w:top w:val="nil"/>
              <w:left w:val="nil"/>
              <w:bottom w:val="dotted" w:sz="4" w:space="0" w:color="000000"/>
              <w:right w:val="dotted" w:sz="4" w:space="0" w:color="000000"/>
            </w:tcBorders>
            <w:vAlign w:val="center"/>
            <w:hideMark/>
          </w:tcPr>
          <w:p w14:paraId="0A83F5B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76" w:type="dxa"/>
            <w:gridSpan w:val="3"/>
            <w:tcBorders>
              <w:top w:val="nil"/>
              <w:left w:val="nil"/>
              <w:bottom w:val="dotted" w:sz="4" w:space="0" w:color="000000"/>
              <w:right w:val="dotted" w:sz="4" w:space="0" w:color="000000"/>
            </w:tcBorders>
            <w:vAlign w:val="center"/>
            <w:hideMark/>
          </w:tcPr>
          <w:p w14:paraId="0375C7A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PFM Act etc.</w:t>
            </w:r>
          </w:p>
        </w:tc>
        <w:tc>
          <w:tcPr>
            <w:tcW w:w="1275" w:type="dxa"/>
            <w:gridSpan w:val="3"/>
            <w:tcBorders>
              <w:top w:val="nil"/>
              <w:left w:val="nil"/>
              <w:bottom w:val="dotted" w:sz="4" w:space="0" w:color="000000"/>
              <w:right w:val="dotted" w:sz="4" w:space="0" w:color="000000"/>
            </w:tcBorders>
            <w:vAlign w:val="center"/>
            <w:hideMark/>
          </w:tcPr>
          <w:p w14:paraId="5878C2D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PFM Act etc.</w:t>
            </w:r>
          </w:p>
        </w:tc>
        <w:tc>
          <w:tcPr>
            <w:tcW w:w="1277" w:type="dxa"/>
            <w:gridSpan w:val="3"/>
            <w:tcBorders>
              <w:top w:val="nil"/>
              <w:left w:val="nil"/>
              <w:bottom w:val="dotted" w:sz="4" w:space="0" w:color="000000"/>
              <w:right w:val="dotted" w:sz="4" w:space="0" w:color="000000"/>
            </w:tcBorders>
            <w:vAlign w:val="center"/>
            <w:hideMark/>
          </w:tcPr>
          <w:p w14:paraId="2BD74091"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PFM Act etc.</w:t>
            </w:r>
          </w:p>
        </w:tc>
        <w:tc>
          <w:tcPr>
            <w:tcW w:w="1277" w:type="dxa"/>
            <w:gridSpan w:val="3"/>
            <w:tcBorders>
              <w:top w:val="nil"/>
              <w:left w:val="nil"/>
              <w:bottom w:val="dotted" w:sz="4" w:space="0" w:color="000000"/>
              <w:right w:val="dotted" w:sz="4" w:space="0" w:color="000000"/>
            </w:tcBorders>
            <w:vAlign w:val="center"/>
            <w:hideMark/>
          </w:tcPr>
          <w:p w14:paraId="7BD4D6AF"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PFM Act etc.</w:t>
            </w:r>
          </w:p>
        </w:tc>
        <w:tc>
          <w:tcPr>
            <w:tcW w:w="1293" w:type="dxa"/>
            <w:gridSpan w:val="2"/>
            <w:tcBorders>
              <w:top w:val="nil"/>
              <w:left w:val="nil"/>
              <w:bottom w:val="dotted" w:sz="4" w:space="0" w:color="000000"/>
              <w:right w:val="single" w:sz="4" w:space="0" w:color="auto"/>
            </w:tcBorders>
            <w:vAlign w:val="center"/>
            <w:hideMark/>
          </w:tcPr>
          <w:p w14:paraId="2F3CF9E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PFM Act etc.</w:t>
            </w:r>
          </w:p>
        </w:tc>
      </w:tr>
      <w:tr w:rsidR="003A2365" w:rsidRPr="00DA133C" w14:paraId="43820C3B" w14:textId="77777777" w:rsidTr="00161A72">
        <w:trPr>
          <w:trHeight w:val="20"/>
        </w:trPr>
        <w:tc>
          <w:tcPr>
            <w:tcW w:w="2424" w:type="dxa"/>
            <w:gridSpan w:val="2"/>
            <w:tcBorders>
              <w:top w:val="nil"/>
              <w:left w:val="single" w:sz="4" w:space="0" w:color="auto"/>
              <w:bottom w:val="dotted" w:sz="4" w:space="0" w:color="000000"/>
              <w:right w:val="dotted" w:sz="4" w:space="0" w:color="000000"/>
            </w:tcBorders>
            <w:vAlign w:val="center"/>
            <w:hideMark/>
          </w:tcPr>
          <w:p w14:paraId="3FD077EE"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 xml:space="preserve">Approved by </w:t>
            </w:r>
          </w:p>
        </w:tc>
        <w:tc>
          <w:tcPr>
            <w:tcW w:w="1348" w:type="dxa"/>
            <w:gridSpan w:val="3"/>
            <w:tcBorders>
              <w:top w:val="nil"/>
              <w:left w:val="nil"/>
              <w:bottom w:val="dotted" w:sz="4" w:space="0" w:color="000000"/>
              <w:right w:val="dotted" w:sz="4" w:space="0" w:color="000000"/>
            </w:tcBorders>
            <w:vAlign w:val="center"/>
            <w:hideMark/>
          </w:tcPr>
          <w:p w14:paraId="3B95BA0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Cabinet</w:t>
            </w:r>
          </w:p>
        </w:tc>
        <w:tc>
          <w:tcPr>
            <w:tcW w:w="1276" w:type="dxa"/>
            <w:gridSpan w:val="3"/>
            <w:tcBorders>
              <w:top w:val="nil"/>
              <w:left w:val="nil"/>
              <w:bottom w:val="dotted" w:sz="4" w:space="0" w:color="000000"/>
              <w:right w:val="dotted" w:sz="4" w:space="0" w:color="000000"/>
            </w:tcBorders>
            <w:vAlign w:val="center"/>
            <w:hideMark/>
          </w:tcPr>
          <w:p w14:paraId="7A0F87B2"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Cabinet</w:t>
            </w:r>
          </w:p>
        </w:tc>
        <w:tc>
          <w:tcPr>
            <w:tcW w:w="1275" w:type="dxa"/>
            <w:gridSpan w:val="3"/>
            <w:tcBorders>
              <w:top w:val="nil"/>
              <w:left w:val="nil"/>
              <w:bottom w:val="dotted" w:sz="4" w:space="0" w:color="000000"/>
              <w:right w:val="dotted" w:sz="4" w:space="0" w:color="000000"/>
            </w:tcBorders>
            <w:vAlign w:val="center"/>
            <w:hideMark/>
          </w:tcPr>
          <w:p w14:paraId="40D5A4FC"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Cabinet</w:t>
            </w:r>
          </w:p>
        </w:tc>
        <w:tc>
          <w:tcPr>
            <w:tcW w:w="1277" w:type="dxa"/>
            <w:gridSpan w:val="3"/>
            <w:tcBorders>
              <w:top w:val="nil"/>
              <w:left w:val="nil"/>
              <w:bottom w:val="dotted" w:sz="4" w:space="0" w:color="000000"/>
              <w:right w:val="dotted" w:sz="4" w:space="0" w:color="000000"/>
            </w:tcBorders>
            <w:vAlign w:val="center"/>
            <w:hideMark/>
          </w:tcPr>
          <w:p w14:paraId="5F2731FC" w14:textId="49A96891" w:rsidR="006657AF" w:rsidRPr="00DA133C" w:rsidRDefault="00775115"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MoF</w:t>
            </w:r>
          </w:p>
        </w:tc>
        <w:tc>
          <w:tcPr>
            <w:tcW w:w="1277" w:type="dxa"/>
            <w:gridSpan w:val="3"/>
            <w:tcBorders>
              <w:top w:val="nil"/>
              <w:left w:val="nil"/>
              <w:bottom w:val="dotted" w:sz="4" w:space="0" w:color="000000"/>
              <w:right w:val="dotted" w:sz="4" w:space="0" w:color="000000"/>
            </w:tcBorders>
            <w:vAlign w:val="center"/>
            <w:hideMark/>
          </w:tcPr>
          <w:p w14:paraId="7DB5739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Cabinet</w:t>
            </w:r>
          </w:p>
        </w:tc>
        <w:tc>
          <w:tcPr>
            <w:tcW w:w="1293" w:type="dxa"/>
            <w:gridSpan w:val="2"/>
            <w:tcBorders>
              <w:top w:val="nil"/>
              <w:left w:val="nil"/>
              <w:bottom w:val="dotted" w:sz="4" w:space="0" w:color="000000"/>
              <w:right w:val="single" w:sz="4" w:space="0" w:color="auto"/>
            </w:tcBorders>
            <w:vAlign w:val="center"/>
            <w:hideMark/>
          </w:tcPr>
          <w:p w14:paraId="3520B9BB"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Cabinet</w:t>
            </w:r>
          </w:p>
        </w:tc>
      </w:tr>
      <w:tr w:rsidR="003A2365" w:rsidRPr="00DA133C" w14:paraId="463ED2E7" w14:textId="77777777" w:rsidTr="00161A72">
        <w:trPr>
          <w:trHeight w:val="20"/>
        </w:trPr>
        <w:tc>
          <w:tcPr>
            <w:tcW w:w="2424" w:type="dxa"/>
            <w:gridSpan w:val="2"/>
            <w:tcBorders>
              <w:top w:val="nil"/>
              <w:left w:val="single" w:sz="4" w:space="0" w:color="auto"/>
              <w:bottom w:val="dotted" w:sz="4" w:space="0" w:color="000000"/>
              <w:right w:val="dotted" w:sz="4" w:space="0" w:color="000000"/>
            </w:tcBorders>
            <w:vAlign w:val="center"/>
            <w:hideMark/>
          </w:tcPr>
          <w:p w14:paraId="6F1C1058"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Prepared before Budget</w:t>
            </w:r>
          </w:p>
        </w:tc>
        <w:tc>
          <w:tcPr>
            <w:tcW w:w="1348" w:type="dxa"/>
            <w:gridSpan w:val="3"/>
            <w:tcBorders>
              <w:top w:val="nil"/>
              <w:left w:val="nil"/>
              <w:bottom w:val="dotted" w:sz="4" w:space="0" w:color="000000"/>
              <w:right w:val="dotted" w:sz="4" w:space="0" w:color="000000"/>
            </w:tcBorders>
            <w:vAlign w:val="center"/>
            <w:hideMark/>
          </w:tcPr>
          <w:p w14:paraId="22ABE2CD"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6" w:type="dxa"/>
            <w:gridSpan w:val="3"/>
            <w:tcBorders>
              <w:top w:val="nil"/>
              <w:left w:val="nil"/>
              <w:bottom w:val="dotted" w:sz="4" w:space="0" w:color="000000"/>
              <w:right w:val="dotted" w:sz="4" w:space="0" w:color="000000"/>
            </w:tcBorders>
            <w:vAlign w:val="center"/>
            <w:hideMark/>
          </w:tcPr>
          <w:p w14:paraId="37289C6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5" w:type="dxa"/>
            <w:gridSpan w:val="3"/>
            <w:tcBorders>
              <w:top w:val="nil"/>
              <w:left w:val="nil"/>
              <w:bottom w:val="dotted" w:sz="4" w:space="0" w:color="000000"/>
              <w:right w:val="dotted" w:sz="4" w:space="0" w:color="000000"/>
            </w:tcBorders>
            <w:vAlign w:val="center"/>
            <w:hideMark/>
          </w:tcPr>
          <w:p w14:paraId="2C05E627"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77" w:type="dxa"/>
            <w:gridSpan w:val="3"/>
            <w:tcBorders>
              <w:top w:val="nil"/>
              <w:left w:val="nil"/>
              <w:bottom w:val="dotted" w:sz="4" w:space="0" w:color="000000"/>
              <w:right w:val="dotted" w:sz="4" w:space="0" w:color="000000"/>
            </w:tcBorders>
            <w:vAlign w:val="center"/>
            <w:hideMark/>
          </w:tcPr>
          <w:p w14:paraId="795B36DD"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77" w:type="dxa"/>
            <w:gridSpan w:val="3"/>
            <w:tcBorders>
              <w:top w:val="nil"/>
              <w:left w:val="nil"/>
              <w:bottom w:val="dotted" w:sz="4" w:space="0" w:color="000000"/>
              <w:right w:val="dotted" w:sz="4" w:space="0" w:color="000000"/>
            </w:tcBorders>
            <w:vAlign w:val="center"/>
            <w:hideMark/>
          </w:tcPr>
          <w:p w14:paraId="3B54AE2D"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93" w:type="dxa"/>
            <w:gridSpan w:val="2"/>
            <w:tcBorders>
              <w:top w:val="nil"/>
              <w:left w:val="nil"/>
              <w:bottom w:val="dotted" w:sz="4" w:space="0" w:color="000000"/>
              <w:right w:val="single" w:sz="4" w:space="0" w:color="auto"/>
            </w:tcBorders>
            <w:vAlign w:val="center"/>
            <w:hideMark/>
          </w:tcPr>
          <w:p w14:paraId="3AAAD1C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r>
      <w:tr w:rsidR="003A2365" w:rsidRPr="00DA133C" w14:paraId="2737D8EF" w14:textId="77777777" w:rsidTr="00161A72">
        <w:trPr>
          <w:trHeight w:val="20"/>
        </w:trPr>
        <w:tc>
          <w:tcPr>
            <w:tcW w:w="2424" w:type="dxa"/>
            <w:gridSpan w:val="2"/>
            <w:tcBorders>
              <w:top w:val="nil"/>
              <w:left w:val="single" w:sz="4" w:space="0" w:color="auto"/>
              <w:bottom w:val="single" w:sz="4" w:space="0" w:color="auto"/>
              <w:right w:val="dotted" w:sz="4" w:space="0" w:color="000000"/>
            </w:tcBorders>
            <w:vAlign w:val="center"/>
            <w:hideMark/>
          </w:tcPr>
          <w:p w14:paraId="732DBB4F"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Published</w:t>
            </w:r>
          </w:p>
        </w:tc>
        <w:tc>
          <w:tcPr>
            <w:tcW w:w="1348" w:type="dxa"/>
            <w:gridSpan w:val="3"/>
            <w:tcBorders>
              <w:top w:val="nil"/>
              <w:left w:val="nil"/>
              <w:bottom w:val="single" w:sz="4" w:space="0" w:color="auto"/>
              <w:right w:val="dotted" w:sz="4" w:space="0" w:color="000000"/>
            </w:tcBorders>
            <w:vAlign w:val="center"/>
            <w:hideMark/>
          </w:tcPr>
          <w:p w14:paraId="3C77CC4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6" w:type="dxa"/>
            <w:gridSpan w:val="3"/>
            <w:tcBorders>
              <w:top w:val="nil"/>
              <w:left w:val="nil"/>
              <w:bottom w:val="single" w:sz="4" w:space="0" w:color="auto"/>
              <w:right w:val="dotted" w:sz="4" w:space="0" w:color="000000"/>
            </w:tcBorders>
            <w:vAlign w:val="center"/>
            <w:hideMark/>
          </w:tcPr>
          <w:p w14:paraId="5AE4559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5" w:type="dxa"/>
            <w:gridSpan w:val="3"/>
            <w:tcBorders>
              <w:top w:val="nil"/>
              <w:left w:val="nil"/>
              <w:bottom w:val="single" w:sz="4" w:space="0" w:color="auto"/>
              <w:right w:val="dotted" w:sz="4" w:space="0" w:color="000000"/>
            </w:tcBorders>
            <w:vAlign w:val="center"/>
            <w:hideMark/>
          </w:tcPr>
          <w:p w14:paraId="04B4A2F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7" w:type="dxa"/>
            <w:gridSpan w:val="3"/>
            <w:tcBorders>
              <w:top w:val="nil"/>
              <w:left w:val="nil"/>
              <w:bottom w:val="single" w:sz="4" w:space="0" w:color="auto"/>
              <w:right w:val="dotted" w:sz="4" w:space="0" w:color="000000"/>
            </w:tcBorders>
            <w:vAlign w:val="center"/>
            <w:hideMark/>
          </w:tcPr>
          <w:p w14:paraId="20DC325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77" w:type="dxa"/>
            <w:gridSpan w:val="3"/>
            <w:tcBorders>
              <w:top w:val="nil"/>
              <w:left w:val="nil"/>
              <w:bottom w:val="single" w:sz="4" w:space="0" w:color="auto"/>
              <w:right w:val="dotted" w:sz="4" w:space="0" w:color="000000"/>
            </w:tcBorders>
            <w:vAlign w:val="center"/>
            <w:hideMark/>
          </w:tcPr>
          <w:p w14:paraId="3A8453A7"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93" w:type="dxa"/>
            <w:gridSpan w:val="2"/>
            <w:tcBorders>
              <w:top w:val="nil"/>
              <w:left w:val="nil"/>
              <w:bottom w:val="single" w:sz="4" w:space="0" w:color="auto"/>
              <w:right w:val="single" w:sz="4" w:space="0" w:color="auto"/>
            </w:tcBorders>
            <w:vAlign w:val="center"/>
            <w:hideMark/>
          </w:tcPr>
          <w:p w14:paraId="018A06E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3A2365" w:rsidRPr="00DA133C" w14:paraId="65F37D54" w14:textId="77777777" w:rsidTr="00161A72">
        <w:trPr>
          <w:trHeight w:val="144"/>
        </w:trPr>
        <w:tc>
          <w:tcPr>
            <w:tcW w:w="2418" w:type="dxa"/>
            <w:tcBorders>
              <w:top w:val="single" w:sz="4" w:space="0" w:color="auto"/>
              <w:left w:val="single" w:sz="4" w:space="0" w:color="auto"/>
              <w:bottom w:val="nil"/>
              <w:right w:val="nil"/>
            </w:tcBorders>
            <w:shd w:val="clear" w:color="000000" w:fill="002060"/>
            <w:noWrap/>
            <w:vAlign w:val="bottom"/>
            <w:hideMark/>
          </w:tcPr>
          <w:p w14:paraId="3B807889" w14:textId="77777777" w:rsidR="006657AF" w:rsidRPr="00DA133C" w:rsidRDefault="006657AF" w:rsidP="003A2365">
            <w:pPr>
              <w:spacing w:after="0" w:line="240" w:lineRule="auto"/>
              <w:rPr>
                <w:rFonts w:eastAsia="Times New Roman" w:cstheme="minorHAnsi"/>
                <w:b/>
                <w:bCs/>
                <w:color w:val="FFFFFF"/>
                <w:sz w:val="18"/>
                <w:szCs w:val="18"/>
                <w:u w:val="single"/>
              </w:rPr>
            </w:pPr>
            <w:r w:rsidRPr="00DA133C">
              <w:rPr>
                <w:rFonts w:eastAsia="Times New Roman" w:cstheme="minorHAnsi"/>
                <w:b/>
                <w:bCs/>
                <w:color w:val="FFFFFF"/>
                <w:sz w:val="18"/>
                <w:szCs w:val="18"/>
                <w:u w:val="single"/>
              </w:rPr>
              <w:t xml:space="preserve">Key Content: </w:t>
            </w:r>
          </w:p>
        </w:tc>
        <w:tc>
          <w:tcPr>
            <w:tcW w:w="537" w:type="dxa"/>
            <w:gridSpan w:val="2"/>
            <w:tcBorders>
              <w:top w:val="single" w:sz="4" w:space="0" w:color="auto"/>
              <w:left w:val="nil"/>
              <w:bottom w:val="nil"/>
              <w:right w:val="nil"/>
            </w:tcBorders>
            <w:shd w:val="clear" w:color="000000" w:fill="002060"/>
            <w:vAlign w:val="bottom"/>
            <w:hideMark/>
          </w:tcPr>
          <w:p w14:paraId="4A9D03B9"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59" w:type="dxa"/>
            <w:gridSpan w:val="3"/>
            <w:tcBorders>
              <w:top w:val="single" w:sz="4" w:space="0" w:color="auto"/>
              <w:left w:val="nil"/>
              <w:bottom w:val="nil"/>
              <w:right w:val="nil"/>
            </w:tcBorders>
            <w:shd w:val="clear" w:color="000000" w:fill="002060"/>
            <w:vAlign w:val="bottom"/>
            <w:hideMark/>
          </w:tcPr>
          <w:p w14:paraId="04A4B5E3"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35" w:type="dxa"/>
            <w:gridSpan w:val="3"/>
            <w:tcBorders>
              <w:top w:val="single" w:sz="4" w:space="0" w:color="auto"/>
              <w:left w:val="nil"/>
              <w:bottom w:val="nil"/>
              <w:right w:val="nil"/>
            </w:tcBorders>
            <w:shd w:val="clear" w:color="000000" w:fill="002060"/>
            <w:vAlign w:val="bottom"/>
            <w:hideMark/>
          </w:tcPr>
          <w:p w14:paraId="3DE28B99"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286" w:type="dxa"/>
            <w:gridSpan w:val="3"/>
            <w:tcBorders>
              <w:top w:val="single" w:sz="4" w:space="0" w:color="auto"/>
              <w:left w:val="nil"/>
              <w:bottom w:val="nil"/>
              <w:right w:val="nil"/>
            </w:tcBorders>
            <w:shd w:val="clear" w:color="000000" w:fill="002060"/>
            <w:vAlign w:val="bottom"/>
            <w:hideMark/>
          </w:tcPr>
          <w:p w14:paraId="37124705"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26" w:type="dxa"/>
            <w:gridSpan w:val="3"/>
            <w:tcBorders>
              <w:top w:val="single" w:sz="4" w:space="0" w:color="auto"/>
              <w:left w:val="nil"/>
              <w:bottom w:val="nil"/>
              <w:right w:val="nil"/>
            </w:tcBorders>
            <w:shd w:val="clear" w:color="000000" w:fill="002060"/>
            <w:vAlign w:val="bottom"/>
            <w:hideMark/>
          </w:tcPr>
          <w:p w14:paraId="533B6DDF"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2509" w:type="dxa"/>
            <w:gridSpan w:val="4"/>
            <w:tcBorders>
              <w:top w:val="single" w:sz="4" w:space="0" w:color="auto"/>
              <w:left w:val="nil"/>
              <w:bottom w:val="nil"/>
              <w:right w:val="single" w:sz="4" w:space="0" w:color="auto"/>
            </w:tcBorders>
            <w:shd w:val="clear" w:color="000000" w:fill="002060"/>
            <w:vAlign w:val="bottom"/>
            <w:hideMark/>
          </w:tcPr>
          <w:p w14:paraId="29F2E2CC"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r>
      <w:tr w:rsidR="003A2365" w:rsidRPr="00DA133C" w14:paraId="11F6CF94" w14:textId="77777777" w:rsidTr="00161A72">
        <w:trPr>
          <w:trHeight w:val="144"/>
        </w:trPr>
        <w:tc>
          <w:tcPr>
            <w:tcW w:w="2418" w:type="dxa"/>
            <w:tcBorders>
              <w:top w:val="single" w:sz="8" w:space="0" w:color="auto"/>
              <w:left w:val="single" w:sz="4" w:space="0" w:color="auto"/>
              <w:bottom w:val="single" w:sz="8" w:space="0" w:color="auto"/>
              <w:right w:val="nil"/>
            </w:tcBorders>
            <w:shd w:val="clear" w:color="000000" w:fill="8EA9DB"/>
            <w:noWrap/>
            <w:vAlign w:val="bottom"/>
            <w:hideMark/>
          </w:tcPr>
          <w:p w14:paraId="491BFBD2" w14:textId="77777777" w:rsidR="006657AF" w:rsidRPr="00DA133C" w:rsidRDefault="006657AF" w:rsidP="003A2365">
            <w:pPr>
              <w:spacing w:after="0" w:line="240" w:lineRule="auto"/>
              <w:rPr>
                <w:rFonts w:eastAsia="Times New Roman" w:cstheme="minorHAnsi"/>
                <w:b/>
                <w:bCs/>
                <w:color w:val="FFFFFF"/>
                <w:sz w:val="18"/>
                <w:szCs w:val="18"/>
              </w:rPr>
            </w:pPr>
            <w:r w:rsidRPr="00DA133C">
              <w:rPr>
                <w:rFonts w:eastAsia="Times New Roman" w:cstheme="minorHAnsi"/>
                <w:b/>
                <w:bCs/>
                <w:color w:val="FFFFFF"/>
                <w:sz w:val="18"/>
                <w:szCs w:val="18"/>
              </w:rPr>
              <w:t>MTFF Projections:</w:t>
            </w:r>
          </w:p>
        </w:tc>
        <w:tc>
          <w:tcPr>
            <w:tcW w:w="537" w:type="dxa"/>
            <w:gridSpan w:val="2"/>
            <w:tcBorders>
              <w:top w:val="single" w:sz="8" w:space="0" w:color="auto"/>
              <w:left w:val="nil"/>
              <w:bottom w:val="single" w:sz="8" w:space="0" w:color="auto"/>
              <w:right w:val="nil"/>
            </w:tcBorders>
            <w:shd w:val="clear" w:color="000000" w:fill="8EA9DB"/>
            <w:vAlign w:val="bottom"/>
            <w:hideMark/>
          </w:tcPr>
          <w:p w14:paraId="51988E3D"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59" w:type="dxa"/>
            <w:gridSpan w:val="3"/>
            <w:tcBorders>
              <w:top w:val="single" w:sz="8" w:space="0" w:color="auto"/>
              <w:left w:val="nil"/>
              <w:bottom w:val="single" w:sz="8" w:space="0" w:color="auto"/>
              <w:right w:val="nil"/>
            </w:tcBorders>
            <w:shd w:val="clear" w:color="000000" w:fill="8EA9DB"/>
            <w:vAlign w:val="bottom"/>
            <w:hideMark/>
          </w:tcPr>
          <w:p w14:paraId="6495AA07"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35" w:type="dxa"/>
            <w:gridSpan w:val="3"/>
            <w:tcBorders>
              <w:top w:val="single" w:sz="8" w:space="0" w:color="auto"/>
              <w:left w:val="nil"/>
              <w:bottom w:val="single" w:sz="8" w:space="0" w:color="auto"/>
              <w:right w:val="nil"/>
            </w:tcBorders>
            <w:shd w:val="clear" w:color="000000" w:fill="8EA9DB"/>
            <w:vAlign w:val="bottom"/>
            <w:hideMark/>
          </w:tcPr>
          <w:p w14:paraId="5CA8AFA6"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286" w:type="dxa"/>
            <w:gridSpan w:val="3"/>
            <w:tcBorders>
              <w:top w:val="single" w:sz="8" w:space="0" w:color="auto"/>
              <w:left w:val="nil"/>
              <w:bottom w:val="single" w:sz="8" w:space="0" w:color="auto"/>
              <w:right w:val="nil"/>
            </w:tcBorders>
            <w:shd w:val="clear" w:color="000000" w:fill="8EA9DB"/>
            <w:vAlign w:val="bottom"/>
            <w:hideMark/>
          </w:tcPr>
          <w:p w14:paraId="4E675CBA"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1126" w:type="dxa"/>
            <w:gridSpan w:val="3"/>
            <w:tcBorders>
              <w:top w:val="single" w:sz="8" w:space="0" w:color="auto"/>
              <w:left w:val="nil"/>
              <w:bottom w:val="single" w:sz="8" w:space="0" w:color="auto"/>
              <w:right w:val="nil"/>
            </w:tcBorders>
            <w:shd w:val="clear" w:color="000000" w:fill="8EA9DB"/>
            <w:vAlign w:val="bottom"/>
            <w:hideMark/>
          </w:tcPr>
          <w:p w14:paraId="6E5D3B36"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c>
          <w:tcPr>
            <w:tcW w:w="2509" w:type="dxa"/>
            <w:gridSpan w:val="4"/>
            <w:tcBorders>
              <w:top w:val="single" w:sz="8" w:space="0" w:color="auto"/>
              <w:left w:val="nil"/>
              <w:bottom w:val="single" w:sz="8" w:space="0" w:color="auto"/>
              <w:right w:val="single" w:sz="4" w:space="0" w:color="auto"/>
            </w:tcBorders>
            <w:shd w:val="clear" w:color="000000" w:fill="8EA9DB"/>
            <w:vAlign w:val="bottom"/>
            <w:hideMark/>
          </w:tcPr>
          <w:p w14:paraId="09B57930" w14:textId="77777777" w:rsidR="006657AF" w:rsidRPr="00DA133C" w:rsidRDefault="006657AF" w:rsidP="003A2365">
            <w:pPr>
              <w:spacing w:after="0" w:line="240" w:lineRule="auto"/>
              <w:jc w:val="center"/>
              <w:rPr>
                <w:rFonts w:eastAsia="Times New Roman" w:cstheme="minorHAnsi"/>
                <w:color w:val="FFFFFF"/>
                <w:sz w:val="18"/>
                <w:szCs w:val="18"/>
              </w:rPr>
            </w:pPr>
            <w:r w:rsidRPr="00DA133C">
              <w:rPr>
                <w:rFonts w:eastAsia="Times New Roman" w:cstheme="minorHAnsi"/>
                <w:color w:val="FFFFFF"/>
                <w:sz w:val="18"/>
                <w:szCs w:val="18"/>
              </w:rPr>
              <w:t> </w:t>
            </w:r>
          </w:p>
        </w:tc>
      </w:tr>
      <w:tr w:rsidR="003A2365" w:rsidRPr="00DA133C" w14:paraId="786D607C" w14:textId="77777777" w:rsidTr="00161A72">
        <w:trPr>
          <w:trHeight w:val="144"/>
        </w:trPr>
        <w:tc>
          <w:tcPr>
            <w:tcW w:w="2418" w:type="dxa"/>
            <w:tcBorders>
              <w:top w:val="nil"/>
              <w:left w:val="single" w:sz="4" w:space="0" w:color="auto"/>
              <w:bottom w:val="dotted" w:sz="4" w:space="0" w:color="auto"/>
              <w:right w:val="dotted" w:sz="4" w:space="0" w:color="auto"/>
            </w:tcBorders>
            <w:vAlign w:val="center"/>
            <w:hideMark/>
          </w:tcPr>
          <w:p w14:paraId="44860987"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MT Projections of Key Macro variables</w:t>
            </w:r>
          </w:p>
        </w:tc>
        <w:tc>
          <w:tcPr>
            <w:tcW w:w="1289" w:type="dxa"/>
            <w:gridSpan w:val="3"/>
            <w:tcBorders>
              <w:top w:val="nil"/>
              <w:left w:val="nil"/>
              <w:bottom w:val="dotted" w:sz="4" w:space="0" w:color="auto"/>
              <w:right w:val="dotted" w:sz="4" w:space="0" w:color="auto"/>
            </w:tcBorders>
            <w:vAlign w:val="center"/>
            <w:hideMark/>
          </w:tcPr>
          <w:p w14:paraId="652852B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0" w:type="dxa"/>
            <w:gridSpan w:val="3"/>
            <w:tcBorders>
              <w:top w:val="nil"/>
              <w:left w:val="nil"/>
              <w:bottom w:val="dotted" w:sz="4" w:space="0" w:color="auto"/>
              <w:right w:val="dotted" w:sz="4" w:space="0" w:color="auto"/>
            </w:tcBorders>
            <w:vAlign w:val="center"/>
            <w:hideMark/>
          </w:tcPr>
          <w:p w14:paraId="56F9113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89" w:type="dxa"/>
            <w:gridSpan w:val="3"/>
            <w:tcBorders>
              <w:top w:val="nil"/>
              <w:left w:val="nil"/>
              <w:bottom w:val="dotted" w:sz="4" w:space="0" w:color="auto"/>
              <w:right w:val="dotted" w:sz="4" w:space="0" w:color="auto"/>
            </w:tcBorders>
            <w:vAlign w:val="center"/>
            <w:hideMark/>
          </w:tcPr>
          <w:p w14:paraId="2C1543D1"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46D7798C"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91" w:type="dxa"/>
            <w:gridSpan w:val="3"/>
            <w:tcBorders>
              <w:top w:val="nil"/>
              <w:left w:val="nil"/>
              <w:bottom w:val="dotted" w:sz="4" w:space="0" w:color="auto"/>
              <w:right w:val="dotted" w:sz="4" w:space="0" w:color="auto"/>
            </w:tcBorders>
            <w:vAlign w:val="center"/>
            <w:hideMark/>
          </w:tcPr>
          <w:p w14:paraId="535EDAC8"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302" w:type="dxa"/>
            <w:gridSpan w:val="3"/>
            <w:tcBorders>
              <w:top w:val="nil"/>
              <w:left w:val="nil"/>
              <w:bottom w:val="dotted" w:sz="4" w:space="0" w:color="auto"/>
              <w:right w:val="single" w:sz="4" w:space="0" w:color="auto"/>
            </w:tcBorders>
            <w:vAlign w:val="center"/>
            <w:hideMark/>
          </w:tcPr>
          <w:p w14:paraId="78FC0C36"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3A2365" w:rsidRPr="00DA133C" w14:paraId="6F20A0BB" w14:textId="77777777" w:rsidTr="00161A72">
        <w:trPr>
          <w:trHeight w:val="144"/>
        </w:trPr>
        <w:tc>
          <w:tcPr>
            <w:tcW w:w="2418" w:type="dxa"/>
            <w:tcBorders>
              <w:top w:val="nil"/>
              <w:left w:val="single" w:sz="4" w:space="0" w:color="auto"/>
              <w:bottom w:val="dotted" w:sz="4" w:space="0" w:color="auto"/>
              <w:right w:val="dotted" w:sz="4" w:space="0" w:color="auto"/>
            </w:tcBorders>
            <w:vAlign w:val="center"/>
            <w:hideMark/>
          </w:tcPr>
          <w:p w14:paraId="171B7268"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 xml:space="preserve">Projections of key fiscal aggregates </w:t>
            </w:r>
          </w:p>
        </w:tc>
        <w:tc>
          <w:tcPr>
            <w:tcW w:w="1289" w:type="dxa"/>
            <w:gridSpan w:val="3"/>
            <w:tcBorders>
              <w:top w:val="nil"/>
              <w:left w:val="nil"/>
              <w:bottom w:val="dotted" w:sz="4" w:space="0" w:color="auto"/>
              <w:right w:val="dotted" w:sz="4" w:space="0" w:color="auto"/>
            </w:tcBorders>
            <w:vAlign w:val="center"/>
            <w:hideMark/>
          </w:tcPr>
          <w:p w14:paraId="1300AEEA"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0" w:type="dxa"/>
            <w:gridSpan w:val="3"/>
            <w:tcBorders>
              <w:top w:val="nil"/>
              <w:left w:val="nil"/>
              <w:bottom w:val="dotted" w:sz="4" w:space="0" w:color="auto"/>
              <w:right w:val="dotted" w:sz="4" w:space="0" w:color="auto"/>
            </w:tcBorders>
            <w:vAlign w:val="center"/>
            <w:hideMark/>
          </w:tcPr>
          <w:p w14:paraId="1C430427"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89" w:type="dxa"/>
            <w:gridSpan w:val="3"/>
            <w:tcBorders>
              <w:top w:val="nil"/>
              <w:left w:val="nil"/>
              <w:bottom w:val="dotted" w:sz="4" w:space="0" w:color="auto"/>
              <w:right w:val="dotted" w:sz="4" w:space="0" w:color="auto"/>
            </w:tcBorders>
            <w:vAlign w:val="center"/>
            <w:hideMark/>
          </w:tcPr>
          <w:p w14:paraId="5203080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59582021"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24D56A2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N/A</w:t>
            </w:r>
          </w:p>
        </w:tc>
        <w:tc>
          <w:tcPr>
            <w:tcW w:w="1302" w:type="dxa"/>
            <w:gridSpan w:val="3"/>
            <w:tcBorders>
              <w:top w:val="nil"/>
              <w:left w:val="nil"/>
              <w:bottom w:val="dotted" w:sz="4" w:space="0" w:color="auto"/>
              <w:right w:val="single" w:sz="4" w:space="0" w:color="auto"/>
            </w:tcBorders>
            <w:vAlign w:val="center"/>
            <w:hideMark/>
          </w:tcPr>
          <w:p w14:paraId="2A57388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3A2365" w:rsidRPr="00DA133C" w14:paraId="37269AF7" w14:textId="77777777" w:rsidTr="00161A72">
        <w:trPr>
          <w:trHeight w:val="144"/>
        </w:trPr>
        <w:tc>
          <w:tcPr>
            <w:tcW w:w="2418" w:type="dxa"/>
            <w:tcBorders>
              <w:top w:val="single" w:sz="8" w:space="0" w:color="auto"/>
              <w:left w:val="single" w:sz="4" w:space="0" w:color="auto"/>
              <w:bottom w:val="single" w:sz="8" w:space="0" w:color="auto"/>
              <w:right w:val="nil"/>
            </w:tcBorders>
            <w:shd w:val="clear" w:color="000000" w:fill="8EA9DB"/>
            <w:noWrap/>
            <w:vAlign w:val="bottom"/>
            <w:hideMark/>
          </w:tcPr>
          <w:p w14:paraId="51C31247" w14:textId="77777777" w:rsidR="006657AF" w:rsidRPr="00DA133C" w:rsidRDefault="006657AF" w:rsidP="003A2365">
            <w:pPr>
              <w:spacing w:after="0" w:line="240" w:lineRule="auto"/>
              <w:rPr>
                <w:rFonts w:eastAsia="Times New Roman" w:cstheme="minorHAnsi"/>
                <w:b/>
                <w:bCs/>
                <w:color w:val="FFFFFF"/>
                <w:sz w:val="18"/>
                <w:szCs w:val="18"/>
              </w:rPr>
            </w:pPr>
            <w:r w:rsidRPr="00DA133C">
              <w:rPr>
                <w:rFonts w:eastAsia="Times New Roman" w:cstheme="minorHAnsi"/>
                <w:b/>
                <w:bCs/>
                <w:color w:val="FFFFFF"/>
                <w:sz w:val="18"/>
                <w:szCs w:val="18"/>
              </w:rPr>
              <w:t>MTFF Content:</w:t>
            </w:r>
          </w:p>
        </w:tc>
        <w:tc>
          <w:tcPr>
            <w:tcW w:w="1289" w:type="dxa"/>
            <w:gridSpan w:val="3"/>
            <w:tcBorders>
              <w:top w:val="single" w:sz="8" w:space="0" w:color="auto"/>
              <w:left w:val="nil"/>
              <w:bottom w:val="single" w:sz="8" w:space="0" w:color="auto"/>
              <w:right w:val="nil"/>
            </w:tcBorders>
            <w:shd w:val="clear" w:color="000000" w:fill="8EA9DB"/>
            <w:vAlign w:val="bottom"/>
            <w:hideMark/>
          </w:tcPr>
          <w:p w14:paraId="43A120CF" w14:textId="77777777" w:rsidR="006657AF" w:rsidRPr="00DA133C" w:rsidRDefault="006657AF" w:rsidP="003A2365">
            <w:pPr>
              <w:spacing w:after="0" w:line="240" w:lineRule="auto"/>
              <w:jc w:val="center"/>
              <w:rPr>
                <w:rFonts w:eastAsia="Times New Roman" w:cstheme="minorHAnsi"/>
                <w:b/>
                <w:bCs/>
                <w:color w:val="000000"/>
                <w:sz w:val="18"/>
                <w:szCs w:val="18"/>
              </w:rPr>
            </w:pPr>
            <w:r w:rsidRPr="00DA133C">
              <w:rPr>
                <w:rFonts w:eastAsia="Times New Roman" w:cstheme="minorHAnsi"/>
                <w:b/>
                <w:bCs/>
                <w:color w:val="000000"/>
                <w:sz w:val="18"/>
                <w:szCs w:val="18"/>
              </w:rPr>
              <w:t> </w:t>
            </w:r>
          </w:p>
        </w:tc>
        <w:tc>
          <w:tcPr>
            <w:tcW w:w="1290" w:type="dxa"/>
            <w:gridSpan w:val="3"/>
            <w:tcBorders>
              <w:top w:val="single" w:sz="8" w:space="0" w:color="auto"/>
              <w:left w:val="nil"/>
              <w:bottom w:val="single" w:sz="8" w:space="0" w:color="auto"/>
              <w:right w:val="nil"/>
            </w:tcBorders>
            <w:shd w:val="clear" w:color="000000" w:fill="8EA9DB"/>
            <w:vAlign w:val="bottom"/>
            <w:hideMark/>
          </w:tcPr>
          <w:p w14:paraId="17747813"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w:t>
            </w:r>
          </w:p>
        </w:tc>
        <w:tc>
          <w:tcPr>
            <w:tcW w:w="1289" w:type="dxa"/>
            <w:gridSpan w:val="3"/>
            <w:tcBorders>
              <w:top w:val="single" w:sz="8" w:space="0" w:color="auto"/>
              <w:left w:val="nil"/>
              <w:bottom w:val="single" w:sz="8" w:space="0" w:color="auto"/>
              <w:right w:val="nil"/>
            </w:tcBorders>
            <w:shd w:val="clear" w:color="000000" w:fill="8EA9DB"/>
            <w:vAlign w:val="bottom"/>
            <w:hideMark/>
          </w:tcPr>
          <w:p w14:paraId="6A2F2054"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w:t>
            </w:r>
          </w:p>
        </w:tc>
        <w:tc>
          <w:tcPr>
            <w:tcW w:w="1291" w:type="dxa"/>
            <w:gridSpan w:val="3"/>
            <w:tcBorders>
              <w:top w:val="single" w:sz="8" w:space="0" w:color="auto"/>
              <w:left w:val="nil"/>
              <w:bottom w:val="single" w:sz="8" w:space="0" w:color="auto"/>
              <w:right w:val="nil"/>
            </w:tcBorders>
            <w:shd w:val="clear" w:color="000000" w:fill="8EA9DB"/>
            <w:vAlign w:val="bottom"/>
            <w:hideMark/>
          </w:tcPr>
          <w:p w14:paraId="2CF835E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w:t>
            </w:r>
          </w:p>
        </w:tc>
        <w:tc>
          <w:tcPr>
            <w:tcW w:w="1291" w:type="dxa"/>
            <w:gridSpan w:val="3"/>
            <w:tcBorders>
              <w:top w:val="single" w:sz="8" w:space="0" w:color="auto"/>
              <w:left w:val="nil"/>
              <w:bottom w:val="single" w:sz="8" w:space="0" w:color="auto"/>
              <w:right w:val="nil"/>
            </w:tcBorders>
            <w:shd w:val="clear" w:color="000000" w:fill="8EA9DB"/>
            <w:vAlign w:val="bottom"/>
            <w:hideMark/>
          </w:tcPr>
          <w:p w14:paraId="493863F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w:t>
            </w:r>
          </w:p>
        </w:tc>
        <w:tc>
          <w:tcPr>
            <w:tcW w:w="1302" w:type="dxa"/>
            <w:gridSpan w:val="3"/>
            <w:tcBorders>
              <w:top w:val="single" w:sz="8" w:space="0" w:color="auto"/>
              <w:left w:val="nil"/>
              <w:bottom w:val="single" w:sz="8" w:space="0" w:color="auto"/>
              <w:right w:val="single" w:sz="4" w:space="0" w:color="auto"/>
            </w:tcBorders>
            <w:shd w:val="clear" w:color="000000" w:fill="8EA9DB"/>
            <w:vAlign w:val="bottom"/>
            <w:hideMark/>
          </w:tcPr>
          <w:p w14:paraId="135ECE8C"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 </w:t>
            </w:r>
          </w:p>
        </w:tc>
      </w:tr>
      <w:tr w:rsidR="003A2365" w:rsidRPr="00DA133C" w14:paraId="7B391075" w14:textId="77777777" w:rsidTr="00161A72">
        <w:trPr>
          <w:trHeight w:val="144"/>
        </w:trPr>
        <w:tc>
          <w:tcPr>
            <w:tcW w:w="2418" w:type="dxa"/>
            <w:tcBorders>
              <w:top w:val="nil"/>
              <w:left w:val="single" w:sz="4" w:space="0" w:color="auto"/>
              <w:bottom w:val="dotted" w:sz="4" w:space="0" w:color="auto"/>
              <w:right w:val="dotted" w:sz="4" w:space="0" w:color="auto"/>
            </w:tcBorders>
            <w:vAlign w:val="center"/>
            <w:hideMark/>
          </w:tcPr>
          <w:p w14:paraId="5F13C1DB"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lastRenderedPageBreak/>
              <w:t>Fiscal Strategy</w:t>
            </w:r>
          </w:p>
        </w:tc>
        <w:tc>
          <w:tcPr>
            <w:tcW w:w="1289" w:type="dxa"/>
            <w:gridSpan w:val="3"/>
            <w:tcBorders>
              <w:top w:val="nil"/>
              <w:left w:val="nil"/>
              <w:bottom w:val="dotted" w:sz="4" w:space="0" w:color="auto"/>
              <w:right w:val="dotted" w:sz="4" w:space="0" w:color="auto"/>
            </w:tcBorders>
            <w:vAlign w:val="center"/>
            <w:hideMark/>
          </w:tcPr>
          <w:p w14:paraId="1400DD61"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0" w:type="dxa"/>
            <w:gridSpan w:val="3"/>
            <w:tcBorders>
              <w:top w:val="nil"/>
              <w:left w:val="nil"/>
              <w:bottom w:val="dotted" w:sz="4" w:space="0" w:color="auto"/>
              <w:right w:val="dotted" w:sz="4" w:space="0" w:color="auto"/>
            </w:tcBorders>
            <w:vAlign w:val="center"/>
            <w:hideMark/>
          </w:tcPr>
          <w:p w14:paraId="00399E8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89" w:type="dxa"/>
            <w:gridSpan w:val="3"/>
            <w:tcBorders>
              <w:top w:val="nil"/>
              <w:left w:val="nil"/>
              <w:bottom w:val="dotted" w:sz="4" w:space="0" w:color="auto"/>
              <w:right w:val="dotted" w:sz="4" w:space="0" w:color="auto"/>
            </w:tcBorders>
            <w:vAlign w:val="center"/>
            <w:hideMark/>
          </w:tcPr>
          <w:p w14:paraId="3D830459"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664A8E5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554491AD"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N/A</w:t>
            </w:r>
          </w:p>
        </w:tc>
        <w:tc>
          <w:tcPr>
            <w:tcW w:w="1302" w:type="dxa"/>
            <w:gridSpan w:val="3"/>
            <w:tcBorders>
              <w:top w:val="nil"/>
              <w:left w:val="nil"/>
              <w:bottom w:val="dotted" w:sz="4" w:space="0" w:color="auto"/>
              <w:right w:val="single" w:sz="4" w:space="0" w:color="auto"/>
            </w:tcBorders>
            <w:vAlign w:val="center"/>
            <w:hideMark/>
          </w:tcPr>
          <w:p w14:paraId="42957868"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3A2365" w:rsidRPr="00DA133C" w14:paraId="2D6FA3B7" w14:textId="77777777" w:rsidTr="00161A72">
        <w:trPr>
          <w:trHeight w:val="144"/>
        </w:trPr>
        <w:tc>
          <w:tcPr>
            <w:tcW w:w="2418" w:type="dxa"/>
            <w:tcBorders>
              <w:top w:val="nil"/>
              <w:left w:val="single" w:sz="4" w:space="0" w:color="auto"/>
              <w:bottom w:val="dotted" w:sz="4" w:space="0" w:color="auto"/>
              <w:right w:val="dotted" w:sz="4" w:space="0" w:color="auto"/>
            </w:tcBorders>
            <w:vAlign w:val="center"/>
            <w:hideMark/>
          </w:tcPr>
          <w:p w14:paraId="5739612C"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Medium-term Fiscal Objectives/Targets</w:t>
            </w:r>
          </w:p>
        </w:tc>
        <w:tc>
          <w:tcPr>
            <w:tcW w:w="1289" w:type="dxa"/>
            <w:gridSpan w:val="3"/>
            <w:tcBorders>
              <w:top w:val="nil"/>
              <w:left w:val="nil"/>
              <w:bottom w:val="dotted" w:sz="4" w:space="0" w:color="auto"/>
              <w:right w:val="dotted" w:sz="4" w:space="0" w:color="auto"/>
            </w:tcBorders>
            <w:vAlign w:val="center"/>
            <w:hideMark/>
          </w:tcPr>
          <w:p w14:paraId="4F51BAD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0" w:type="dxa"/>
            <w:gridSpan w:val="3"/>
            <w:tcBorders>
              <w:top w:val="nil"/>
              <w:left w:val="nil"/>
              <w:bottom w:val="dotted" w:sz="4" w:space="0" w:color="auto"/>
              <w:right w:val="dotted" w:sz="4" w:space="0" w:color="auto"/>
            </w:tcBorders>
            <w:vAlign w:val="center"/>
            <w:hideMark/>
          </w:tcPr>
          <w:p w14:paraId="0D7891A3"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89" w:type="dxa"/>
            <w:gridSpan w:val="3"/>
            <w:tcBorders>
              <w:top w:val="nil"/>
              <w:left w:val="nil"/>
              <w:bottom w:val="dotted" w:sz="4" w:space="0" w:color="auto"/>
              <w:right w:val="dotted" w:sz="4" w:space="0" w:color="auto"/>
            </w:tcBorders>
            <w:vAlign w:val="center"/>
            <w:hideMark/>
          </w:tcPr>
          <w:p w14:paraId="6577C60C"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3EF59E2A"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dotted" w:sz="4" w:space="0" w:color="auto"/>
              <w:right w:val="dotted" w:sz="4" w:space="0" w:color="auto"/>
            </w:tcBorders>
            <w:vAlign w:val="center"/>
            <w:hideMark/>
          </w:tcPr>
          <w:p w14:paraId="6FC188FF"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N/A</w:t>
            </w:r>
          </w:p>
        </w:tc>
        <w:tc>
          <w:tcPr>
            <w:tcW w:w="1302" w:type="dxa"/>
            <w:gridSpan w:val="3"/>
            <w:tcBorders>
              <w:top w:val="nil"/>
              <w:left w:val="nil"/>
              <w:bottom w:val="dotted" w:sz="4" w:space="0" w:color="auto"/>
              <w:right w:val="single" w:sz="4" w:space="0" w:color="auto"/>
            </w:tcBorders>
            <w:vAlign w:val="center"/>
            <w:hideMark/>
          </w:tcPr>
          <w:p w14:paraId="6EB1935F"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r>
      <w:tr w:rsidR="003A2365" w:rsidRPr="00DA133C" w14:paraId="1211CF84" w14:textId="77777777" w:rsidTr="00161A72">
        <w:trPr>
          <w:trHeight w:val="144"/>
        </w:trPr>
        <w:tc>
          <w:tcPr>
            <w:tcW w:w="2418" w:type="dxa"/>
            <w:tcBorders>
              <w:top w:val="nil"/>
              <w:left w:val="single" w:sz="4" w:space="0" w:color="auto"/>
              <w:bottom w:val="single" w:sz="4" w:space="0" w:color="auto"/>
              <w:right w:val="dotted" w:sz="4" w:space="0" w:color="auto"/>
            </w:tcBorders>
            <w:vAlign w:val="center"/>
            <w:hideMark/>
          </w:tcPr>
          <w:p w14:paraId="2EE8753B" w14:textId="77777777" w:rsidR="006657AF" w:rsidRPr="00DA133C" w:rsidRDefault="006657AF" w:rsidP="003A2365">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An Assessment of Fiscal Risks</w:t>
            </w:r>
          </w:p>
        </w:tc>
        <w:tc>
          <w:tcPr>
            <w:tcW w:w="1289" w:type="dxa"/>
            <w:gridSpan w:val="3"/>
            <w:tcBorders>
              <w:top w:val="nil"/>
              <w:left w:val="nil"/>
              <w:bottom w:val="single" w:sz="4" w:space="0" w:color="auto"/>
              <w:right w:val="dotted" w:sz="4" w:space="0" w:color="auto"/>
            </w:tcBorders>
            <w:vAlign w:val="center"/>
            <w:hideMark/>
          </w:tcPr>
          <w:p w14:paraId="26E6126E" w14:textId="238AF3FF" w:rsidR="006657AF" w:rsidRPr="00DA133C" w:rsidRDefault="00D16D78"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90" w:type="dxa"/>
            <w:gridSpan w:val="3"/>
            <w:tcBorders>
              <w:top w:val="nil"/>
              <w:left w:val="nil"/>
              <w:bottom w:val="single" w:sz="4" w:space="0" w:color="auto"/>
              <w:right w:val="dotted" w:sz="4" w:space="0" w:color="auto"/>
            </w:tcBorders>
            <w:vAlign w:val="center"/>
            <w:hideMark/>
          </w:tcPr>
          <w:p w14:paraId="635DD010"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89" w:type="dxa"/>
            <w:gridSpan w:val="3"/>
            <w:tcBorders>
              <w:top w:val="nil"/>
              <w:left w:val="nil"/>
              <w:bottom w:val="single" w:sz="4" w:space="0" w:color="auto"/>
              <w:right w:val="dotted" w:sz="4" w:space="0" w:color="auto"/>
            </w:tcBorders>
            <w:vAlign w:val="center"/>
            <w:hideMark/>
          </w:tcPr>
          <w:p w14:paraId="2103E84E"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c>
          <w:tcPr>
            <w:tcW w:w="1291" w:type="dxa"/>
            <w:gridSpan w:val="3"/>
            <w:tcBorders>
              <w:top w:val="nil"/>
              <w:left w:val="nil"/>
              <w:bottom w:val="single" w:sz="4" w:space="0" w:color="auto"/>
              <w:right w:val="dotted" w:sz="4" w:space="0" w:color="auto"/>
            </w:tcBorders>
            <w:vAlign w:val="center"/>
            <w:hideMark/>
          </w:tcPr>
          <w:p w14:paraId="2DF3C0CB"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Yes</w:t>
            </w:r>
          </w:p>
        </w:tc>
        <w:tc>
          <w:tcPr>
            <w:tcW w:w="1291" w:type="dxa"/>
            <w:gridSpan w:val="3"/>
            <w:tcBorders>
              <w:top w:val="nil"/>
              <w:left w:val="nil"/>
              <w:bottom w:val="single" w:sz="4" w:space="0" w:color="auto"/>
              <w:right w:val="dotted" w:sz="4" w:space="0" w:color="auto"/>
            </w:tcBorders>
            <w:vAlign w:val="center"/>
            <w:hideMark/>
          </w:tcPr>
          <w:p w14:paraId="7B37F805"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N/A</w:t>
            </w:r>
          </w:p>
        </w:tc>
        <w:tc>
          <w:tcPr>
            <w:tcW w:w="1302" w:type="dxa"/>
            <w:gridSpan w:val="3"/>
            <w:tcBorders>
              <w:top w:val="nil"/>
              <w:left w:val="nil"/>
              <w:bottom w:val="single" w:sz="4" w:space="0" w:color="auto"/>
              <w:right w:val="single" w:sz="4" w:space="0" w:color="auto"/>
            </w:tcBorders>
            <w:vAlign w:val="center"/>
            <w:hideMark/>
          </w:tcPr>
          <w:p w14:paraId="2D32D493" w14:textId="77777777" w:rsidR="006657AF" w:rsidRPr="00DA133C" w:rsidRDefault="006657AF" w:rsidP="003A2365">
            <w:pPr>
              <w:spacing w:after="0" w:line="240" w:lineRule="auto"/>
              <w:jc w:val="center"/>
              <w:rPr>
                <w:rFonts w:eastAsia="Times New Roman" w:cstheme="minorHAnsi"/>
                <w:color w:val="000000"/>
                <w:sz w:val="18"/>
                <w:szCs w:val="18"/>
              </w:rPr>
            </w:pPr>
            <w:r w:rsidRPr="00DA133C">
              <w:rPr>
                <w:rFonts w:eastAsia="Times New Roman" w:cstheme="minorHAnsi"/>
                <w:color w:val="000000"/>
                <w:sz w:val="18"/>
                <w:szCs w:val="18"/>
              </w:rPr>
              <w:t>No</w:t>
            </w:r>
          </w:p>
        </w:tc>
      </w:tr>
      <w:tr w:rsidR="00161A72" w:rsidRPr="00DA133C" w14:paraId="6E29CBEA" w14:textId="77777777" w:rsidTr="003F243B">
        <w:trPr>
          <w:trHeight w:val="144"/>
        </w:trPr>
        <w:tc>
          <w:tcPr>
            <w:tcW w:w="10170" w:type="dxa"/>
            <w:gridSpan w:val="19"/>
            <w:tcBorders>
              <w:top w:val="single" w:sz="4" w:space="0" w:color="auto"/>
            </w:tcBorders>
            <w:vAlign w:val="center"/>
          </w:tcPr>
          <w:p w14:paraId="25D16C05" w14:textId="522FAECC" w:rsidR="00161A72" w:rsidRPr="00DA133C" w:rsidRDefault="00161A72" w:rsidP="00161A72">
            <w:pPr>
              <w:spacing w:after="0" w:line="240" w:lineRule="auto"/>
              <w:rPr>
                <w:rFonts w:eastAsia="Times New Roman" w:cstheme="minorHAnsi"/>
                <w:color w:val="000000"/>
                <w:sz w:val="18"/>
                <w:szCs w:val="18"/>
              </w:rPr>
            </w:pPr>
            <w:r w:rsidRPr="00DA133C">
              <w:rPr>
                <w:rFonts w:eastAsia="Times New Roman" w:cstheme="minorHAnsi"/>
                <w:color w:val="000000"/>
                <w:sz w:val="18"/>
                <w:szCs w:val="18"/>
              </w:rPr>
              <w:t xml:space="preserve">Source: </w:t>
            </w:r>
            <w:r w:rsidR="00D16D78" w:rsidRPr="00DA133C">
              <w:rPr>
                <w:rFonts w:eastAsia="Times New Roman" w:cstheme="minorHAnsi"/>
                <w:color w:val="000000"/>
                <w:sz w:val="18"/>
                <w:szCs w:val="18"/>
              </w:rPr>
              <w:t>IMF staff,</w:t>
            </w:r>
            <w:r w:rsidR="00D339FC" w:rsidRPr="00DA133C">
              <w:rPr>
                <w:rFonts w:eastAsia="Times New Roman" w:cstheme="minorHAnsi"/>
                <w:color w:val="000000"/>
                <w:sz w:val="18"/>
                <w:szCs w:val="18"/>
              </w:rPr>
              <w:t xml:space="preserve"> desktop </w:t>
            </w:r>
            <w:r w:rsidRPr="00DA133C">
              <w:rPr>
                <w:rFonts w:eastAsia="Times New Roman" w:cstheme="minorHAnsi"/>
                <w:color w:val="000000"/>
                <w:sz w:val="18"/>
                <w:szCs w:val="18"/>
              </w:rPr>
              <w:t xml:space="preserve">survey of </w:t>
            </w:r>
            <w:r w:rsidR="00D339FC" w:rsidRPr="00DA133C">
              <w:rPr>
                <w:rFonts w:eastAsia="Times New Roman" w:cstheme="minorHAnsi"/>
                <w:color w:val="000000"/>
                <w:sz w:val="18"/>
                <w:szCs w:val="18"/>
              </w:rPr>
              <w:t xml:space="preserve">Pacific Island Countries based on </w:t>
            </w:r>
            <w:r w:rsidRPr="00DA133C">
              <w:rPr>
                <w:rFonts w:eastAsia="Times New Roman" w:cstheme="minorHAnsi"/>
                <w:color w:val="000000"/>
                <w:sz w:val="18"/>
                <w:szCs w:val="18"/>
              </w:rPr>
              <w:t>publicly available information</w:t>
            </w:r>
          </w:p>
        </w:tc>
      </w:tr>
    </w:tbl>
    <w:p w14:paraId="7B703C21" w14:textId="77777777" w:rsidR="00FC3642" w:rsidRPr="00DA133C" w:rsidRDefault="00FC3642">
      <w:pPr>
        <w:spacing w:after="0" w:line="240" w:lineRule="auto"/>
        <w:rPr>
          <w:rFonts w:cstheme="minorHAnsi"/>
          <w:b/>
          <w:color w:val="004C97" w:themeColor="text2"/>
          <w:sz w:val="18"/>
          <w:szCs w:val="18"/>
        </w:rPr>
      </w:pPr>
      <w:r w:rsidRPr="00DA133C">
        <w:rPr>
          <w:rFonts w:cstheme="minorHAnsi"/>
          <w:sz w:val="18"/>
          <w:szCs w:val="18"/>
        </w:rPr>
        <w:br w:type="page"/>
      </w:r>
    </w:p>
    <w:tbl>
      <w:tblPr>
        <w:tblStyle w:val="TableGrid"/>
        <w:tblW w:w="0" w:type="auto"/>
        <w:tblCellMar>
          <w:top w:w="144" w:type="dxa"/>
          <w:left w:w="216" w:type="dxa"/>
          <w:bottom w:w="144" w:type="dxa"/>
          <w:right w:w="216" w:type="dxa"/>
        </w:tblCellMar>
        <w:tblLook w:val="04A0" w:firstRow="1" w:lastRow="0" w:firstColumn="1" w:lastColumn="0" w:noHBand="0" w:noVBand="1"/>
      </w:tblPr>
      <w:tblGrid>
        <w:gridCol w:w="8990"/>
      </w:tblGrid>
      <w:tr w:rsidR="00254EF5" w14:paraId="63CC3559" w14:textId="77777777" w:rsidTr="00926400">
        <w:tc>
          <w:tcPr>
            <w:tcW w:w="8990" w:type="dxa"/>
          </w:tcPr>
          <w:p w14:paraId="0332705D" w14:textId="1C9309F9" w:rsidR="00254EF5" w:rsidRPr="00FE789C" w:rsidRDefault="00C645AB" w:rsidP="00D023FF">
            <w:pPr>
              <w:pStyle w:val="Boxfiguretabletitle"/>
            </w:pPr>
            <w:r>
              <w:lastRenderedPageBreak/>
              <w:fldChar w:fldCharType="begin"/>
            </w:r>
            <w:r>
              <w:instrText xml:space="preserve"> TC "</w:instrText>
            </w:r>
            <w:bookmarkStart w:id="36" w:name="_Toc216652154"/>
            <w:r>
              <w:instrText>Box 1. Key Characteristics of MTFFs</w:instrText>
            </w:r>
            <w:bookmarkEnd w:id="36"/>
            <w:r>
              <w:instrText xml:space="preserve">"\f D </w:instrText>
            </w:r>
            <w:r>
              <w:fldChar w:fldCharType="end"/>
            </w:r>
            <w:r w:rsidR="006601FD">
              <w:t xml:space="preserve">Box 1. </w:t>
            </w:r>
            <w:r w:rsidR="003A2365">
              <w:t>Key Characteristics of MTFFs</w:t>
            </w:r>
          </w:p>
          <w:p w14:paraId="4C3A29BF" w14:textId="12BAA4D7" w:rsidR="006601FD" w:rsidRDefault="006601FD" w:rsidP="006601FD">
            <w:pPr>
              <w:pStyle w:val="BoxParagraph"/>
            </w:pPr>
            <w:r>
              <w:t xml:space="preserve">There is variation across countries in the level of sophistication in developing these components, but it is important that the capacity exists to develop at least the basic medium-term projections. The main components of </w:t>
            </w:r>
            <w:proofErr w:type="gramStart"/>
            <w:r>
              <w:t>an MTFF</w:t>
            </w:r>
            <w:proofErr w:type="gramEnd"/>
            <w:r>
              <w:t xml:space="preserve"> are:</w:t>
            </w:r>
          </w:p>
          <w:p w14:paraId="2ACE534E" w14:textId="77777777" w:rsidR="003A257C" w:rsidRPr="00AA3C90" w:rsidRDefault="003A257C" w:rsidP="003A257C">
            <w:pPr>
              <w:pStyle w:val="ListBullet"/>
              <w:rPr>
                <w:sz w:val="18"/>
                <w:szCs w:val="18"/>
              </w:rPr>
            </w:pPr>
            <w:r w:rsidRPr="005B7F69">
              <w:rPr>
                <w:b/>
                <w:bCs/>
                <w:sz w:val="18"/>
                <w:szCs w:val="18"/>
              </w:rPr>
              <w:t>A fiscal strategy, which clearly states the government’s fiscal objectives and targets for the main fiscal aggregates over 3-to-5-year period and how the government policies will contribute to fiscal sustainability and macro-economic stability</w:t>
            </w:r>
            <w:r w:rsidRPr="00AA3C90">
              <w:rPr>
                <w:sz w:val="18"/>
                <w:szCs w:val="18"/>
              </w:rPr>
              <w:t xml:space="preserve">. The fiscal strategy should also include the ceiling on total expenditure for the annual budget, which is binding for the first annual budget of the projection and can be indicative for the outer years. When a country has a fiscal rule, the fiscal strategy should explain how the fiscal objectives and policy measures will help comply with the fiscal rule. </w:t>
            </w:r>
          </w:p>
          <w:p w14:paraId="5C2F8967" w14:textId="3147E9B1" w:rsidR="00F332B7" w:rsidRPr="00AA3C90" w:rsidRDefault="006601FD" w:rsidP="006601FD">
            <w:pPr>
              <w:pStyle w:val="ListBullet"/>
              <w:rPr>
                <w:sz w:val="18"/>
                <w:szCs w:val="18"/>
              </w:rPr>
            </w:pPr>
            <w:r w:rsidRPr="00D43120">
              <w:rPr>
                <w:b/>
                <w:bCs/>
                <w:sz w:val="18"/>
                <w:szCs w:val="18"/>
              </w:rPr>
              <w:t>Medium-term projections for the key macroeconomic variables and main fiscal aggregates</w:t>
            </w:r>
            <w:r w:rsidRPr="00AA3C90">
              <w:rPr>
                <w:sz w:val="18"/>
                <w:szCs w:val="18"/>
              </w:rPr>
              <w:t xml:space="preserve"> (revenue, expenditure, debt, and deficit). It is important that projections are realistic, accurate and internally consistent, and that key assumptions are disclosed. Based on the macroeconomic projections, baseline projections for revenue are produced based on existing tax policies. Baseline expenditure projections are also calculated based on existing expenditure policies (assuming no policy change). The next step is to compare the baseline projections with fiscal objectives, limits or rules (usually in terms of deficit or expenditure limits that ensure fiscal sustainability) to determine if there is room for new revenue and expenditure policies.</w:t>
            </w:r>
          </w:p>
          <w:p w14:paraId="65C5816C" w14:textId="145E7BB7" w:rsidR="00B04CAB" w:rsidRDefault="006601FD" w:rsidP="006601FD">
            <w:pPr>
              <w:pStyle w:val="ListBullet"/>
              <w:rPr>
                <w:sz w:val="18"/>
                <w:szCs w:val="18"/>
              </w:rPr>
            </w:pPr>
            <w:r w:rsidRPr="005B7F69">
              <w:rPr>
                <w:b/>
                <w:bCs/>
                <w:sz w:val="18"/>
                <w:szCs w:val="18"/>
              </w:rPr>
              <w:t>A comprehensive assessment of fiscal risks leads to a better understanding of their potential impact on government finances</w:t>
            </w:r>
            <w:r w:rsidRPr="00AA3C90">
              <w:rPr>
                <w:sz w:val="18"/>
                <w:szCs w:val="18"/>
              </w:rPr>
              <w:t xml:space="preserve">. At a minimum, the </w:t>
            </w:r>
            <w:r w:rsidR="00B04CAB">
              <w:rPr>
                <w:sz w:val="18"/>
                <w:szCs w:val="18"/>
              </w:rPr>
              <w:t>f</w:t>
            </w:r>
            <w:r w:rsidRPr="00AA3C90">
              <w:rPr>
                <w:sz w:val="18"/>
                <w:szCs w:val="18"/>
              </w:rPr>
              <w:t>iscal strategy report should include a quantitative analysis of macroeconomic risks that affect fiscal outcomes. This analysis could involve sensitivity analysis, alternative scenarios, and fan charts. Depending on capacity, the report could provide a quantitative or qualitative analysis of specific risks. This could include risks arising from public corporations, subnational governments, court rulings, natural disasters, financial crises, public-private partnership (PPP) projects, and guarantees. Quantifying these risks is advisable, focusing on the most probable and high-impact events. If resources and capacity are limited, a qualitative analysis could be conducted. Additionally, conducting a debt sustainability analysis is recommended to evaluate the sustainability of public finances. A key objective of including a fiscal risk assessment in the fiscal strategy report is to integrate these risks into fiscal projections before budget</w:t>
            </w:r>
            <w:r w:rsidR="00AA3C90" w:rsidRPr="00AA3C90">
              <w:rPr>
                <w:sz w:val="18"/>
                <w:szCs w:val="18"/>
              </w:rPr>
              <w:t xml:space="preserve"> preparation and in annual budget documents. This enables governments to allocate fiscal buffers in the event risks materialize and to be transparent about prevention and mitigation measures.</w:t>
            </w:r>
          </w:p>
          <w:p w14:paraId="1652382F" w14:textId="25F93DD3" w:rsidR="002A7B9D" w:rsidRPr="00AA3C90" w:rsidRDefault="00AA3C90" w:rsidP="00B04CAB">
            <w:pPr>
              <w:pStyle w:val="ListBullet"/>
              <w:numPr>
                <w:ilvl w:val="0"/>
                <w:numId w:val="0"/>
              </w:numPr>
              <w:rPr>
                <w:sz w:val="18"/>
                <w:szCs w:val="18"/>
              </w:rPr>
            </w:pPr>
            <w:r w:rsidRPr="00AA3C90">
              <w:rPr>
                <w:sz w:val="18"/>
                <w:szCs w:val="18"/>
              </w:rPr>
              <w:t>An MTFF is usually embedded in a fiscal strategy report, which ideally includes the three main components discussed above.</w:t>
            </w:r>
          </w:p>
          <w:p w14:paraId="6B422682" w14:textId="35F630FD" w:rsidR="00155088" w:rsidRPr="00FC6F21" w:rsidRDefault="003A2365" w:rsidP="003E0837">
            <w:pPr>
              <w:pStyle w:val="FootnoteText"/>
            </w:pPr>
            <w:r w:rsidRPr="00FC6F21">
              <w:t xml:space="preserve">Source: </w:t>
            </w:r>
            <w:r w:rsidR="00AE123C">
              <w:t xml:space="preserve">Curristine, Teresa, Isabell Adenauer, Virginia Alonso Albarran, John Grinyer, Koon Hui Tee, Claude Wendling, and Delphine Moretti. 2024. “How to Develop and Implement a Medium-Term Fiscal Framework.” </w:t>
            </w:r>
            <w:hyperlink r:id="rId49" w:history="1">
              <w:r w:rsidR="00AE123C" w:rsidRPr="003E0837">
                <w:rPr>
                  <w:rStyle w:val="Hyperlink"/>
                </w:rPr>
                <w:t>IMF How to Note 2024/005</w:t>
              </w:r>
            </w:hyperlink>
            <w:r w:rsidR="00AE123C">
              <w:t>, International Monetary Fund, Washington, DC.</w:t>
            </w:r>
          </w:p>
        </w:tc>
      </w:tr>
    </w:tbl>
    <w:p w14:paraId="0A950E4D" w14:textId="5F340E52" w:rsidR="00D62576" w:rsidRPr="00FC6F21" w:rsidRDefault="00D62576" w:rsidP="00D62576">
      <w:pPr>
        <w:pStyle w:val="ParagraphNumbering"/>
        <w:numPr>
          <w:ilvl w:val="0"/>
          <w:numId w:val="0"/>
        </w:numPr>
      </w:pPr>
      <w:r w:rsidRPr="4C80CE0E">
        <w:t xml:space="preserve"> </w:t>
      </w:r>
    </w:p>
    <w:p w14:paraId="13525CD2" w14:textId="1F5C501B" w:rsidR="00D62576" w:rsidRDefault="00FD26E6" w:rsidP="003E5D6D">
      <w:pPr>
        <w:pStyle w:val="Heading1"/>
        <w:numPr>
          <w:ilvl w:val="0"/>
          <w:numId w:val="6"/>
        </w:numPr>
        <w:rPr>
          <w:lang w:val="pt-BR"/>
        </w:rPr>
      </w:pPr>
      <w:bookmarkStart w:id="37" w:name="_Toc216652139"/>
      <w:bookmarkEnd w:id="30"/>
      <w:bookmarkEnd w:id="31"/>
      <w:r w:rsidRPr="001944FC">
        <w:rPr>
          <w:lang w:val="pt-BR"/>
        </w:rPr>
        <w:lastRenderedPageBreak/>
        <w:t xml:space="preserve">Fiscal </w:t>
      </w:r>
      <w:r w:rsidR="002D4BDE">
        <w:rPr>
          <w:lang w:val="pt-BR"/>
        </w:rPr>
        <w:t>Strategy</w:t>
      </w:r>
      <w:bookmarkEnd w:id="37"/>
    </w:p>
    <w:p w14:paraId="78CA6187" w14:textId="2EF184C6" w:rsidR="001146ED" w:rsidRPr="001146ED" w:rsidRDefault="002D4BDE" w:rsidP="002D4BDE">
      <w:pPr>
        <w:pStyle w:val="Heading2"/>
        <w:rPr>
          <w:lang w:val="pt-BR"/>
        </w:rPr>
      </w:pPr>
      <w:bookmarkStart w:id="38" w:name="_Toc216652140"/>
      <w:r>
        <w:rPr>
          <w:lang w:val="pt-BR"/>
        </w:rPr>
        <w:t>Fiscal Objectives and Targets</w:t>
      </w:r>
      <w:bookmarkEnd w:id="38"/>
    </w:p>
    <w:p w14:paraId="41E91FBF" w14:textId="77777777" w:rsidR="00596266" w:rsidRDefault="00596266" w:rsidP="00596266">
      <w:pPr>
        <w:pStyle w:val="ParagraphNumbering"/>
      </w:pPr>
      <w:r w:rsidRPr="006D45BC">
        <w:rPr>
          <w:b/>
          <w:bCs/>
        </w:rPr>
        <w:t>Tonga has a range of fiscal targets</w:t>
      </w:r>
      <w:r>
        <w:rPr>
          <w:b/>
          <w:bCs/>
        </w:rPr>
        <w:t xml:space="preserve">, </w:t>
      </w:r>
      <w:r w:rsidRPr="006D45BC">
        <w:rPr>
          <w:b/>
          <w:bCs/>
        </w:rPr>
        <w:t xml:space="preserve">some of which are </w:t>
      </w:r>
      <w:r>
        <w:rPr>
          <w:b/>
          <w:bCs/>
        </w:rPr>
        <w:t>referred to as</w:t>
      </w:r>
      <w:r w:rsidRPr="006D45BC">
        <w:rPr>
          <w:b/>
          <w:bCs/>
        </w:rPr>
        <w:t xml:space="preserve"> anchors</w:t>
      </w:r>
      <w:r>
        <w:rPr>
          <w:b/>
          <w:bCs/>
        </w:rPr>
        <w:t>,</w:t>
      </w:r>
      <w:r w:rsidRPr="006D45BC">
        <w:rPr>
          <w:b/>
          <w:bCs/>
        </w:rPr>
        <w:t xml:space="preserve"> that have served to guide fiscal policy over recent years.</w:t>
      </w:r>
      <w:r w:rsidRPr="00136C35">
        <w:t xml:space="preserve"> </w:t>
      </w:r>
    </w:p>
    <w:p w14:paraId="1DB8525E" w14:textId="0C6B1A97" w:rsidR="00596266" w:rsidRPr="00DB57E7" w:rsidRDefault="00596266" w:rsidP="00DB57E7">
      <w:pPr>
        <w:pStyle w:val="ListBullet"/>
      </w:pPr>
      <w:r w:rsidRPr="00DB57E7">
        <w:t xml:space="preserve">The set of four so-called fiscal anchors are a limit on external debt of 50 or 55 percent of GDP (the numerical target has varied between recent Budget Strategy documents), generating domestic (non-grant) revenues of at least 22 percent of GDP, and limiting compensation of employees to less than 53 percent (earlier 50 percent) of domestic revenue and 45 percent of operating expenditure. </w:t>
      </w:r>
    </w:p>
    <w:p w14:paraId="433C9379" w14:textId="2A97B0A2" w:rsidR="00596266" w:rsidRPr="00DB57E7" w:rsidRDefault="00596266" w:rsidP="00DB57E7">
      <w:pPr>
        <w:pStyle w:val="ListBullet"/>
      </w:pPr>
      <w:r>
        <w:t xml:space="preserve">In addition, several other numerical fiscal targets have been set in successive budget strategies and budget statements. For example, the 2025-26 Budget Statement includes target ranges for the fiscal balance of -1 and 1 percent of GDP, for the operating surplus of 1 and 2 percent of </w:t>
      </w:r>
      <w:r w:rsidR="3156F666">
        <w:t>GDP and</w:t>
      </w:r>
      <w:r>
        <w:t xml:space="preserve"> a goal of sustaining domestic revenue above the anchor at a ratio </w:t>
      </w:r>
      <w:r w:rsidR="6245A891">
        <w:t>above</w:t>
      </w:r>
      <w:r>
        <w:t xml:space="preserve"> 25 percent of GDP.</w:t>
      </w:r>
    </w:p>
    <w:p w14:paraId="05F2730F" w14:textId="3E54B988" w:rsidR="00596266" w:rsidRDefault="00596266" w:rsidP="00596266">
      <w:pPr>
        <w:pStyle w:val="ParagraphNumbering"/>
      </w:pPr>
      <w:r w:rsidRPr="49A67675">
        <w:rPr>
          <w:b/>
          <w:bCs/>
        </w:rPr>
        <w:t xml:space="preserve">The fiscal anchors and targets have no formal legal basis in Tonga. </w:t>
      </w:r>
      <w:r>
        <w:t xml:space="preserve">However, they have been approved by </w:t>
      </w:r>
      <w:proofErr w:type="gramStart"/>
      <w:r>
        <w:t>Cabinet</w:t>
      </w:r>
      <w:proofErr w:type="gramEnd"/>
      <w:r>
        <w:t xml:space="preserve"> and the anchors have been relatively long-lasting</w:t>
      </w:r>
      <w:r w:rsidR="316B425E">
        <w:t xml:space="preserve"> despite some numerical fine-tuning</w:t>
      </w:r>
      <w:r>
        <w:t>. It is encouraging that proposed amendments to the PFM Act will strengthen the legal foundations for fiscal responsibility and associated transparency requirements. In particular, the revised PFM Act requires the government to set measurable fiscal objectives for the medium-term in the Budget Strategy. This mission is not recommending any change to the legal status of the fiscal targets which appear to have served Tonga well and should continue being set in the Budget Strategy.</w:t>
      </w:r>
    </w:p>
    <w:p w14:paraId="4134C1B8" w14:textId="77777777" w:rsidR="00596266" w:rsidRDefault="00596266" w:rsidP="00596266">
      <w:pPr>
        <w:pStyle w:val="ParagraphNumbering"/>
      </w:pPr>
      <w:r>
        <w:rPr>
          <w:b/>
          <w:bCs/>
        </w:rPr>
        <w:t xml:space="preserve">To ensure the medium-term fiscal framework remains credible and relevant, </w:t>
      </w:r>
      <w:r w:rsidRPr="006D45BC">
        <w:rPr>
          <w:b/>
          <w:bCs/>
        </w:rPr>
        <w:t xml:space="preserve">the </w:t>
      </w:r>
      <w:r>
        <w:rPr>
          <w:b/>
          <w:bCs/>
        </w:rPr>
        <w:t xml:space="preserve">clarity and consistency </w:t>
      </w:r>
      <w:r w:rsidRPr="006D45BC">
        <w:rPr>
          <w:b/>
          <w:bCs/>
        </w:rPr>
        <w:t>of a</w:t>
      </w:r>
      <w:r>
        <w:rPr>
          <w:b/>
          <w:bCs/>
        </w:rPr>
        <w:t xml:space="preserve">ny </w:t>
      </w:r>
      <w:r w:rsidRPr="006D45BC">
        <w:rPr>
          <w:b/>
          <w:bCs/>
        </w:rPr>
        <w:t xml:space="preserve">set of fiscal targets should be periodically </w:t>
      </w:r>
      <w:r>
        <w:rPr>
          <w:b/>
          <w:bCs/>
        </w:rPr>
        <w:t xml:space="preserve">reviewed. </w:t>
      </w:r>
      <w:r w:rsidRPr="00136C35">
        <w:t>For example, the following factors could be considered:</w:t>
      </w:r>
    </w:p>
    <w:p w14:paraId="1FF87D52" w14:textId="77777777" w:rsidR="00596266" w:rsidRPr="00596266" w:rsidRDefault="00596266" w:rsidP="00DB57E7">
      <w:pPr>
        <w:pStyle w:val="ListBullet"/>
      </w:pPr>
      <w:r w:rsidRPr="00596266">
        <w:t xml:space="preserve">Are the targets aligned with the Government’s main fiscal objectives and other high-level policy objectives (e.g. external debt reduction, building buffers against shocks, creating fiscal space for increased public investment </w:t>
      </w:r>
      <w:proofErr w:type="spellStart"/>
      <w:r w:rsidRPr="00596266">
        <w:t>etc</w:t>
      </w:r>
      <w:proofErr w:type="spellEnd"/>
      <w:r w:rsidRPr="00596266">
        <w:t>),</w:t>
      </w:r>
    </w:p>
    <w:p w14:paraId="1AEC8596" w14:textId="77777777" w:rsidR="00596266" w:rsidRPr="00596266" w:rsidRDefault="00596266" w:rsidP="00DB57E7">
      <w:pPr>
        <w:pStyle w:val="ListBullet"/>
      </w:pPr>
      <w:r w:rsidRPr="00596266">
        <w:t>Whether, as a set, the suite of fiscal targets are internally consistent,</w:t>
      </w:r>
    </w:p>
    <w:p w14:paraId="7ECD9A50" w14:textId="77777777" w:rsidR="00596266" w:rsidRPr="00596266" w:rsidRDefault="00596266" w:rsidP="00DB57E7">
      <w:pPr>
        <w:pStyle w:val="ListBullet"/>
      </w:pPr>
      <w:r w:rsidRPr="00596266">
        <w:t>Whether they continue to provide clear operational guidance for fiscal policy and the annual budget, and</w:t>
      </w:r>
    </w:p>
    <w:p w14:paraId="30A5F290" w14:textId="77777777" w:rsidR="00596266" w:rsidRPr="00596266" w:rsidRDefault="00596266" w:rsidP="00DB57E7">
      <w:pPr>
        <w:pStyle w:val="ListBullet"/>
      </w:pPr>
      <w:r w:rsidRPr="00596266">
        <w:t xml:space="preserve">Are they simple to understand, monitor and </w:t>
      </w:r>
      <w:proofErr w:type="gramStart"/>
      <w:r w:rsidRPr="00596266">
        <w:t>enforce</w:t>
      </w:r>
      <w:proofErr w:type="gramEnd"/>
      <w:r w:rsidRPr="00596266">
        <w:t>?</w:t>
      </w:r>
    </w:p>
    <w:p w14:paraId="69574FC2" w14:textId="0EB0A55E" w:rsidR="00596266" w:rsidRPr="005400E7" w:rsidRDefault="00596266" w:rsidP="00596266">
      <w:pPr>
        <w:pStyle w:val="ParagraphNumbering"/>
      </w:pPr>
      <w:r>
        <w:rPr>
          <w:b/>
          <w:bCs/>
        </w:rPr>
        <w:t>F</w:t>
      </w:r>
      <w:r w:rsidRPr="00AA21C3">
        <w:rPr>
          <w:b/>
          <w:bCs/>
        </w:rPr>
        <w:t xml:space="preserve">iscal performance has generally been stronger than suggested by the above targets. </w:t>
      </w:r>
      <w:r>
        <w:t xml:space="preserve">Fiscal surpluses of around 6 percent of GDP and 3.5 per cent of GDP were achieved in 2023 and 2024, respectively. Despite the </w:t>
      </w:r>
      <w:r w:rsidR="009C69A4">
        <w:t>fiscal</w:t>
      </w:r>
      <w:r>
        <w:t xml:space="preserve"> </w:t>
      </w:r>
      <w:r w:rsidR="00970AD7">
        <w:t xml:space="preserve">balance </w:t>
      </w:r>
      <w:r>
        <w:t>target of -1 to 1 percent of GDP, the 2025 and 2026 Budgets have targeted surpluses of 3.4 and 4.3 percent of GDP. This overperformance relative to targets aims at</w:t>
      </w:r>
      <w:r w:rsidRPr="007331E9">
        <w:t xml:space="preserve"> </w:t>
      </w:r>
      <w:r w:rsidRPr="3F421E1C">
        <w:t>meeti</w:t>
      </w:r>
      <w:r>
        <w:t>ng planned external debt repayments associated with the EXIM Bank loans over the period to 2030. Recent estimates of the external public debt</w:t>
      </w:r>
      <w:r w:rsidR="00091F9A">
        <w:t>-</w:t>
      </w:r>
      <w:r>
        <w:t>to</w:t>
      </w:r>
      <w:r w:rsidR="00091F9A">
        <w:t>-</w:t>
      </w:r>
      <w:r>
        <w:t xml:space="preserve">GDP ratio are 28.7 percent of GDP, well below the Government’s ceiling of 50 percent of GDP. </w:t>
      </w:r>
      <w:r w:rsidR="00334099">
        <w:t>In addition, p</w:t>
      </w:r>
      <w:r>
        <w:t xml:space="preserve">olicy decisions have been </w:t>
      </w:r>
      <w:r>
        <w:lastRenderedPageBreak/>
        <w:t>taken to limit external borrowing in the future. As such, the targets for these two aggregates – external debt and fiscal balance – do not appear to provide clear contemporary policy guidance.</w:t>
      </w:r>
    </w:p>
    <w:p w14:paraId="559BB053" w14:textId="6E873E76" w:rsidR="00596266" w:rsidRDefault="00596266" w:rsidP="00596266">
      <w:pPr>
        <w:pStyle w:val="ParagraphNumbering"/>
      </w:pPr>
      <w:r w:rsidRPr="00AA21C3">
        <w:rPr>
          <w:b/>
          <w:bCs/>
        </w:rPr>
        <w:t>In most of the 122 countries having adopted numerical fiscal rules, a public debt to GDP ratio serves as a long-term fiscal anchor.</w:t>
      </w:r>
      <w:r>
        <w:rPr>
          <w:rStyle w:val="FootnoteReference"/>
          <w:b/>
          <w:bCs/>
        </w:rPr>
        <w:footnoteReference w:id="2"/>
      </w:r>
      <w:r w:rsidRPr="00AA21C3">
        <w:rPr>
          <w:b/>
          <w:bCs/>
        </w:rPr>
        <w:t xml:space="preserve"> </w:t>
      </w:r>
      <w:r>
        <w:t xml:space="preserve">Many countries would like to ensure that fiscal policy settings are consistent with public debt as a share of GDP maintaining a steadily declining trajectory. </w:t>
      </w:r>
      <w:r w:rsidRPr="006D45BC">
        <w:t>Pursuing</w:t>
      </w:r>
      <w:r>
        <w:t xml:space="preserve"> sustained reductions in public debt in ordinary times</w:t>
      </w:r>
      <w:r w:rsidR="3BE8714D">
        <w:t>, with inevitable variability around the annual profile,</w:t>
      </w:r>
      <w:r>
        <w:t xml:space="preserve"> is usually consistent with long-run sustainability and intergenerational equity, and creates the headroom or buffers required to respond to fiscal risks and random shocks without drastic fiscal adjustments.</w:t>
      </w:r>
      <w:r w:rsidRPr="00833472">
        <w:t xml:space="preserve"> </w:t>
      </w:r>
    </w:p>
    <w:p w14:paraId="50C83ABD" w14:textId="0872DBAB" w:rsidR="00596266" w:rsidRDefault="00596266" w:rsidP="00596266">
      <w:pPr>
        <w:pStyle w:val="ParagraphNumbering"/>
      </w:pPr>
      <w:r w:rsidRPr="00833472">
        <w:rPr>
          <w:b/>
          <w:bCs/>
        </w:rPr>
        <w:t xml:space="preserve">Having a specific, time-bound trajectory for the public debt to </w:t>
      </w:r>
      <w:r w:rsidR="000A51A1">
        <w:rPr>
          <w:b/>
          <w:bCs/>
        </w:rPr>
        <w:t xml:space="preserve">GDP </w:t>
      </w:r>
      <w:r w:rsidRPr="00833472">
        <w:rPr>
          <w:b/>
          <w:bCs/>
        </w:rPr>
        <w:t>ratio can guide other aspects of the fiscal framework</w:t>
      </w:r>
      <w:r w:rsidRPr="00136C35">
        <w:t xml:space="preserve">. </w:t>
      </w:r>
      <w:r>
        <w:t>As progress on external debt reduction is made, and domestic debt markets are developed, it will become more relevant to focus on a wider public debt aggregate and to set a well-defined trajectory to guide fiscal policy</w:t>
      </w:r>
      <w:r w:rsidR="0078164E">
        <w:t xml:space="preserve">. </w:t>
      </w:r>
      <w:r w:rsidRPr="00136C35">
        <w:t>For example</w:t>
      </w:r>
      <w:r>
        <w:t xml:space="preserve">, </w:t>
      </w:r>
      <w:r w:rsidRPr="00136C35">
        <w:t xml:space="preserve">a </w:t>
      </w:r>
      <w:r>
        <w:t xml:space="preserve">public debt </w:t>
      </w:r>
      <w:r w:rsidRPr="00136C35">
        <w:t>target specified as X percent of GDP by 203</w:t>
      </w:r>
      <w:r>
        <w:t>Y</w:t>
      </w:r>
      <w:r w:rsidRPr="00136C35">
        <w:t xml:space="preserve"> </w:t>
      </w:r>
      <w:r>
        <w:t>c</w:t>
      </w:r>
      <w:r w:rsidRPr="00136C35">
        <w:t xml:space="preserve">ould </w:t>
      </w:r>
      <w:r>
        <w:t xml:space="preserve">provide a clearly specified anchor for policy, </w:t>
      </w:r>
      <w:proofErr w:type="gramStart"/>
      <w:r>
        <w:t>taking into account</w:t>
      </w:r>
      <w:proofErr w:type="gramEnd"/>
      <w:r>
        <w:t xml:space="preserve"> the planned reduction in external debt, anticipated development of domestic debt markets, the genuine need to borrow to finance investments, and the need to constrain the overall stock of government guarantees and on-lending</w:t>
      </w:r>
      <w:r w:rsidRPr="00136C35">
        <w:t xml:space="preserve">. </w:t>
      </w:r>
    </w:p>
    <w:p w14:paraId="2C8255A7" w14:textId="5D692C8D" w:rsidR="00596266" w:rsidRPr="006E4722" w:rsidRDefault="00596266" w:rsidP="00596266">
      <w:pPr>
        <w:pStyle w:val="ParagraphNumbering"/>
      </w:pPr>
      <w:r>
        <w:rPr>
          <w:b/>
          <w:bCs/>
        </w:rPr>
        <w:t>A</w:t>
      </w:r>
      <w:r w:rsidRPr="00CC49CB">
        <w:rPr>
          <w:b/>
          <w:bCs/>
        </w:rPr>
        <w:t xml:space="preserve"> </w:t>
      </w:r>
      <w:r>
        <w:rPr>
          <w:b/>
          <w:bCs/>
        </w:rPr>
        <w:t xml:space="preserve">public </w:t>
      </w:r>
      <w:r w:rsidRPr="00CC49CB">
        <w:rPr>
          <w:b/>
          <w:bCs/>
        </w:rPr>
        <w:t xml:space="preserve">debt reduction </w:t>
      </w:r>
      <w:r>
        <w:rPr>
          <w:b/>
          <w:bCs/>
        </w:rPr>
        <w:t>target</w:t>
      </w:r>
      <w:r w:rsidRPr="00CC49CB">
        <w:rPr>
          <w:b/>
          <w:bCs/>
        </w:rPr>
        <w:t xml:space="preserve"> </w:t>
      </w:r>
      <w:r>
        <w:rPr>
          <w:b/>
          <w:bCs/>
        </w:rPr>
        <w:t xml:space="preserve">can be translated </w:t>
      </w:r>
      <w:r w:rsidRPr="00CC49CB">
        <w:rPr>
          <w:b/>
          <w:bCs/>
        </w:rPr>
        <w:t>into intermediate target</w:t>
      </w:r>
      <w:r>
        <w:rPr>
          <w:b/>
          <w:bCs/>
        </w:rPr>
        <w:t>s to be pursued in the short to medium-term</w:t>
      </w:r>
      <w:r w:rsidRPr="00CC49CB">
        <w:rPr>
          <w:b/>
          <w:bCs/>
        </w:rPr>
        <w:t xml:space="preserve"> and </w:t>
      </w:r>
      <w:r>
        <w:rPr>
          <w:b/>
          <w:bCs/>
        </w:rPr>
        <w:t xml:space="preserve">specific top-down </w:t>
      </w:r>
      <w:r w:rsidRPr="00CC49CB">
        <w:rPr>
          <w:b/>
          <w:bCs/>
        </w:rPr>
        <w:t xml:space="preserve">guidance </w:t>
      </w:r>
      <w:r>
        <w:rPr>
          <w:b/>
          <w:bCs/>
        </w:rPr>
        <w:t>for the</w:t>
      </w:r>
      <w:r w:rsidRPr="00CC49CB">
        <w:rPr>
          <w:b/>
          <w:bCs/>
        </w:rPr>
        <w:t xml:space="preserve"> </w:t>
      </w:r>
      <w:r>
        <w:rPr>
          <w:b/>
          <w:bCs/>
        </w:rPr>
        <w:t xml:space="preserve">annual </w:t>
      </w:r>
      <w:r w:rsidRPr="00CC49CB">
        <w:rPr>
          <w:b/>
          <w:bCs/>
        </w:rPr>
        <w:t>budget</w:t>
      </w:r>
      <w:r w:rsidRPr="006E4722">
        <w:t xml:space="preserve">. More than two-thirds of the 122 countries have adopted multiple rules, typically combining a debt rule with annual budget limits on expenditure </w:t>
      </w:r>
      <w:r>
        <w:t>or</w:t>
      </w:r>
      <w:r w:rsidRPr="006E4722">
        <w:t xml:space="preserve"> </w:t>
      </w:r>
      <w:r w:rsidR="003E79C5">
        <w:t>fiscal</w:t>
      </w:r>
      <w:r w:rsidRPr="006E4722">
        <w:t xml:space="preserve"> balance (</w:t>
      </w:r>
      <w:proofErr w:type="spellStart"/>
      <w:r w:rsidRPr="006E4722">
        <w:t>Acalin</w:t>
      </w:r>
      <w:proofErr w:type="spellEnd"/>
      <w:r w:rsidRPr="006E4722">
        <w:t xml:space="preserve"> and others, 2025). In the case of Tonga, a public debt</w:t>
      </w:r>
      <w:r w:rsidR="00AD6A34">
        <w:t>-</w:t>
      </w:r>
      <w:r w:rsidRPr="006E4722">
        <w:t>to</w:t>
      </w:r>
      <w:r w:rsidR="00AD6A34">
        <w:t>-</w:t>
      </w:r>
      <w:r w:rsidRPr="006E4722">
        <w:t xml:space="preserve">GDP target trajectory could then be readily translated into intermediate targets for the primary balance or fiscal balance, and primary expenditure or total expenditure. </w:t>
      </w:r>
      <w:r w:rsidR="00982DDC">
        <w:t>Providing</w:t>
      </w:r>
      <w:r w:rsidRPr="006E4722">
        <w:t xml:space="preserve"> consistent policy guidance would ensure that the desired debt reduction trajectory, when combined with other forecasts and assumptions, translates into operational targets for the fiscal balance and total expenditure as follows: </w:t>
      </w:r>
    </w:p>
    <w:p w14:paraId="1F1CBE36" w14:textId="77777777" w:rsidR="00596266" w:rsidRPr="00596266" w:rsidRDefault="00596266" w:rsidP="00DB57E7">
      <w:pPr>
        <w:pStyle w:val="ListBullet"/>
      </w:pPr>
      <w:r w:rsidRPr="00596266">
        <w:t>Macroeconomic projections for the medium term are prepared at each update, based upon best professional judgment and reflecting the latest outturns and updated parameter forecasts.</w:t>
      </w:r>
    </w:p>
    <w:p w14:paraId="742942C1" w14:textId="77777777" w:rsidR="00596266" w:rsidRPr="00596266" w:rsidRDefault="00596266" w:rsidP="00DB57E7">
      <w:pPr>
        <w:pStyle w:val="ListBullet"/>
      </w:pPr>
      <w:r w:rsidRPr="00596266">
        <w:t xml:space="preserve">Revenue forecasts are prepared </w:t>
      </w:r>
      <w:proofErr w:type="gramStart"/>
      <w:r w:rsidRPr="00596266">
        <w:t>consistent</w:t>
      </w:r>
      <w:proofErr w:type="gramEnd"/>
      <w:r w:rsidRPr="00596266">
        <w:t xml:space="preserve"> with the revised macroeconomic outlook, </w:t>
      </w:r>
      <w:proofErr w:type="gramStart"/>
      <w:r w:rsidRPr="00596266">
        <w:t>taking into account</w:t>
      </w:r>
      <w:proofErr w:type="gramEnd"/>
      <w:r w:rsidRPr="00596266">
        <w:t xml:space="preserve"> recent collection data and assuming existing policy settings are maintained. </w:t>
      </w:r>
    </w:p>
    <w:p w14:paraId="16449399" w14:textId="3FAC210F" w:rsidR="00596266" w:rsidRPr="00596266" w:rsidRDefault="00596266" w:rsidP="00DB57E7">
      <w:pPr>
        <w:pStyle w:val="ListBullet"/>
      </w:pPr>
      <w:r>
        <w:t>The primary balance (fiscal balance excluding interest payments) associated with the desired rate of debt reduction can readily be computed given assumed interest rates and projected growth.</w:t>
      </w:r>
    </w:p>
    <w:p w14:paraId="0BD76705" w14:textId="77777777" w:rsidR="00596266" w:rsidRPr="00596266" w:rsidRDefault="00596266" w:rsidP="00DB57E7">
      <w:pPr>
        <w:pStyle w:val="ListBullet"/>
      </w:pPr>
      <w:r w:rsidRPr="00596266">
        <w:t xml:space="preserve">Including forecast interest expenses allows the overall balance to be computed. </w:t>
      </w:r>
    </w:p>
    <w:p w14:paraId="19ECF848" w14:textId="48B4F0B1" w:rsidR="00596266" w:rsidRPr="00596266" w:rsidRDefault="00994EC0" w:rsidP="00DB57E7">
      <w:pPr>
        <w:pStyle w:val="ListBullet"/>
      </w:pPr>
      <w:r>
        <w:t>An</w:t>
      </w:r>
      <w:r w:rsidR="00596266" w:rsidRPr="00596266">
        <w:t xml:space="preserve"> aggregate expenditure ceiling, being that level of expenditure consistent with the other dimensions of the framework (debt target and balance target), is derived. The total expenditure limit serves as top-down guidance to be observed throughout the upcoming budget process.</w:t>
      </w:r>
    </w:p>
    <w:p w14:paraId="49E005CB" w14:textId="77777777" w:rsidR="00596266" w:rsidRDefault="00596266" w:rsidP="00DB57E7">
      <w:pPr>
        <w:pStyle w:val="ListBullet"/>
      </w:pPr>
      <w:r w:rsidRPr="00596266">
        <w:lastRenderedPageBreak/>
        <w:t>The difference between projected expenditure and the calculated ceiling provides a top-down estimate of the available fiscal space (or lack thereof) that could be allocated during the budget preparation process.</w:t>
      </w:r>
    </w:p>
    <w:p w14:paraId="21D28255" w14:textId="49D571A6" w:rsidR="001146ED" w:rsidRPr="00596266" w:rsidRDefault="00431D0C" w:rsidP="001146ED">
      <w:pPr>
        <w:pStyle w:val="Heading2"/>
      </w:pPr>
      <w:bookmarkStart w:id="39" w:name="_Toc216652141"/>
      <w:r>
        <w:t>Structure of the Budget Strategy</w:t>
      </w:r>
      <w:bookmarkEnd w:id="39"/>
    </w:p>
    <w:p w14:paraId="324B1756" w14:textId="62550250" w:rsidR="00596266" w:rsidRDefault="00566935" w:rsidP="00596266">
      <w:pPr>
        <w:pStyle w:val="ParagraphNumbering"/>
        <w:rPr>
          <w:lang w:val="en-AU"/>
        </w:rPr>
      </w:pPr>
      <w:r>
        <w:rPr>
          <w:b/>
          <w:bCs/>
          <w:lang w:val="en-AU"/>
        </w:rPr>
        <w:t>In addition</w:t>
      </w:r>
      <w:r w:rsidR="00596266">
        <w:rPr>
          <w:b/>
          <w:bCs/>
          <w:lang w:val="en-AU"/>
        </w:rPr>
        <w:t>, t</w:t>
      </w:r>
      <w:r w:rsidR="00596266" w:rsidRPr="0047344F">
        <w:rPr>
          <w:b/>
          <w:bCs/>
          <w:lang w:val="en-AU"/>
        </w:rPr>
        <w:t xml:space="preserve">he Budget Strategy document could be re-structured to ensure it serves its intended purpose as a strategic policy tool.  </w:t>
      </w:r>
      <w:r w:rsidR="00596266" w:rsidRPr="0047344F">
        <w:rPr>
          <w:lang w:val="en-AU"/>
        </w:rPr>
        <w:t xml:space="preserve">While originally conceived with a strategic purpose, the document has evolved </w:t>
      </w:r>
      <w:r w:rsidR="00596266" w:rsidRPr="2B664F7F">
        <w:rPr>
          <w:lang w:val="en-AU"/>
        </w:rPr>
        <w:t xml:space="preserve">somewhat organically </w:t>
      </w:r>
      <w:r w:rsidR="00596266" w:rsidRPr="0047344F">
        <w:rPr>
          <w:lang w:val="en-AU"/>
        </w:rPr>
        <w:t xml:space="preserve">to include detailed reporting of outturns, </w:t>
      </w:r>
      <w:r w:rsidR="00596266" w:rsidRPr="3A307C43">
        <w:rPr>
          <w:lang w:val="en-AU"/>
        </w:rPr>
        <w:t>discussing</w:t>
      </w:r>
      <w:r w:rsidR="00596266" w:rsidRPr="0047344F">
        <w:rPr>
          <w:lang w:val="en-AU"/>
        </w:rPr>
        <w:t xml:space="preserve"> at length a wide range of economic and social policy initiatives, and pre-empts </w:t>
      </w:r>
      <w:r w:rsidR="00596266" w:rsidRPr="3A307C43">
        <w:rPr>
          <w:lang w:val="en-AU"/>
        </w:rPr>
        <w:t xml:space="preserve">the </w:t>
      </w:r>
      <w:r w:rsidR="00596266" w:rsidRPr="55F65611">
        <w:rPr>
          <w:lang w:val="en-AU"/>
        </w:rPr>
        <w:t xml:space="preserve">allocation of resources </w:t>
      </w:r>
      <w:r w:rsidR="00596266" w:rsidRPr="0047344F">
        <w:rPr>
          <w:lang w:val="en-AU"/>
        </w:rPr>
        <w:t>among priorities that should occur in the budget development phase.  It does not currently provide a</w:t>
      </w:r>
      <w:r w:rsidR="00596266" w:rsidRPr="7DE89B18">
        <w:rPr>
          <w:lang w:val="en-AU"/>
        </w:rPr>
        <w:t xml:space="preserve"> very</w:t>
      </w:r>
      <w:r w:rsidR="00596266" w:rsidRPr="0047344F">
        <w:rPr>
          <w:lang w:val="en-AU"/>
        </w:rPr>
        <w:t xml:space="preserve"> clear and objective a</w:t>
      </w:r>
      <w:r w:rsidR="00596266" w:rsidRPr="7DE89B18">
        <w:rPr>
          <w:lang w:val="en-AU"/>
        </w:rPr>
        <w:t>ccount</w:t>
      </w:r>
      <w:r w:rsidR="00596266" w:rsidRPr="0047344F">
        <w:rPr>
          <w:lang w:val="en-AU"/>
        </w:rPr>
        <w:t xml:space="preserve"> of recent fiscal performance and the fiscal stance. It would seem preferable that the Budget Strategy focus</w:t>
      </w:r>
      <w:r w:rsidR="00596266">
        <w:rPr>
          <w:lang w:val="en-AU"/>
        </w:rPr>
        <w:t>es</w:t>
      </w:r>
      <w:r w:rsidR="00596266" w:rsidRPr="0047344F">
        <w:rPr>
          <w:lang w:val="en-AU"/>
        </w:rPr>
        <w:t xml:space="preserve"> on the highest-level fiscal objectives, consider</w:t>
      </w:r>
      <w:r w:rsidR="00596266">
        <w:rPr>
          <w:lang w:val="en-AU"/>
        </w:rPr>
        <w:t>s</w:t>
      </w:r>
      <w:r w:rsidR="00596266" w:rsidRPr="0047344F">
        <w:rPr>
          <w:lang w:val="en-AU"/>
        </w:rPr>
        <w:t xml:space="preserve"> recent and prospective performance against fiscal targets, assess</w:t>
      </w:r>
      <w:r w:rsidR="00596266">
        <w:rPr>
          <w:lang w:val="en-AU"/>
        </w:rPr>
        <w:t>es</w:t>
      </w:r>
      <w:r w:rsidR="00596266" w:rsidRPr="0047344F">
        <w:rPr>
          <w:lang w:val="en-AU"/>
        </w:rPr>
        <w:t xml:space="preserve"> fiscal risks, and in doing so establish</w:t>
      </w:r>
      <w:r w:rsidR="00596266">
        <w:rPr>
          <w:lang w:val="en-AU"/>
        </w:rPr>
        <w:t>es</w:t>
      </w:r>
      <w:r w:rsidR="00596266" w:rsidRPr="0047344F">
        <w:rPr>
          <w:lang w:val="en-AU"/>
        </w:rPr>
        <w:t xml:space="preserve"> a rolling plan that guides fiscal policy over the medium-term. The key connection between the Strategy and ensuing budget phase should be the aggregate expenditure envelope that is collectively approved by Cabinet</w:t>
      </w:r>
      <w:r w:rsidR="00596266">
        <w:rPr>
          <w:lang w:val="en-AU"/>
        </w:rPr>
        <w:t xml:space="preserve"> (see Section </w:t>
      </w:r>
      <w:r w:rsidR="008F33A2">
        <w:rPr>
          <w:lang w:val="en-AU"/>
        </w:rPr>
        <w:t>IV</w:t>
      </w:r>
      <w:r w:rsidR="00596266">
        <w:rPr>
          <w:lang w:val="en-AU"/>
        </w:rPr>
        <w:t>)</w:t>
      </w:r>
      <w:r w:rsidR="00596266" w:rsidRPr="0047344F">
        <w:rPr>
          <w:lang w:val="en-AU"/>
        </w:rPr>
        <w:t xml:space="preserve">.  A proposed revised outline for the Budget Statement is provided in Annex </w:t>
      </w:r>
      <w:r w:rsidR="00596266">
        <w:rPr>
          <w:lang w:val="en-AU"/>
        </w:rPr>
        <w:t>2</w:t>
      </w:r>
      <w:r w:rsidR="00596266" w:rsidRPr="0047344F">
        <w:rPr>
          <w:lang w:val="en-AU"/>
        </w:rPr>
        <w:t>.   </w:t>
      </w:r>
    </w:p>
    <w:p w14:paraId="605E408B" w14:textId="2E0A735E" w:rsidR="00A10408" w:rsidRPr="00A10408" w:rsidRDefault="00A10408" w:rsidP="00A10408">
      <w:pPr>
        <w:pStyle w:val="ParagraphNumbering"/>
        <w:rPr>
          <w:b/>
          <w:bCs/>
          <w:lang w:val="en-AU"/>
        </w:rPr>
      </w:pPr>
      <w:r>
        <w:rPr>
          <w:b/>
          <w:bCs/>
          <w:lang w:val="en-AU"/>
        </w:rPr>
        <w:t>In that context, t</w:t>
      </w:r>
      <w:r w:rsidR="00994EC0" w:rsidRPr="00994EC0">
        <w:rPr>
          <w:b/>
          <w:bCs/>
          <w:lang w:val="en-AU"/>
        </w:rPr>
        <w:t>here is</w:t>
      </w:r>
      <w:r w:rsidR="008F33A2">
        <w:rPr>
          <w:b/>
          <w:bCs/>
          <w:lang w:val="en-AU"/>
        </w:rPr>
        <w:t xml:space="preserve"> also</w:t>
      </w:r>
      <w:r w:rsidR="00994EC0" w:rsidRPr="00994EC0">
        <w:rPr>
          <w:b/>
          <w:bCs/>
          <w:lang w:val="en-AU"/>
        </w:rPr>
        <w:t xml:space="preserve"> scope for improved transparency regarding fiscal policy objectives. </w:t>
      </w:r>
      <w:r w:rsidR="000C1B12" w:rsidRPr="005D52E3">
        <w:t>Fiscal strategies should be comprehensively disclosed in well-structured and consistent documents, and these documents should be publicly available, to ensure that all stakeholders inside and outside government are well informed and to promote accountability for fiscal policies and performance</w:t>
      </w:r>
      <w:r w:rsidR="000C1B12">
        <w:t xml:space="preserve">. </w:t>
      </w:r>
      <w:r w:rsidR="00994EC0" w:rsidRPr="00994EC0">
        <w:rPr>
          <w:lang w:val="en-AU"/>
        </w:rPr>
        <w:t xml:space="preserve">The Budget Strategy provides an overview of fiscal anchors and fiscal targets, largely in qualitative terms. There are some references to quantitative targets, but these are not presented in a systematic and transparent manner. The </w:t>
      </w:r>
      <w:r w:rsidR="00BE077C">
        <w:rPr>
          <w:lang w:val="en-AU"/>
        </w:rPr>
        <w:t xml:space="preserve">2023 </w:t>
      </w:r>
      <w:r w:rsidR="00994EC0" w:rsidRPr="00994EC0">
        <w:rPr>
          <w:lang w:val="en-AU"/>
        </w:rPr>
        <w:t xml:space="preserve">Budget Strategy included a summary of fiscal anchors in a footnote, but the latest </w:t>
      </w:r>
      <w:r w:rsidR="00BE077C">
        <w:rPr>
          <w:lang w:val="en-AU"/>
        </w:rPr>
        <w:t xml:space="preserve">2026 </w:t>
      </w:r>
      <w:r w:rsidR="00994EC0" w:rsidRPr="00994EC0">
        <w:rPr>
          <w:lang w:val="en-AU"/>
        </w:rPr>
        <w:t xml:space="preserve">Budget Strategy does not include this summary. For FY2026, the first document that provides a transparent comparison of fiscal anchors and targets is the Citizens Budget, which is prepared very late in the budget process. There is no document that shows that the FY2026-28 fiscal forecasts are based on a systematic analysis of relevant fiscal </w:t>
      </w:r>
      <w:r w:rsidR="00BB4E74">
        <w:rPr>
          <w:lang w:val="en-AU"/>
        </w:rPr>
        <w:t>objectives</w:t>
      </w:r>
      <w:r w:rsidR="00994EC0" w:rsidRPr="00994EC0">
        <w:rPr>
          <w:lang w:val="en-AU"/>
        </w:rPr>
        <w:t xml:space="preserve"> and targets.</w:t>
      </w:r>
    </w:p>
    <w:p w14:paraId="16E52B2A" w14:textId="6AAAD692" w:rsidR="00B65D4C" w:rsidRPr="00D36BA5" w:rsidRDefault="0063292E" w:rsidP="00A10408">
      <w:pPr>
        <w:pStyle w:val="ParagraphNumbering"/>
        <w:rPr>
          <w:b/>
          <w:bCs/>
          <w:lang w:val="en-AU"/>
        </w:rPr>
      </w:pPr>
      <w:r>
        <w:rPr>
          <w:b/>
          <w:bCs/>
        </w:rPr>
        <w:t>F</w:t>
      </w:r>
      <w:r w:rsidR="00B65D4C" w:rsidRPr="00A10408">
        <w:rPr>
          <w:b/>
          <w:bCs/>
        </w:rPr>
        <w:t>iscal policy transparency can be improved significantly with some simple changes in the Budget Strategy and the Budget Statement.</w:t>
      </w:r>
      <w:r w:rsidR="00B65D4C" w:rsidRPr="00A10408">
        <w:t xml:space="preserve"> The main step should be to provide a comprehensive, clear statement of fiscal anchors and targets; and indicate to what extent medium-term and annual projections are consistent with these. This should be summarized in a standard table that is included in the budget documents each year. Table </w:t>
      </w:r>
      <w:r w:rsidR="00C645AB">
        <w:t>3</w:t>
      </w:r>
      <w:r w:rsidR="00B65D4C" w:rsidRPr="00A10408">
        <w:t xml:space="preserve"> provides an example of such a table. It is also important to specify whether the anchors and targets are in </w:t>
      </w:r>
      <w:r w:rsidR="00CF6A28">
        <w:t>Governance Finance St</w:t>
      </w:r>
      <w:r w:rsidR="000F3072">
        <w:t>atistics (</w:t>
      </w:r>
      <w:r w:rsidR="00B65D4C" w:rsidRPr="00A10408">
        <w:t>GFS</w:t>
      </w:r>
      <w:r w:rsidR="000F3072">
        <w:t>)</w:t>
      </w:r>
      <w:r w:rsidR="00B65D4C" w:rsidRPr="00A10408">
        <w:t xml:space="preserve"> terms or use the national budget definitions. A simple way of doing this would be to include a footnote specifying which format is used in all fiscal tables. A glossary at the end of the documents, defining and explaining all technical terms would also be useful. </w:t>
      </w:r>
    </w:p>
    <w:p w14:paraId="6B3A8AF2" w14:textId="77777777" w:rsidR="00D36BA5" w:rsidRDefault="00D36BA5" w:rsidP="00D36BA5">
      <w:pPr>
        <w:pStyle w:val="ParagraphNumbering"/>
        <w:numPr>
          <w:ilvl w:val="0"/>
          <w:numId w:val="0"/>
        </w:numPr>
        <w:ind w:left="270"/>
        <w:rPr>
          <w:b/>
          <w:bCs/>
          <w:lang w:val="en-AU"/>
        </w:rPr>
      </w:pPr>
    </w:p>
    <w:p w14:paraId="27DC619F" w14:textId="77777777" w:rsidR="00D36BA5" w:rsidRPr="00A10408" w:rsidRDefault="00D36BA5" w:rsidP="00D36BA5">
      <w:pPr>
        <w:pStyle w:val="ParagraphNumbering"/>
        <w:numPr>
          <w:ilvl w:val="0"/>
          <w:numId w:val="0"/>
        </w:numPr>
        <w:ind w:left="270"/>
        <w:rPr>
          <w:b/>
          <w:bCs/>
          <w:lang w:val="en-AU"/>
        </w:rPr>
      </w:pPr>
    </w:p>
    <w:p w14:paraId="70B5B0B0" w14:textId="17D2B15A" w:rsidR="00B65D4C" w:rsidRPr="005D52E3" w:rsidRDefault="00421D12" w:rsidP="00421D12">
      <w:pPr>
        <w:pStyle w:val="Boxfiguretabletitle"/>
      </w:pPr>
      <w:r>
        <w:lastRenderedPageBreak/>
        <w:fldChar w:fldCharType="begin"/>
      </w:r>
      <w:r>
        <w:instrText xml:space="preserve"> TC "</w:instrText>
      </w:r>
      <w:bookmarkStart w:id="40" w:name="_Toc216652171"/>
      <w:r>
        <w:instrText>Table 3: Fiscal Anchors, Targets and Projections (percent of GDP) – Illustrative Example</w:instrText>
      </w:r>
      <w:bookmarkEnd w:id="40"/>
      <w:r>
        <w:instrText xml:space="preserve">"\f B </w:instrText>
      </w:r>
      <w:r>
        <w:fldChar w:fldCharType="end"/>
      </w:r>
      <w:r w:rsidR="00B65D4C" w:rsidRPr="005D52E3">
        <w:t xml:space="preserve">Table </w:t>
      </w:r>
      <w:r w:rsidR="00C645AB">
        <w:t>3</w:t>
      </w:r>
      <w:r w:rsidR="00B65D4C" w:rsidRPr="005D52E3">
        <w:t xml:space="preserve">: Fiscal </w:t>
      </w:r>
      <w:r w:rsidR="00B65D4C">
        <w:t>A</w:t>
      </w:r>
      <w:r w:rsidR="00B65D4C" w:rsidRPr="005D52E3">
        <w:t xml:space="preserve">nchors, </w:t>
      </w:r>
      <w:r w:rsidR="00B65D4C">
        <w:t>T</w:t>
      </w:r>
      <w:r w:rsidR="00B65D4C" w:rsidRPr="005D52E3">
        <w:t xml:space="preserve">argets and </w:t>
      </w:r>
      <w:r w:rsidR="00B65D4C">
        <w:t>P</w:t>
      </w:r>
      <w:r w:rsidR="00B65D4C" w:rsidRPr="005D52E3">
        <w:t>rojections (</w:t>
      </w:r>
      <w:r w:rsidR="00B65D4C">
        <w:t>p</w:t>
      </w:r>
      <w:r w:rsidR="00B65D4C" w:rsidRPr="005D52E3">
        <w:t xml:space="preserve">ercent of GDP) – Illustrative </w:t>
      </w:r>
      <w:r w:rsidR="0063292E">
        <w:t>E</w:t>
      </w:r>
      <w:r w:rsidR="00B65D4C" w:rsidRPr="005D52E3">
        <w:t>xample</w:t>
      </w:r>
    </w:p>
    <w:tbl>
      <w:tblPr>
        <w:tblStyle w:val="GridTable1Light-Accent1"/>
        <w:tblW w:w="0" w:type="auto"/>
        <w:tblLook w:val="04A0" w:firstRow="1" w:lastRow="0" w:firstColumn="1" w:lastColumn="0" w:noHBand="0" w:noVBand="1"/>
      </w:tblPr>
      <w:tblGrid>
        <w:gridCol w:w="1328"/>
        <w:gridCol w:w="1932"/>
        <w:gridCol w:w="1721"/>
        <w:gridCol w:w="976"/>
        <w:gridCol w:w="1104"/>
        <w:gridCol w:w="1128"/>
        <w:gridCol w:w="1161"/>
      </w:tblGrid>
      <w:tr w:rsidR="00B65D4C" w:rsidRPr="005D52E3" w14:paraId="53B704C1" w14:textId="77777777" w:rsidTr="002A3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6" w:type="dxa"/>
          </w:tcPr>
          <w:p w14:paraId="05484641" w14:textId="77777777" w:rsidR="00B65D4C" w:rsidRPr="005D52E3" w:rsidRDefault="00B65D4C" w:rsidP="002A3524">
            <w:pPr>
              <w:rPr>
                <w:szCs w:val="24"/>
              </w:rPr>
            </w:pPr>
            <w:r w:rsidRPr="005D52E3">
              <w:rPr>
                <w:szCs w:val="24"/>
              </w:rPr>
              <w:t>Indicator</w:t>
            </w:r>
          </w:p>
        </w:tc>
        <w:tc>
          <w:tcPr>
            <w:tcW w:w="1979" w:type="dxa"/>
          </w:tcPr>
          <w:p w14:paraId="40BBD7E5"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Fiscal anchors</w:t>
            </w:r>
          </w:p>
          <w:p w14:paraId="01565372"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(Thresholds)</w:t>
            </w:r>
          </w:p>
        </w:tc>
        <w:tc>
          <w:tcPr>
            <w:tcW w:w="1800" w:type="dxa"/>
          </w:tcPr>
          <w:p w14:paraId="67CBFB6D"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Fiscal targets</w:t>
            </w:r>
          </w:p>
          <w:p w14:paraId="17797B96"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(2026 – 2028)</w:t>
            </w:r>
          </w:p>
        </w:tc>
        <w:tc>
          <w:tcPr>
            <w:tcW w:w="990" w:type="dxa"/>
          </w:tcPr>
          <w:p w14:paraId="2A86F984"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 xml:space="preserve">Actual 2025 </w:t>
            </w:r>
          </w:p>
        </w:tc>
        <w:tc>
          <w:tcPr>
            <w:tcW w:w="1123" w:type="dxa"/>
          </w:tcPr>
          <w:p w14:paraId="171F167F"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Budget 2026</w:t>
            </w:r>
          </w:p>
        </w:tc>
        <w:tc>
          <w:tcPr>
            <w:tcW w:w="1128" w:type="dxa"/>
          </w:tcPr>
          <w:p w14:paraId="1EAEBBF0"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Projected 2027</w:t>
            </w:r>
          </w:p>
        </w:tc>
        <w:tc>
          <w:tcPr>
            <w:tcW w:w="1164" w:type="dxa"/>
          </w:tcPr>
          <w:p w14:paraId="306CA9B3" w14:textId="77777777" w:rsidR="00B65D4C" w:rsidRPr="005D52E3" w:rsidRDefault="00B65D4C" w:rsidP="002A3524">
            <w:pPr>
              <w:jc w:val="center"/>
              <w:cnfStyle w:val="100000000000" w:firstRow="1" w:lastRow="0" w:firstColumn="0" w:lastColumn="0" w:oddVBand="0" w:evenVBand="0" w:oddHBand="0" w:evenHBand="0" w:firstRowFirstColumn="0" w:firstRowLastColumn="0" w:lastRowFirstColumn="0" w:lastRowLastColumn="0"/>
              <w:rPr>
                <w:szCs w:val="24"/>
              </w:rPr>
            </w:pPr>
            <w:r w:rsidRPr="005D52E3">
              <w:rPr>
                <w:szCs w:val="24"/>
              </w:rPr>
              <w:t>Projected 2028</w:t>
            </w:r>
          </w:p>
        </w:tc>
      </w:tr>
      <w:tr w:rsidR="00B65D4C" w:rsidRPr="005D52E3" w14:paraId="74892971" w14:textId="77777777" w:rsidTr="002A3524">
        <w:tc>
          <w:tcPr>
            <w:cnfStyle w:val="001000000000" w:firstRow="0" w:lastRow="0" w:firstColumn="1" w:lastColumn="0" w:oddVBand="0" w:evenVBand="0" w:oddHBand="0" w:evenHBand="0" w:firstRowFirstColumn="0" w:firstRowLastColumn="0" w:lastRowFirstColumn="0" w:lastRowLastColumn="0"/>
            <w:tcW w:w="1166" w:type="dxa"/>
          </w:tcPr>
          <w:p w14:paraId="2F3E39F4" w14:textId="77777777" w:rsidR="00B65D4C" w:rsidRPr="005D52E3" w:rsidRDefault="00B65D4C" w:rsidP="002A3524">
            <w:pPr>
              <w:rPr>
                <w:szCs w:val="24"/>
              </w:rPr>
            </w:pPr>
            <w:r w:rsidRPr="005D52E3">
              <w:rPr>
                <w:szCs w:val="24"/>
              </w:rPr>
              <w:t>Debt</w:t>
            </w:r>
          </w:p>
        </w:tc>
        <w:tc>
          <w:tcPr>
            <w:tcW w:w="1979" w:type="dxa"/>
          </w:tcPr>
          <w:p w14:paraId="01421751"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&lt; 50?</w:t>
            </w:r>
          </w:p>
        </w:tc>
        <w:tc>
          <w:tcPr>
            <w:tcW w:w="1800" w:type="dxa"/>
          </w:tcPr>
          <w:p w14:paraId="5F853173"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40?</w:t>
            </w:r>
          </w:p>
        </w:tc>
        <w:tc>
          <w:tcPr>
            <w:tcW w:w="990" w:type="dxa"/>
          </w:tcPr>
          <w:p w14:paraId="13C6FD5F"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34.2</w:t>
            </w:r>
          </w:p>
        </w:tc>
        <w:tc>
          <w:tcPr>
            <w:tcW w:w="1123" w:type="dxa"/>
          </w:tcPr>
          <w:p w14:paraId="53F2D65D"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xx</w:t>
            </w:r>
          </w:p>
        </w:tc>
        <w:tc>
          <w:tcPr>
            <w:tcW w:w="1128" w:type="dxa"/>
          </w:tcPr>
          <w:p w14:paraId="2616981C"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xx</w:t>
            </w:r>
          </w:p>
        </w:tc>
        <w:tc>
          <w:tcPr>
            <w:tcW w:w="1164" w:type="dxa"/>
          </w:tcPr>
          <w:p w14:paraId="4BD63A58"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xx</w:t>
            </w:r>
          </w:p>
        </w:tc>
      </w:tr>
      <w:tr w:rsidR="00B65D4C" w:rsidRPr="005D52E3" w14:paraId="75BE48CF" w14:textId="77777777" w:rsidTr="002A3524">
        <w:trPr>
          <w:trHeight w:val="368"/>
        </w:trPr>
        <w:tc>
          <w:tcPr>
            <w:cnfStyle w:val="001000000000" w:firstRow="0" w:lastRow="0" w:firstColumn="1" w:lastColumn="0" w:oddVBand="0" w:evenVBand="0" w:oddHBand="0" w:evenHBand="0" w:firstRowFirstColumn="0" w:firstRowLastColumn="0" w:lastRowFirstColumn="0" w:lastRowLastColumn="0"/>
            <w:tcW w:w="1166" w:type="dxa"/>
          </w:tcPr>
          <w:p w14:paraId="4D07CE55" w14:textId="77777777" w:rsidR="00B65D4C" w:rsidRPr="005D52E3" w:rsidRDefault="00B65D4C" w:rsidP="002A3524">
            <w:pPr>
              <w:spacing w:after="0"/>
              <w:rPr>
                <w:szCs w:val="24"/>
              </w:rPr>
            </w:pPr>
            <w:r w:rsidRPr="005D52E3">
              <w:rPr>
                <w:szCs w:val="24"/>
              </w:rPr>
              <w:t>Fiscal balance</w:t>
            </w:r>
          </w:p>
        </w:tc>
        <w:tc>
          <w:tcPr>
            <w:tcW w:w="1979" w:type="dxa"/>
            <w:shd w:val="clear" w:color="auto" w:fill="FFFFFF" w:themeFill="background1"/>
          </w:tcPr>
          <w:p w14:paraId="3F837D81"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w:t>
            </w:r>
          </w:p>
        </w:tc>
        <w:tc>
          <w:tcPr>
            <w:tcW w:w="1800" w:type="dxa"/>
            <w:shd w:val="clear" w:color="auto" w:fill="FFFFFF" w:themeFill="background1"/>
          </w:tcPr>
          <w:p w14:paraId="3272838C"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-1 – 1?</w:t>
            </w:r>
          </w:p>
        </w:tc>
        <w:tc>
          <w:tcPr>
            <w:tcW w:w="990" w:type="dxa"/>
          </w:tcPr>
          <w:p w14:paraId="6E2D68D9"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6.2</w:t>
            </w:r>
          </w:p>
        </w:tc>
        <w:tc>
          <w:tcPr>
            <w:tcW w:w="1123" w:type="dxa"/>
          </w:tcPr>
          <w:p w14:paraId="5F1C489D"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4.3</w:t>
            </w:r>
          </w:p>
        </w:tc>
        <w:tc>
          <w:tcPr>
            <w:tcW w:w="1128" w:type="dxa"/>
          </w:tcPr>
          <w:p w14:paraId="5B1A8B92"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5.9</w:t>
            </w:r>
          </w:p>
        </w:tc>
        <w:tc>
          <w:tcPr>
            <w:tcW w:w="1164" w:type="dxa"/>
          </w:tcPr>
          <w:p w14:paraId="24694665"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5.6</w:t>
            </w:r>
          </w:p>
        </w:tc>
      </w:tr>
      <w:tr w:rsidR="00B65D4C" w:rsidRPr="005D52E3" w14:paraId="52AA92EF" w14:textId="77777777" w:rsidTr="002A3524">
        <w:trPr>
          <w:trHeight w:val="368"/>
        </w:trPr>
        <w:tc>
          <w:tcPr>
            <w:cnfStyle w:val="001000000000" w:firstRow="0" w:lastRow="0" w:firstColumn="1" w:lastColumn="0" w:oddVBand="0" w:evenVBand="0" w:oddHBand="0" w:evenHBand="0" w:firstRowFirstColumn="0" w:firstRowLastColumn="0" w:lastRowFirstColumn="0" w:lastRowLastColumn="0"/>
            <w:tcW w:w="1166" w:type="dxa"/>
          </w:tcPr>
          <w:p w14:paraId="1FFC2F47" w14:textId="77777777" w:rsidR="00B65D4C" w:rsidRPr="005D52E3" w:rsidRDefault="00B65D4C" w:rsidP="002A3524">
            <w:pPr>
              <w:spacing w:after="0"/>
              <w:rPr>
                <w:szCs w:val="24"/>
              </w:rPr>
            </w:pPr>
            <w:r w:rsidRPr="005D52E3">
              <w:rPr>
                <w:szCs w:val="24"/>
              </w:rPr>
              <w:t>Operational balance</w:t>
            </w:r>
          </w:p>
        </w:tc>
        <w:tc>
          <w:tcPr>
            <w:tcW w:w="1979" w:type="dxa"/>
            <w:shd w:val="clear" w:color="auto" w:fill="FFFFFF" w:themeFill="background1"/>
          </w:tcPr>
          <w:p w14:paraId="28AE76DC"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&gt; 1</w:t>
            </w:r>
          </w:p>
        </w:tc>
        <w:tc>
          <w:tcPr>
            <w:tcW w:w="1800" w:type="dxa"/>
            <w:shd w:val="clear" w:color="auto" w:fill="FFFFFF" w:themeFill="background1"/>
          </w:tcPr>
          <w:p w14:paraId="48129503"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1 - 2</w:t>
            </w:r>
          </w:p>
        </w:tc>
        <w:tc>
          <w:tcPr>
            <w:tcW w:w="990" w:type="dxa"/>
          </w:tcPr>
          <w:p w14:paraId="0BEB6BAF"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w:t>
            </w:r>
          </w:p>
        </w:tc>
        <w:tc>
          <w:tcPr>
            <w:tcW w:w="1123" w:type="dxa"/>
          </w:tcPr>
          <w:p w14:paraId="618ED903"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w:t>
            </w:r>
          </w:p>
        </w:tc>
        <w:tc>
          <w:tcPr>
            <w:tcW w:w="1128" w:type="dxa"/>
          </w:tcPr>
          <w:p w14:paraId="40282A05"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w:t>
            </w:r>
          </w:p>
        </w:tc>
        <w:tc>
          <w:tcPr>
            <w:tcW w:w="1164" w:type="dxa"/>
          </w:tcPr>
          <w:p w14:paraId="5FE0EB2A" w14:textId="77777777" w:rsidR="00B65D4C" w:rsidRPr="005D52E3" w:rsidRDefault="00B65D4C" w:rsidP="002A3524">
            <w:pPr>
              <w:spacing w:after="0"/>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w:t>
            </w:r>
          </w:p>
        </w:tc>
      </w:tr>
      <w:tr w:rsidR="00B65D4C" w:rsidRPr="005D52E3" w14:paraId="654EC664" w14:textId="77777777" w:rsidTr="002A3524">
        <w:tc>
          <w:tcPr>
            <w:cnfStyle w:val="001000000000" w:firstRow="0" w:lastRow="0" w:firstColumn="1" w:lastColumn="0" w:oddVBand="0" w:evenVBand="0" w:oddHBand="0" w:evenHBand="0" w:firstRowFirstColumn="0" w:firstRowLastColumn="0" w:lastRowFirstColumn="0" w:lastRowLastColumn="0"/>
            <w:tcW w:w="1166" w:type="dxa"/>
          </w:tcPr>
          <w:p w14:paraId="74D3AB25" w14:textId="77777777" w:rsidR="00B65D4C" w:rsidRPr="005D52E3" w:rsidRDefault="00B65D4C" w:rsidP="002A3524">
            <w:pPr>
              <w:rPr>
                <w:szCs w:val="24"/>
              </w:rPr>
            </w:pPr>
            <w:r w:rsidRPr="005D52E3">
              <w:rPr>
                <w:szCs w:val="24"/>
              </w:rPr>
              <w:t>Revenues</w:t>
            </w:r>
          </w:p>
        </w:tc>
        <w:tc>
          <w:tcPr>
            <w:tcW w:w="1979" w:type="dxa"/>
            <w:shd w:val="clear" w:color="auto" w:fill="FFFFFF" w:themeFill="background1"/>
          </w:tcPr>
          <w:p w14:paraId="77599FDA"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&gt; 22</w:t>
            </w:r>
          </w:p>
        </w:tc>
        <w:tc>
          <w:tcPr>
            <w:tcW w:w="1800" w:type="dxa"/>
            <w:shd w:val="clear" w:color="auto" w:fill="FFFFFF" w:themeFill="background1"/>
          </w:tcPr>
          <w:p w14:paraId="44566050"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25?</w:t>
            </w:r>
          </w:p>
        </w:tc>
        <w:tc>
          <w:tcPr>
            <w:tcW w:w="990" w:type="dxa"/>
          </w:tcPr>
          <w:p w14:paraId="40B9A91D"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31.3</w:t>
            </w:r>
          </w:p>
        </w:tc>
        <w:tc>
          <w:tcPr>
            <w:tcW w:w="1123" w:type="dxa"/>
          </w:tcPr>
          <w:p w14:paraId="2D99A563"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32.3</w:t>
            </w:r>
          </w:p>
        </w:tc>
        <w:tc>
          <w:tcPr>
            <w:tcW w:w="1128" w:type="dxa"/>
          </w:tcPr>
          <w:p w14:paraId="7A6A975C"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34.0</w:t>
            </w:r>
          </w:p>
        </w:tc>
        <w:tc>
          <w:tcPr>
            <w:tcW w:w="1164" w:type="dxa"/>
          </w:tcPr>
          <w:p w14:paraId="663DA0CD"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33.3</w:t>
            </w:r>
          </w:p>
        </w:tc>
      </w:tr>
      <w:tr w:rsidR="00B65D4C" w:rsidRPr="005D52E3" w14:paraId="3D594AC2" w14:textId="77777777" w:rsidTr="002A3524">
        <w:tc>
          <w:tcPr>
            <w:cnfStyle w:val="001000000000" w:firstRow="0" w:lastRow="0" w:firstColumn="1" w:lastColumn="0" w:oddVBand="0" w:evenVBand="0" w:oddHBand="0" w:evenHBand="0" w:firstRowFirstColumn="0" w:firstRowLastColumn="0" w:lastRowFirstColumn="0" w:lastRowLastColumn="0"/>
            <w:tcW w:w="1166" w:type="dxa"/>
          </w:tcPr>
          <w:p w14:paraId="1A1DD614" w14:textId="77777777" w:rsidR="00B65D4C" w:rsidRPr="005D52E3" w:rsidRDefault="00B65D4C" w:rsidP="002A3524">
            <w:pPr>
              <w:rPr>
                <w:szCs w:val="24"/>
              </w:rPr>
            </w:pPr>
            <w:r w:rsidRPr="005D52E3">
              <w:rPr>
                <w:szCs w:val="24"/>
              </w:rPr>
              <w:t>Wage</w:t>
            </w:r>
            <w:r>
              <w:rPr>
                <w:szCs w:val="24"/>
              </w:rPr>
              <w:t xml:space="preserve"> </w:t>
            </w:r>
            <w:r w:rsidRPr="005D52E3">
              <w:rPr>
                <w:szCs w:val="24"/>
              </w:rPr>
              <w:t>bill</w:t>
            </w:r>
          </w:p>
        </w:tc>
        <w:tc>
          <w:tcPr>
            <w:tcW w:w="1979" w:type="dxa"/>
          </w:tcPr>
          <w:p w14:paraId="05AA7863"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&lt; 53</w:t>
            </w:r>
          </w:p>
        </w:tc>
        <w:tc>
          <w:tcPr>
            <w:tcW w:w="1800" w:type="dxa"/>
          </w:tcPr>
          <w:p w14:paraId="77D92D80"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50?</w:t>
            </w:r>
          </w:p>
        </w:tc>
        <w:tc>
          <w:tcPr>
            <w:tcW w:w="990" w:type="dxa"/>
          </w:tcPr>
          <w:p w14:paraId="61B388E6"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46.0</w:t>
            </w:r>
          </w:p>
        </w:tc>
        <w:tc>
          <w:tcPr>
            <w:tcW w:w="1123" w:type="dxa"/>
          </w:tcPr>
          <w:p w14:paraId="3F97D412"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45.9</w:t>
            </w:r>
          </w:p>
        </w:tc>
        <w:tc>
          <w:tcPr>
            <w:tcW w:w="1128" w:type="dxa"/>
          </w:tcPr>
          <w:p w14:paraId="3EAF7B53"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41.8</w:t>
            </w:r>
          </w:p>
        </w:tc>
        <w:tc>
          <w:tcPr>
            <w:tcW w:w="1164" w:type="dxa"/>
          </w:tcPr>
          <w:p w14:paraId="6D1AEF40" w14:textId="77777777" w:rsidR="00B65D4C" w:rsidRPr="005D52E3" w:rsidRDefault="00B65D4C" w:rsidP="002A3524">
            <w:pPr>
              <w:jc w:val="center"/>
              <w:cnfStyle w:val="000000000000" w:firstRow="0" w:lastRow="0" w:firstColumn="0" w:lastColumn="0" w:oddVBand="0" w:evenVBand="0" w:oddHBand="0" w:evenHBand="0" w:firstRowFirstColumn="0" w:firstRowLastColumn="0" w:lastRowFirstColumn="0" w:lastRowLastColumn="0"/>
              <w:rPr>
                <w:szCs w:val="24"/>
              </w:rPr>
            </w:pPr>
            <w:r w:rsidRPr="005D52E3">
              <w:rPr>
                <w:szCs w:val="24"/>
              </w:rPr>
              <w:t>41.0</w:t>
            </w:r>
          </w:p>
        </w:tc>
      </w:tr>
    </w:tbl>
    <w:p w14:paraId="0BEC063C" w14:textId="191E27BE" w:rsidR="00994EC0" w:rsidRPr="00471BC2" w:rsidRDefault="00B65D4C" w:rsidP="00471BC2">
      <w:pPr>
        <w:rPr>
          <w:i/>
          <w:iCs/>
          <w:szCs w:val="24"/>
        </w:rPr>
      </w:pPr>
      <w:r w:rsidRPr="005D52E3">
        <w:rPr>
          <w:i/>
          <w:iCs/>
          <w:szCs w:val="24"/>
        </w:rPr>
        <w:t>Source: Budget Strategy and Budget Statement for 2026. 2025 numbers are estimates.</w:t>
      </w:r>
    </w:p>
    <w:p w14:paraId="05CB08E0" w14:textId="77777777" w:rsidR="00596266" w:rsidRPr="00C03A24" w:rsidRDefault="00596266" w:rsidP="00A34E27">
      <w:pPr>
        <w:pStyle w:val="Heading3"/>
      </w:pPr>
      <w:r w:rsidRPr="00C03A24">
        <w:t>Recommendation</w:t>
      </w:r>
    </w:p>
    <w:p w14:paraId="5920298D" w14:textId="77777777" w:rsidR="00596266" w:rsidRDefault="00596266" w:rsidP="00596266">
      <w:pPr>
        <w:pStyle w:val="NoSpacing"/>
        <w:rPr>
          <w:rFonts w:ascii="Arial" w:eastAsia="Arial" w:hAnsi="Arial"/>
          <w:color w:val="000000" w:themeColor="text1"/>
          <w:szCs w:val="20"/>
        </w:rPr>
      </w:pPr>
    </w:p>
    <w:p w14:paraId="41E6FE8F" w14:textId="77777777" w:rsidR="00596266" w:rsidRPr="004B30B9" w:rsidRDefault="00596266" w:rsidP="00596266">
      <w:pPr>
        <w:pStyle w:val="NoSpacing"/>
        <w:rPr>
          <w:b/>
          <w:bCs/>
        </w:rPr>
      </w:pPr>
      <w:r w:rsidRPr="004B30B9">
        <w:rPr>
          <w:rFonts w:ascii="Arial" w:eastAsia="Arial" w:hAnsi="Arial"/>
          <w:b/>
          <w:bCs/>
          <w:color w:val="000000" w:themeColor="text1"/>
          <w:szCs w:val="20"/>
        </w:rPr>
        <w:t>Recommendation 1: Improve consistency and relevance of fiscal objectives and targets</w:t>
      </w:r>
      <w:r>
        <w:rPr>
          <w:rFonts w:ascii="Arial" w:eastAsia="Arial" w:hAnsi="Arial"/>
          <w:b/>
          <w:bCs/>
          <w:color w:val="000000" w:themeColor="text1"/>
          <w:szCs w:val="20"/>
        </w:rPr>
        <w:t>:</w:t>
      </w:r>
    </w:p>
    <w:p w14:paraId="5568A2EF" w14:textId="48BA0880" w:rsidR="00596266" w:rsidRPr="005400E7" w:rsidRDefault="00A52285" w:rsidP="00596266">
      <w:pPr>
        <w:pStyle w:val="ListBullet"/>
        <w:rPr>
          <w:b/>
          <w:bCs/>
        </w:rPr>
      </w:pPr>
      <w:r>
        <w:t>P</w:t>
      </w:r>
      <w:r w:rsidR="00596266">
        <w:t>resent a clearer picture of the Government’s main fiscal objectives</w:t>
      </w:r>
      <w:r w:rsidR="00596266" w:rsidRPr="003B146A">
        <w:t xml:space="preserve"> </w:t>
      </w:r>
      <w:r w:rsidR="00596266">
        <w:t xml:space="preserve">in the Budget Strategy and clarify the hierarchy and connections between targets against which performance is being </w:t>
      </w:r>
      <w:proofErr w:type="gramStart"/>
      <w:r w:rsidR="00596266">
        <w:t>assessed, and</w:t>
      </w:r>
      <w:proofErr w:type="gramEnd"/>
      <w:r w:rsidR="00596266">
        <w:t xml:space="preserve"> clearly presents how the latest projections compare to targets</w:t>
      </w:r>
      <w:r>
        <w:t xml:space="preserve"> (short term).</w:t>
      </w:r>
      <w:r w:rsidR="00596266">
        <w:t xml:space="preserve"> </w:t>
      </w:r>
    </w:p>
    <w:p w14:paraId="2A3F9E71" w14:textId="07281619" w:rsidR="00596266" w:rsidRPr="0047344F" w:rsidRDefault="00A52285" w:rsidP="00596266">
      <w:pPr>
        <w:pStyle w:val="ListBullet"/>
        <w:rPr>
          <w:b/>
        </w:rPr>
      </w:pPr>
      <w:r>
        <w:t>R</w:t>
      </w:r>
      <w:r w:rsidR="00596266">
        <w:t>eview the selection and calibration of fiscal targets to improve their relevance in guiding fiscal policy</w:t>
      </w:r>
      <w:r>
        <w:t xml:space="preserve"> (medium term)</w:t>
      </w:r>
      <w:r w:rsidR="00596266">
        <w:t xml:space="preserve">. </w:t>
      </w:r>
    </w:p>
    <w:p w14:paraId="1B3923AF" w14:textId="5ADD119E" w:rsidR="0063292E" w:rsidRDefault="00596266" w:rsidP="0063292E">
      <w:pPr>
        <w:pStyle w:val="ListBullet"/>
      </w:pPr>
      <w:r w:rsidRPr="00AE3F2F">
        <w:t xml:space="preserve">Restructure the Budget Strategy to focus on </w:t>
      </w:r>
      <w:r>
        <w:t>top-down fiscal policy guidance</w:t>
      </w:r>
      <w:r w:rsidR="00A52285">
        <w:t xml:space="preserve"> (short term)</w:t>
      </w:r>
      <w:r>
        <w:t>.</w:t>
      </w:r>
    </w:p>
    <w:p w14:paraId="353865E2" w14:textId="377C6376" w:rsidR="00B46E1D" w:rsidRPr="00AE3F2F" w:rsidRDefault="00B46E1D" w:rsidP="0063292E">
      <w:pPr>
        <w:pStyle w:val="ListBullet"/>
      </w:pPr>
      <w:r w:rsidRPr="005D52E3">
        <w:t>Strengthen the transparency of fiscal policies by including a standard table in all Budget Strategy and Budget Statement documents, clearly explaining fiscal anchors and fiscal targets and referring medium-term and annual fiscal estimates to these</w:t>
      </w:r>
      <w:r w:rsidR="000C3949">
        <w:t xml:space="preserve"> (short term)</w:t>
      </w:r>
      <w:r w:rsidRPr="005D52E3">
        <w:t>.</w:t>
      </w:r>
    </w:p>
    <w:p w14:paraId="7F2B79B5" w14:textId="77777777" w:rsidR="00596266" w:rsidRPr="00FD26E6" w:rsidRDefault="00596266" w:rsidP="00596266">
      <w:pPr>
        <w:pStyle w:val="ParagraphNumbering"/>
        <w:numPr>
          <w:ilvl w:val="0"/>
          <w:numId w:val="0"/>
        </w:numPr>
        <w:rPr>
          <w:b/>
          <w:bCs/>
        </w:rPr>
      </w:pPr>
    </w:p>
    <w:p w14:paraId="2535CBCC" w14:textId="110E8EC1" w:rsidR="00FD26E6" w:rsidRDefault="008F2684" w:rsidP="003E5D6D">
      <w:pPr>
        <w:pStyle w:val="Heading1"/>
        <w:numPr>
          <w:ilvl w:val="0"/>
          <w:numId w:val="6"/>
        </w:numPr>
        <w:rPr>
          <w:lang w:val="pt-BR"/>
        </w:rPr>
      </w:pPr>
      <w:bookmarkStart w:id="41" w:name="_Toc216652142"/>
      <w:r w:rsidRPr="00321364">
        <w:rPr>
          <w:lang w:val="pt-BR"/>
        </w:rPr>
        <w:lastRenderedPageBreak/>
        <w:t>Forecast Performance and Quality</w:t>
      </w:r>
      <w:bookmarkEnd w:id="41"/>
    </w:p>
    <w:p w14:paraId="432C0812" w14:textId="01A0038A" w:rsidR="00F17E38" w:rsidRPr="00F17E38" w:rsidRDefault="00F17E38" w:rsidP="006B6F9E">
      <w:pPr>
        <w:pStyle w:val="ParagraphNumbering"/>
        <w:rPr>
          <w:b/>
          <w:bCs/>
        </w:rPr>
      </w:pPr>
      <w:r w:rsidRPr="00F17E38">
        <w:rPr>
          <w:b/>
          <w:bCs/>
        </w:rPr>
        <w:t>The overall picture regarding Tonga’s macro-fiscal forecasts is encouraging</w:t>
      </w:r>
      <w:r w:rsidR="0017563C">
        <w:rPr>
          <w:b/>
          <w:bCs/>
        </w:rPr>
        <w:t xml:space="preserve"> based on a</w:t>
      </w:r>
      <w:r>
        <w:t xml:space="preserve"> </w:t>
      </w:r>
      <w:r w:rsidRPr="0017563C">
        <w:rPr>
          <w:b/>
          <w:bCs/>
        </w:rPr>
        <w:t>review</w:t>
      </w:r>
      <w:r w:rsidR="0017563C" w:rsidRPr="0017563C">
        <w:rPr>
          <w:b/>
          <w:bCs/>
        </w:rPr>
        <w:t xml:space="preserve"> of </w:t>
      </w:r>
      <w:r w:rsidRPr="0017563C">
        <w:rPr>
          <w:b/>
          <w:bCs/>
        </w:rPr>
        <w:t>forecast performance over seven years to FY2024</w:t>
      </w:r>
      <w:r>
        <w:t>.</w:t>
      </w:r>
      <w:r w:rsidRPr="00F17E38">
        <w:rPr>
          <w:b/>
          <w:bCs/>
        </w:rPr>
        <w:t xml:space="preserve"> </w:t>
      </w:r>
      <w:r>
        <w:t>This period was chosen due to data availability and corresponds with the period since the last GDP rebasing. Overall, Tonga benefits from well-developed approaches to forecasting and increasingly accurate results, despite the significant challenges faced in terms of data quality and timeliness and in retaining suitably qualified staff. That said, both macroeconomic and fiscal forecasts display some bias that affect accuracy and that could be gradually addressed.</w:t>
      </w:r>
    </w:p>
    <w:p w14:paraId="0B3E7415" w14:textId="77777777" w:rsidR="00F17E38" w:rsidRPr="004A2B51" w:rsidRDefault="00F17E38" w:rsidP="00F17E38">
      <w:pPr>
        <w:pStyle w:val="ParagraphNumbering"/>
      </w:pPr>
      <w:r w:rsidRPr="004A2B51">
        <w:rPr>
          <w:b/>
          <w:bCs/>
        </w:rPr>
        <w:t xml:space="preserve"> </w:t>
      </w:r>
      <w:r>
        <w:rPr>
          <w:b/>
          <w:bCs/>
        </w:rPr>
        <w:t xml:space="preserve">This report focuses on evaluating key macroeconomic and fiscal aggregates. </w:t>
      </w:r>
      <w:r w:rsidRPr="004A2B51">
        <w:t>A forecast analysis tool was also developed for the authorities, which enables visual analysis of forecast vintages and ready computation of errors for the components of revenue and expenditure. The analysis considers forecast performance in terms of levels, growth rates and shares of GDP. Considering components facilitates a better understanding of the associated drivers of the aggregate forecast errors. A selection of charts from this supplementary analysis are included in Annex 1.</w:t>
      </w:r>
    </w:p>
    <w:p w14:paraId="1BD819DE" w14:textId="18FD91EC" w:rsidR="00FD26E6" w:rsidRPr="00D023FF" w:rsidRDefault="00F17E38" w:rsidP="003E5D6D">
      <w:pPr>
        <w:pStyle w:val="Heading2"/>
        <w:numPr>
          <w:ilvl w:val="1"/>
          <w:numId w:val="5"/>
        </w:numPr>
      </w:pPr>
      <w:bookmarkStart w:id="42" w:name="_Toc216652143"/>
      <w:r>
        <w:t>Macroeconomic Projections</w:t>
      </w:r>
      <w:bookmarkEnd w:id="42"/>
    </w:p>
    <w:p w14:paraId="31EF94E2" w14:textId="48C419F3" w:rsidR="006B6F9E" w:rsidRDefault="006B6F9E" w:rsidP="00A34E27">
      <w:pPr>
        <w:pStyle w:val="Heading3"/>
        <w:rPr>
          <w:rStyle w:val="Strong"/>
        </w:rPr>
      </w:pPr>
      <w:r>
        <w:rPr>
          <w:rStyle w:val="Strong"/>
        </w:rPr>
        <w:t>Forecasting Real GDP Growth</w:t>
      </w:r>
    </w:p>
    <w:p w14:paraId="4F2F6B02" w14:textId="1302C224" w:rsidR="006B6F9E" w:rsidRDefault="53061825" w:rsidP="006B6F9E">
      <w:pPr>
        <w:pStyle w:val="ParagraphNumbering"/>
        <w:rPr>
          <w:rStyle w:val="Strong"/>
        </w:rPr>
      </w:pPr>
      <w:r w:rsidRPr="1FA70FE5">
        <w:rPr>
          <w:rStyle w:val="Strong"/>
        </w:rPr>
        <w:t xml:space="preserve">Budget forecasts have tended to overestimate real GDP growth in Tonga </w:t>
      </w:r>
      <w:r w:rsidRPr="00AE2F7C">
        <w:rPr>
          <w:rStyle w:val="Strong"/>
          <w:b w:val="0"/>
          <w:bCs w:val="0"/>
        </w:rPr>
        <w:t xml:space="preserve">(Figure </w:t>
      </w:r>
      <w:r w:rsidR="00AE2F7C" w:rsidRPr="00AE2F7C">
        <w:rPr>
          <w:rStyle w:val="Strong"/>
          <w:b w:val="0"/>
          <w:bCs w:val="0"/>
        </w:rPr>
        <w:t>3</w:t>
      </w:r>
      <w:r w:rsidRPr="00AE2F7C">
        <w:rPr>
          <w:rStyle w:val="Strong"/>
          <w:b w:val="0"/>
          <w:bCs w:val="0"/>
        </w:rPr>
        <w:t>).</w:t>
      </w:r>
      <w:r w:rsidRPr="1FA70FE5">
        <w:rPr>
          <w:rStyle w:val="Strong"/>
        </w:rPr>
        <w:t xml:space="preserve"> </w:t>
      </w:r>
      <w:r w:rsidRPr="1FA70FE5">
        <w:rPr>
          <w:rStyle w:val="Strong"/>
          <w:b w:val="0"/>
          <w:bCs w:val="0"/>
        </w:rPr>
        <w:t>The average budget-year forecast for real GDP growth was 1.8 percent, compared to an average outturn of 0.5 percent. This translates into an average forecast error of -1.3 percentage points (outturn less than forecast). The period was significantly affected by COVID-19 border closures and major natural disasters including tropical cyclones and t</w:t>
      </w:r>
      <w:r w:rsidRPr="1FA70FE5">
        <w:t xml:space="preserve">he </w:t>
      </w:r>
      <w:r w:rsidR="5FD972B5" w:rsidRPr="1FA70FE5">
        <w:t xml:space="preserve">Hunga Tonga–Hunga </w:t>
      </w:r>
      <w:proofErr w:type="spellStart"/>
      <w:r w:rsidR="5FD972B5" w:rsidRPr="1FA70FE5">
        <w:t>Haʻapai</w:t>
      </w:r>
      <w:proofErr w:type="spellEnd"/>
      <w:r w:rsidR="5FD972B5" w:rsidRPr="1FA70FE5">
        <w:t xml:space="preserve"> </w:t>
      </w:r>
      <w:r w:rsidR="00D53E30">
        <w:t>(HT-HH)</w:t>
      </w:r>
      <w:r w:rsidR="00D53E30">
        <w:rPr>
          <w:rStyle w:val="Strong"/>
          <w:b w:val="0"/>
          <w:bCs w:val="0"/>
        </w:rPr>
        <w:t xml:space="preserve"> v</w:t>
      </w:r>
      <w:r w:rsidRPr="1FA70FE5">
        <w:rPr>
          <w:rStyle w:val="Strong"/>
          <w:b w:val="0"/>
          <w:bCs w:val="0"/>
        </w:rPr>
        <w:t>olcanic eruption and tsunami. Excluding the most heavily impacted 2021 and 2022 fiscal years, the average budget-year forecast was higher again at around 3.0 percent, indicating a larger forecast error if the outliers are removed. The persistent pattern of overestimation, even with outliers removed, is an indicator of (optimistic) forecast bias.</w:t>
      </w:r>
    </w:p>
    <w:p w14:paraId="774A2F8B" w14:textId="17A83969" w:rsidR="6E34B429" w:rsidRDefault="6E34B429" w:rsidP="020F8173">
      <w:pPr>
        <w:pStyle w:val="ParagraphNumbering"/>
        <w:rPr>
          <w:rStyle w:val="Strong"/>
          <w:b w:val="0"/>
        </w:rPr>
      </w:pPr>
      <w:r w:rsidRPr="05365BA7">
        <w:rPr>
          <w:rStyle w:val="Strong"/>
        </w:rPr>
        <w:t xml:space="preserve">The Ministry’s forecasts are based upon sector-by-sector models and use the GDP by </w:t>
      </w:r>
      <w:r w:rsidR="44C4E09A" w:rsidRPr="3E439F81">
        <w:rPr>
          <w:rStyle w:val="Strong"/>
        </w:rPr>
        <w:t>p</w:t>
      </w:r>
      <w:r w:rsidRPr="05365BA7">
        <w:rPr>
          <w:rStyle w:val="Strong"/>
        </w:rPr>
        <w:t xml:space="preserve">roduction approach.  </w:t>
      </w:r>
      <w:r w:rsidRPr="7248D6BD">
        <w:rPr>
          <w:rStyle w:val="Strong"/>
          <w:b w:val="0"/>
          <w:bCs w:val="0"/>
        </w:rPr>
        <w:t>Significant use is made of higher frequency trade</w:t>
      </w:r>
      <w:r w:rsidRPr="7248D6BD">
        <w:rPr>
          <w:rStyle w:val="Strong"/>
          <w:b w:val="0"/>
          <w:bCs w:val="0"/>
        </w:rPr>
        <w:t xml:space="preserve">, </w:t>
      </w:r>
      <w:r w:rsidR="00A10D6E" w:rsidRPr="086583AE">
        <w:rPr>
          <w:rStyle w:val="Strong"/>
          <w:b w:val="0"/>
          <w:bCs w:val="0"/>
        </w:rPr>
        <w:t>revenue and customs data.</w:t>
      </w:r>
      <w:r w:rsidRPr="7248D6BD" w:rsidDel="6E34B429">
        <w:rPr>
          <w:rStyle w:val="Strong"/>
          <w:b w:val="0"/>
          <w:bCs w:val="0"/>
        </w:rPr>
        <w:t xml:space="preserve"> </w:t>
      </w:r>
      <w:r w:rsidR="00A10D6E" w:rsidRPr="735D5A18">
        <w:rPr>
          <w:rStyle w:val="Strong"/>
          <w:b w:val="0"/>
          <w:bCs w:val="0"/>
        </w:rPr>
        <w:t xml:space="preserve"> </w:t>
      </w:r>
      <w:r w:rsidR="00A10D6E" w:rsidRPr="3B1550C1">
        <w:rPr>
          <w:rStyle w:val="Strong"/>
          <w:b w:val="0"/>
          <w:bCs w:val="0"/>
        </w:rPr>
        <w:t xml:space="preserve">The focus is on estimating changes in the volume of </w:t>
      </w:r>
      <w:r w:rsidR="00A10D6E" w:rsidRPr="59F5909B">
        <w:rPr>
          <w:rStyle w:val="Strong"/>
          <w:b w:val="0"/>
          <w:bCs w:val="0"/>
        </w:rPr>
        <w:t>production</w:t>
      </w:r>
      <w:r w:rsidR="46ECCA6E" w:rsidRPr="727CCE95">
        <w:rPr>
          <w:rStyle w:val="Strong"/>
          <w:b w:val="0"/>
          <w:bCs w:val="0"/>
        </w:rPr>
        <w:t>.</w:t>
      </w:r>
      <w:r w:rsidR="2BC1D1F1" w:rsidRPr="1CA3C0E2">
        <w:rPr>
          <w:rStyle w:val="Strong"/>
          <w:b w:val="0"/>
          <w:bCs w:val="0"/>
        </w:rPr>
        <w:t xml:space="preserve"> Technical assistance from PFTAC has been provided in recent years to develop a macro-fiscal projections tool</w:t>
      </w:r>
      <w:r w:rsidR="5FC6BBA7" w:rsidRPr="176AE3DC">
        <w:rPr>
          <w:rStyle w:val="Strong"/>
          <w:b w:val="0"/>
          <w:bCs w:val="0"/>
        </w:rPr>
        <w:t xml:space="preserve"> linking the fiscal, real and external sectors</w:t>
      </w:r>
      <w:r w:rsidRPr="7A5B3C7E">
        <w:rPr>
          <w:rStyle w:val="FootnoteReference"/>
        </w:rPr>
        <w:footnoteReference w:id="3"/>
      </w:r>
      <w:r w:rsidR="5FC6BBA7" w:rsidRPr="18CBE6BD">
        <w:rPr>
          <w:rStyle w:val="Strong"/>
          <w:b w:val="0"/>
          <w:bCs w:val="0"/>
        </w:rPr>
        <w:t>.</w:t>
      </w:r>
      <w:r w:rsidR="2BC1D1F1" w:rsidRPr="1CA3C0E2">
        <w:rPr>
          <w:rStyle w:val="Strong"/>
          <w:b w:val="0"/>
          <w:bCs w:val="0"/>
        </w:rPr>
        <w:t xml:space="preserve">  </w:t>
      </w:r>
      <w:r w:rsidR="2BC1D1F1" w:rsidRPr="3E439F81">
        <w:rPr>
          <w:rStyle w:val="Strong"/>
          <w:b w:val="0"/>
          <w:bCs w:val="0"/>
        </w:rPr>
        <w:t>This tool focuses on the GDP by expenditure approach</w:t>
      </w:r>
      <w:r w:rsidR="3BC578D4" w:rsidRPr="3E439F81">
        <w:rPr>
          <w:rStyle w:val="Strong"/>
          <w:b w:val="0"/>
          <w:bCs w:val="0"/>
        </w:rPr>
        <w:t xml:space="preserve"> which involves potentially </w:t>
      </w:r>
      <w:r w:rsidR="29AB5330" w:rsidRPr="176AE3DC">
        <w:rPr>
          <w:rStyle w:val="Strong"/>
          <w:b w:val="0"/>
          <w:bCs w:val="0"/>
        </w:rPr>
        <w:t>simpl</w:t>
      </w:r>
      <w:r w:rsidR="3BC578D4" w:rsidRPr="176AE3DC">
        <w:rPr>
          <w:rStyle w:val="Strong"/>
          <w:b w:val="0"/>
          <w:bCs w:val="0"/>
        </w:rPr>
        <w:t>er</w:t>
      </w:r>
      <w:r w:rsidR="3BC578D4" w:rsidRPr="3E439F81">
        <w:rPr>
          <w:rStyle w:val="Strong"/>
          <w:b w:val="0"/>
          <w:bCs w:val="0"/>
        </w:rPr>
        <w:t xml:space="preserve"> linkages between household and government spending and economic output, while </w:t>
      </w:r>
      <w:r w:rsidR="00FE52A9" w:rsidRPr="3E439F81">
        <w:rPr>
          <w:rStyle w:val="Strong"/>
          <w:b w:val="0"/>
          <w:bCs w:val="0"/>
        </w:rPr>
        <w:t>utilizing</w:t>
      </w:r>
      <w:r w:rsidR="3BC578D4" w:rsidRPr="3E439F81">
        <w:rPr>
          <w:rStyle w:val="Strong"/>
          <w:b w:val="0"/>
          <w:bCs w:val="0"/>
        </w:rPr>
        <w:t xml:space="preserve"> data on trade and remittances. </w:t>
      </w:r>
      <w:r w:rsidR="7DE5D180" w:rsidRPr="3E439F81">
        <w:rPr>
          <w:rStyle w:val="Strong"/>
          <w:b w:val="0"/>
          <w:bCs w:val="0"/>
        </w:rPr>
        <w:t xml:space="preserve">Updating the tool for recent outturns and fine-tuning its assumptions would be a helpful input into the macro-fiscal forecasting process for Tonga. </w:t>
      </w:r>
    </w:p>
    <w:p w14:paraId="6928FB73" w14:textId="77777777" w:rsidR="006B6F9E" w:rsidRDefault="006B6F9E" w:rsidP="006B6F9E">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B6F9E" w14:paraId="15985410" w14:textId="77777777" w:rsidTr="002A3524">
        <w:tc>
          <w:tcPr>
            <w:tcW w:w="4675" w:type="dxa"/>
          </w:tcPr>
          <w:p w14:paraId="64434ECE" w14:textId="70A0EA1D" w:rsidR="006B6F9E" w:rsidRPr="005E1BD4" w:rsidRDefault="00C645AB" w:rsidP="00A34E27">
            <w:pPr>
              <w:pStyle w:val="Boxfiguretabletitle"/>
              <w:rPr>
                <w:rStyle w:val="Strong"/>
                <w:noProof/>
              </w:rPr>
            </w:pPr>
            <w:r>
              <w:rPr>
                <w:rStyle w:val="Strong"/>
                <w:noProof/>
              </w:rPr>
              <w:lastRenderedPageBreak/>
              <w:fldChar w:fldCharType="begin"/>
            </w:r>
            <w:r>
              <w:rPr>
                <w:rStyle w:val="Strong"/>
                <w:noProof/>
              </w:rPr>
              <w:instrText xml:space="preserve"> TC "</w:instrText>
            </w:r>
            <w:bookmarkStart w:id="43" w:name="_Toc216652160"/>
            <w:r>
              <w:rPr>
                <w:rStyle w:val="Strong"/>
                <w:noProof/>
              </w:rPr>
              <w:instrText>Figure 3 – Real GDP Growth</w:instrText>
            </w:r>
            <w:bookmarkEnd w:id="43"/>
            <w:r>
              <w:rPr>
                <w:rStyle w:val="Strong"/>
                <w:noProof/>
              </w:rPr>
              <w:cr/>
              <w:instrText xml:space="preserve">"\f C </w:instrText>
            </w:r>
            <w:r>
              <w:rPr>
                <w:rStyle w:val="Strong"/>
                <w:noProof/>
              </w:rPr>
              <w:fldChar w:fldCharType="end"/>
            </w:r>
            <w:r w:rsidR="006B6F9E">
              <w:rPr>
                <w:rStyle w:val="Strong"/>
                <w:noProof/>
              </w:rPr>
              <w:t xml:space="preserve">Figure </w:t>
            </w:r>
            <w:r w:rsidR="00AE2F7C">
              <w:rPr>
                <w:rStyle w:val="Strong"/>
                <w:noProof/>
              </w:rPr>
              <w:t>3</w:t>
            </w:r>
            <w:r w:rsidR="006B6F9E">
              <w:rPr>
                <w:rStyle w:val="Strong"/>
                <w:noProof/>
              </w:rPr>
              <w:t xml:space="preserve"> – Real GDP Growth</w:t>
            </w:r>
          </w:p>
        </w:tc>
        <w:tc>
          <w:tcPr>
            <w:tcW w:w="4675" w:type="dxa"/>
          </w:tcPr>
          <w:p w14:paraId="0533217C" w14:textId="343F9B03" w:rsidR="006B6F9E" w:rsidRPr="00D153B6" w:rsidRDefault="00C645AB" w:rsidP="00A34E27">
            <w:pPr>
              <w:pStyle w:val="Boxfiguretabletitle"/>
              <w:rPr>
                <w:rStyle w:val="Strong"/>
                <w:noProof/>
              </w:rPr>
            </w:pPr>
            <w:r>
              <w:rPr>
                <w:rStyle w:val="Strong"/>
                <w:noProof/>
              </w:rPr>
              <w:fldChar w:fldCharType="begin"/>
            </w:r>
            <w:r>
              <w:rPr>
                <w:rStyle w:val="Strong"/>
                <w:noProof/>
              </w:rPr>
              <w:instrText xml:space="preserve"> TC "</w:instrText>
            </w:r>
            <w:bookmarkStart w:id="44" w:name="_Toc216652161"/>
            <w:r>
              <w:rPr>
                <w:rStyle w:val="Strong"/>
                <w:noProof/>
              </w:rPr>
              <w:instrText>Figure 4 – Nominal GDP Levels</w:instrText>
            </w:r>
            <w:bookmarkEnd w:id="44"/>
            <w:r>
              <w:rPr>
                <w:rStyle w:val="Strong"/>
                <w:noProof/>
              </w:rPr>
              <w:cr/>
              <w:instrText xml:space="preserve">"\f C </w:instrText>
            </w:r>
            <w:r>
              <w:rPr>
                <w:rStyle w:val="Strong"/>
                <w:noProof/>
              </w:rPr>
              <w:fldChar w:fldCharType="end"/>
            </w:r>
            <w:r w:rsidR="006B6F9E">
              <w:rPr>
                <w:rStyle w:val="Strong"/>
                <w:noProof/>
              </w:rPr>
              <w:t xml:space="preserve">Figure </w:t>
            </w:r>
            <w:r w:rsidR="00AE2F7C">
              <w:rPr>
                <w:rStyle w:val="Strong"/>
                <w:noProof/>
              </w:rPr>
              <w:t>4</w:t>
            </w:r>
            <w:r w:rsidR="006B6F9E">
              <w:rPr>
                <w:rStyle w:val="Strong"/>
                <w:noProof/>
              </w:rPr>
              <w:t xml:space="preserve"> – Nominal GDP Levels</w:t>
            </w:r>
          </w:p>
        </w:tc>
      </w:tr>
      <w:tr w:rsidR="006B6F9E" w14:paraId="4DBE0E8E" w14:textId="77777777" w:rsidTr="002A3524">
        <w:tc>
          <w:tcPr>
            <w:tcW w:w="4675" w:type="dxa"/>
          </w:tcPr>
          <w:p w14:paraId="0FDD9E44" w14:textId="77777777" w:rsidR="006B6F9E" w:rsidRDefault="006B6F9E" w:rsidP="002A3524">
            <w:pPr>
              <w:pStyle w:val="BoxParagraph"/>
              <w:rPr>
                <w:rStyle w:val="Strong"/>
              </w:rPr>
            </w:pPr>
            <w:r w:rsidRPr="005E1BD4">
              <w:rPr>
                <w:rStyle w:val="Strong"/>
                <w:noProof/>
              </w:rPr>
              <w:drawing>
                <wp:inline distT="0" distB="0" distL="0" distR="0" wp14:anchorId="37C3467B" wp14:editId="5973B27A">
                  <wp:extent cx="2833669" cy="1699260"/>
                  <wp:effectExtent l="0" t="0" r="5080" b="0"/>
                  <wp:docPr id="17288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39089" cy="1702510"/>
                          </a:xfrm>
                          <a:prstGeom prst="rect">
                            <a:avLst/>
                          </a:prstGeom>
                          <a:noFill/>
                          <a:ln>
                            <a:noFill/>
                          </a:ln>
                        </pic:spPr>
                      </pic:pic>
                    </a:graphicData>
                  </a:graphic>
                </wp:inline>
              </w:drawing>
            </w:r>
          </w:p>
        </w:tc>
        <w:tc>
          <w:tcPr>
            <w:tcW w:w="4675" w:type="dxa"/>
          </w:tcPr>
          <w:p w14:paraId="440D4FE0" w14:textId="77777777" w:rsidR="006B6F9E" w:rsidRDefault="006B6F9E" w:rsidP="002A3524">
            <w:pPr>
              <w:pStyle w:val="BoxParagraph"/>
              <w:rPr>
                <w:rStyle w:val="Strong"/>
              </w:rPr>
            </w:pPr>
            <w:r w:rsidRPr="00D153B6">
              <w:rPr>
                <w:rStyle w:val="Strong"/>
                <w:noProof/>
              </w:rPr>
              <w:drawing>
                <wp:inline distT="0" distB="0" distL="0" distR="0" wp14:anchorId="4692CB56" wp14:editId="088F73FE">
                  <wp:extent cx="2819400" cy="1682320"/>
                  <wp:effectExtent l="0" t="0" r="0" b="0"/>
                  <wp:docPr id="2042476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28647" cy="1687838"/>
                          </a:xfrm>
                          <a:prstGeom prst="rect">
                            <a:avLst/>
                          </a:prstGeom>
                          <a:noFill/>
                          <a:ln>
                            <a:noFill/>
                          </a:ln>
                        </pic:spPr>
                      </pic:pic>
                    </a:graphicData>
                  </a:graphic>
                </wp:inline>
              </w:drawing>
            </w:r>
          </w:p>
        </w:tc>
      </w:tr>
    </w:tbl>
    <w:p w14:paraId="0F4130AF" w14:textId="042347A8" w:rsidR="006B6F9E" w:rsidRPr="000F1CAB" w:rsidRDefault="000F1CAB" w:rsidP="006B6F9E">
      <w:pPr>
        <w:pStyle w:val="BoxParagraph"/>
        <w:rPr>
          <w:rStyle w:val="Strong"/>
          <w:b w:val="0"/>
          <w:bCs w:val="0"/>
        </w:rPr>
      </w:pPr>
      <w:r w:rsidRPr="000F1CAB">
        <w:rPr>
          <w:rStyle w:val="Strong"/>
          <w:b w:val="0"/>
          <w:bCs w:val="0"/>
        </w:rPr>
        <w:t>Source: Mission</w:t>
      </w:r>
      <w:r>
        <w:rPr>
          <w:rStyle w:val="Strong"/>
          <w:b w:val="0"/>
          <w:bCs w:val="0"/>
        </w:rPr>
        <w:t>’s calculations and authorities’ data.</w:t>
      </w:r>
    </w:p>
    <w:p w14:paraId="52F56DE8" w14:textId="77777777" w:rsidR="006B6F9E" w:rsidRPr="00E121CA" w:rsidRDefault="006B6F9E" w:rsidP="006B6F9E">
      <w:pPr>
        <w:pStyle w:val="ParagraphNumbering"/>
        <w:tabs>
          <w:tab w:val="clear" w:pos="990"/>
          <w:tab w:val="num" w:pos="720"/>
        </w:tabs>
        <w:ind w:left="0"/>
        <w:rPr>
          <w:rStyle w:val="Strong"/>
        </w:rPr>
      </w:pPr>
      <w:r w:rsidRPr="3F421E1C">
        <w:rPr>
          <w:rStyle w:val="Strong"/>
        </w:rPr>
        <w:t xml:space="preserve">Negative population growth driven by net outward migration has acted as a brake on Tonga’s economy for at least the past decade. </w:t>
      </w:r>
      <w:r w:rsidRPr="3F421E1C">
        <w:rPr>
          <w:rStyle w:val="Strong"/>
          <w:b w:val="0"/>
          <w:bCs w:val="0"/>
        </w:rPr>
        <w:t xml:space="preserve">Tonga has experienced an estimated population decline averaging around 0.5 percent per annum over the past decade due to net outward migration. The popularity of </w:t>
      </w:r>
      <w:r>
        <w:rPr>
          <w:rStyle w:val="Strong"/>
          <w:b w:val="0"/>
          <w:bCs w:val="0"/>
        </w:rPr>
        <w:t xml:space="preserve">oversea </w:t>
      </w:r>
      <w:r w:rsidRPr="3F421E1C">
        <w:rPr>
          <w:rStyle w:val="Strong"/>
          <w:b w:val="0"/>
          <w:bCs w:val="0"/>
        </w:rPr>
        <w:t xml:space="preserve">seasonal labor schemes, and pursuit of international education and permanent employment opportunities is expected to continue. On the other hand, with more Tongans living abroad than at home, remittances provide a significant and growing source of income for many households and are supporting domestic demand.  </w:t>
      </w:r>
    </w:p>
    <w:p w14:paraId="2C86504C" w14:textId="6FDBFA55" w:rsidR="006B6F9E" w:rsidRDefault="53061825" w:rsidP="1FA70FE5">
      <w:pPr>
        <w:pStyle w:val="ParagraphNumbering"/>
        <w:ind w:left="0"/>
        <w:rPr>
          <w:rStyle w:val="Strong"/>
        </w:rPr>
      </w:pPr>
      <w:r w:rsidRPr="1FA70FE5">
        <w:rPr>
          <w:rStyle w:val="Strong"/>
        </w:rPr>
        <w:t xml:space="preserve">For fiscal planning purposes, adopting relatively stable assumptions about long-run average or potential growth can have advantages. </w:t>
      </w:r>
      <w:r w:rsidRPr="1FA70FE5">
        <w:rPr>
          <w:rStyle w:val="Strong"/>
          <w:b w:val="0"/>
          <w:bCs w:val="0"/>
        </w:rPr>
        <w:t>While not yet published, authorities advised that the latest (July 2025) real GDP projections involve growth in the range of 3.5 to 4 percent over FY2027- 29.</w:t>
      </w:r>
      <w:r w:rsidRPr="1FA70FE5">
        <w:rPr>
          <w:rStyle w:val="Strong"/>
        </w:rPr>
        <w:t xml:space="preserve"> </w:t>
      </w:r>
      <w:r w:rsidRPr="1FA70FE5">
        <w:rPr>
          <w:rStyle w:val="Strong"/>
          <w:b w:val="0"/>
          <w:bCs w:val="0"/>
        </w:rPr>
        <w:t xml:space="preserve">As Figure 1 illustrates, this is at the upper end of the range of projections since 2018. It reflects a judgment that the pipeline of major projects coming online will provide a substantial and sustained boost to construction activity over several years. Given that there is inherent uncertainty around economic shocks and in predicting the impacts of business cycles, an important goal in a fiscal planning context is to settle upon a relatively stable real GDP growth assumption that minimizes forecast errors over time (rather than a literal prediction of what might happen year by year). Adopting ‘middle-of-the road’, stable assumptions can be safer than deliberately ambitious goals because the implications of making an error in the real GDP forecast are not symmetrical. If a high-growth forecast is not realized, revenue projections will likely have been too optimistic and a fiscal adjustment (i.e. higher taxes or a slower rate of expenditure growth) </w:t>
      </w:r>
      <w:proofErr w:type="gramStart"/>
      <w:r w:rsidRPr="1FA70FE5">
        <w:rPr>
          <w:rStyle w:val="Strong"/>
          <w:b w:val="0"/>
          <w:bCs w:val="0"/>
        </w:rPr>
        <w:t>would</w:t>
      </w:r>
      <w:proofErr w:type="gramEnd"/>
      <w:r w:rsidRPr="1FA70FE5">
        <w:rPr>
          <w:rStyle w:val="Strong"/>
          <w:b w:val="0"/>
          <w:bCs w:val="0"/>
        </w:rPr>
        <w:t xml:space="preserve"> be required in subsequent years, which is likely to negatively impact economic growth. </w:t>
      </w:r>
      <w:r w:rsidR="00326E97">
        <w:rPr>
          <w:rStyle w:val="Strong"/>
          <w:b w:val="0"/>
          <w:bCs w:val="0"/>
        </w:rPr>
        <w:t>I</w:t>
      </w:r>
      <w:r w:rsidRPr="1FA70FE5">
        <w:rPr>
          <w:rStyle w:val="Strong"/>
          <w:b w:val="0"/>
          <w:bCs w:val="0"/>
        </w:rPr>
        <w:t xml:space="preserve">f actual GDP growth exceeds the planning projection, it can allow a more gradual release of spending over several years potentially sustaining a longer period of growth without undermining medium to longer term fiscal goals. Finally, frequent adjustment of the real GDP assumptions, with over and undershooting, could introduce more volatility into public spending and make sustained, stable growth harder to achieve. </w:t>
      </w:r>
    </w:p>
    <w:p w14:paraId="22467441" w14:textId="2371A3C1" w:rsidR="00496DF7" w:rsidRPr="00EC532B" w:rsidRDefault="00496DF7" w:rsidP="00A34E27">
      <w:pPr>
        <w:pStyle w:val="Heading3"/>
        <w:rPr>
          <w:rStyle w:val="Strong"/>
        </w:rPr>
      </w:pPr>
      <w:r>
        <w:rPr>
          <w:rStyle w:val="Strong"/>
        </w:rPr>
        <w:t>Forecasting Nominal GDP</w:t>
      </w:r>
    </w:p>
    <w:p w14:paraId="03E6A80D" w14:textId="110F4F58" w:rsidR="00496DF7" w:rsidRPr="00403AC0" w:rsidRDefault="00496DF7" w:rsidP="00496DF7">
      <w:pPr>
        <w:pStyle w:val="ParagraphNumbering"/>
        <w:tabs>
          <w:tab w:val="clear" w:pos="990"/>
          <w:tab w:val="num" w:pos="720"/>
        </w:tabs>
        <w:ind w:left="0"/>
        <w:rPr>
          <w:rStyle w:val="Strong"/>
        </w:rPr>
      </w:pPr>
      <w:r w:rsidRPr="00403AC0">
        <w:rPr>
          <w:rStyle w:val="Strong"/>
        </w:rPr>
        <w:t>Budget-year forecasts for the level of nominal GDP have under-predicted the outturn by an average of 5.1 percent over the analysis period</w:t>
      </w:r>
      <w:r w:rsidRPr="3F421E1C">
        <w:rPr>
          <w:rStyle w:val="Strong"/>
          <w:b w:val="0"/>
          <w:bCs w:val="0"/>
        </w:rPr>
        <w:t xml:space="preserve"> (Figure </w:t>
      </w:r>
      <w:r w:rsidR="0098052B">
        <w:rPr>
          <w:rStyle w:val="Strong"/>
          <w:b w:val="0"/>
          <w:bCs w:val="0"/>
        </w:rPr>
        <w:t>4</w:t>
      </w:r>
      <w:r w:rsidRPr="3F421E1C">
        <w:rPr>
          <w:rStyle w:val="Strong"/>
          <w:b w:val="0"/>
          <w:bCs w:val="0"/>
        </w:rPr>
        <w:t xml:space="preserve">). </w:t>
      </w:r>
      <w:r w:rsidRPr="00403AC0">
        <w:rPr>
          <w:rStyle w:val="Strong"/>
          <w:b w:val="0"/>
          <w:bCs w:val="0"/>
        </w:rPr>
        <w:t xml:space="preserve">Nominal GDP levels are a crucial input into </w:t>
      </w:r>
      <w:r w:rsidRPr="00403AC0">
        <w:rPr>
          <w:rStyle w:val="Strong"/>
          <w:b w:val="0"/>
          <w:bCs w:val="0"/>
        </w:rPr>
        <w:lastRenderedPageBreak/>
        <w:t>medium-term fiscal planning, allowing key fiscal aggregates to be expressed as ratios of the domestic economy. Forecasting nominal GDP is inherently more uncertain than real GDP due to the challenges in forecasting inflation.</w:t>
      </w:r>
      <w:r>
        <w:rPr>
          <w:rStyle w:val="Strong"/>
        </w:rPr>
        <w:t xml:space="preserve"> </w:t>
      </w:r>
      <w:r>
        <w:rPr>
          <w:rStyle w:val="Strong"/>
          <w:b w:val="0"/>
          <w:bCs w:val="0"/>
        </w:rPr>
        <w:t>As a whole-of-economy price indicator, the GDP deflator reflects movements not only in domestic prices but also movements in the prices for key commodities and currencies that affect the relative prices of imports and exports.</w:t>
      </w:r>
    </w:p>
    <w:p w14:paraId="42C9A44F" w14:textId="5F909313" w:rsidR="00496DF7" w:rsidRPr="009B768D" w:rsidRDefault="004A4841" w:rsidP="00496DF7">
      <w:pPr>
        <w:pStyle w:val="ParagraphNumbering"/>
        <w:tabs>
          <w:tab w:val="clear" w:pos="990"/>
          <w:tab w:val="num" w:pos="720"/>
        </w:tabs>
        <w:ind w:left="0"/>
        <w:rPr>
          <w:rStyle w:val="Strong"/>
          <w:b w:val="0"/>
        </w:rPr>
      </w:pPr>
      <w:r>
        <w:rPr>
          <w:rStyle w:val="Strong"/>
        </w:rPr>
        <w:t>Forecast errors are i</w:t>
      </w:r>
      <w:r w:rsidR="00496DF7" w:rsidRPr="00403AC0">
        <w:rPr>
          <w:rStyle w:val="Strong"/>
        </w:rPr>
        <w:t>n large part due to earlier forecast vintages being based upon much lower statistical estimates, before they were subsequently revised upward.</w:t>
      </w:r>
      <w:r w:rsidR="00496DF7" w:rsidRPr="3F421E1C">
        <w:rPr>
          <w:rStyle w:val="Strong"/>
          <w:b w:val="0"/>
          <w:bCs w:val="0"/>
        </w:rPr>
        <w:t xml:space="preserve"> </w:t>
      </w:r>
      <w:r w:rsidR="00496DF7">
        <w:rPr>
          <w:rStyle w:val="Strong"/>
          <w:b w:val="0"/>
          <w:bCs w:val="0"/>
        </w:rPr>
        <w:t xml:space="preserve">One significant complicating factor is that the nominal GDP statistics for Tonga have been subject to significant revisions over the past few years. </w:t>
      </w:r>
      <w:r w:rsidR="00496DF7" w:rsidRPr="0DD4E3C6">
        <w:rPr>
          <w:rStyle w:val="Strong"/>
          <w:b w:val="0"/>
          <w:bCs w:val="0"/>
        </w:rPr>
        <w:t>For example, nominal GDP</w:t>
      </w:r>
      <w:r w:rsidR="00496DF7" w:rsidRPr="562B1CB2">
        <w:rPr>
          <w:rStyle w:val="Strong"/>
          <w:b w:val="0"/>
          <w:bCs w:val="0"/>
        </w:rPr>
        <w:t xml:space="preserve"> levels</w:t>
      </w:r>
      <w:r w:rsidR="00496DF7" w:rsidRPr="0DD4E3C6">
        <w:rPr>
          <w:rStyle w:val="Strong"/>
          <w:b w:val="0"/>
          <w:bCs w:val="0"/>
        </w:rPr>
        <w:t xml:space="preserve"> for the </w:t>
      </w:r>
      <w:r w:rsidR="00496DF7" w:rsidRPr="562B1CB2">
        <w:rPr>
          <w:rStyle w:val="Strong"/>
          <w:b w:val="0"/>
          <w:bCs w:val="0"/>
        </w:rPr>
        <w:t>2022</w:t>
      </w:r>
      <w:r w:rsidR="00496DF7" w:rsidRPr="34C88286">
        <w:rPr>
          <w:rStyle w:val="Strong"/>
          <w:b w:val="0"/>
          <w:bCs w:val="0"/>
        </w:rPr>
        <w:t xml:space="preserve"> and </w:t>
      </w:r>
      <w:r w:rsidR="00496DF7" w:rsidRPr="603F8CE0">
        <w:rPr>
          <w:rStyle w:val="Strong"/>
          <w:b w:val="0"/>
          <w:bCs w:val="0"/>
        </w:rPr>
        <w:t>2023</w:t>
      </w:r>
      <w:r w:rsidR="00496DF7" w:rsidRPr="34C88286">
        <w:rPr>
          <w:rStyle w:val="Strong"/>
          <w:b w:val="0"/>
          <w:bCs w:val="0"/>
        </w:rPr>
        <w:t xml:space="preserve"> fiscal </w:t>
      </w:r>
      <w:r w:rsidR="00496DF7" w:rsidRPr="3238BE67">
        <w:rPr>
          <w:rStyle w:val="Strong"/>
          <w:b w:val="0"/>
          <w:bCs w:val="0"/>
        </w:rPr>
        <w:t xml:space="preserve">years have been </w:t>
      </w:r>
      <w:r w:rsidR="00496DF7" w:rsidRPr="603F8CE0">
        <w:rPr>
          <w:rStyle w:val="Strong"/>
          <w:b w:val="0"/>
          <w:bCs w:val="0"/>
        </w:rPr>
        <w:t>revised upwards</w:t>
      </w:r>
      <w:r w:rsidR="00496DF7" w:rsidRPr="3238BE67">
        <w:rPr>
          <w:rStyle w:val="Strong"/>
          <w:b w:val="0"/>
          <w:bCs w:val="0"/>
        </w:rPr>
        <w:t xml:space="preserve"> by </w:t>
      </w:r>
      <w:r w:rsidR="00496DF7" w:rsidRPr="562B1CB2">
        <w:rPr>
          <w:rStyle w:val="Strong"/>
          <w:b w:val="0"/>
          <w:bCs w:val="0"/>
        </w:rPr>
        <w:t>over 15</w:t>
      </w:r>
      <w:r w:rsidR="00496DF7" w:rsidRPr="3238BE67">
        <w:rPr>
          <w:rStyle w:val="Strong"/>
          <w:b w:val="0"/>
          <w:bCs w:val="0"/>
        </w:rPr>
        <w:t xml:space="preserve"> percent in subsequent </w:t>
      </w:r>
      <w:r w:rsidR="00496DF7" w:rsidRPr="4E4E35DF">
        <w:rPr>
          <w:rStyle w:val="Strong"/>
          <w:b w:val="0"/>
          <w:bCs w:val="0"/>
        </w:rPr>
        <w:t xml:space="preserve">revisions. </w:t>
      </w:r>
      <w:r w:rsidR="00496DF7" w:rsidRPr="0313A671">
        <w:rPr>
          <w:rStyle w:val="Strong"/>
          <w:b w:val="0"/>
          <w:bCs w:val="0"/>
        </w:rPr>
        <w:t xml:space="preserve">The official estimates are also </w:t>
      </w:r>
      <w:r w:rsidR="00496DF7" w:rsidRPr="562B1CB2">
        <w:rPr>
          <w:rStyle w:val="Strong"/>
          <w:b w:val="0"/>
          <w:bCs w:val="0"/>
        </w:rPr>
        <w:t>published</w:t>
      </w:r>
      <w:r w:rsidR="00496DF7" w:rsidRPr="0313A671">
        <w:rPr>
          <w:rStyle w:val="Strong"/>
          <w:b w:val="0"/>
          <w:bCs w:val="0"/>
        </w:rPr>
        <w:t xml:space="preserve"> with </w:t>
      </w:r>
      <w:r w:rsidR="00496DF7" w:rsidRPr="562B1CB2">
        <w:rPr>
          <w:rStyle w:val="Strong"/>
          <w:b w:val="0"/>
          <w:bCs w:val="0"/>
        </w:rPr>
        <w:t>long delays</w:t>
      </w:r>
      <w:r w:rsidR="00496DF7" w:rsidRPr="0313A671">
        <w:rPr>
          <w:rStyle w:val="Strong"/>
          <w:b w:val="0"/>
          <w:bCs w:val="0"/>
        </w:rPr>
        <w:t xml:space="preserve">, being available </w:t>
      </w:r>
      <w:r w:rsidR="00496DF7" w:rsidRPr="562B1CB2">
        <w:rPr>
          <w:rStyle w:val="Strong"/>
          <w:b w:val="0"/>
          <w:bCs w:val="0"/>
        </w:rPr>
        <w:t xml:space="preserve">only </w:t>
      </w:r>
      <w:r w:rsidR="00496DF7" w:rsidRPr="786BD382">
        <w:rPr>
          <w:rStyle w:val="Strong"/>
          <w:b w:val="0"/>
          <w:bCs w:val="0"/>
        </w:rPr>
        <w:t>16</w:t>
      </w:r>
      <w:r w:rsidR="00496DF7" w:rsidRPr="0313A671">
        <w:rPr>
          <w:rStyle w:val="Strong"/>
          <w:b w:val="0"/>
          <w:bCs w:val="0"/>
        </w:rPr>
        <w:t xml:space="preserve"> months after the end of the relevant year. </w:t>
      </w:r>
      <w:r w:rsidR="00496DF7" w:rsidRPr="25FD4E74">
        <w:rPr>
          <w:rStyle w:val="Strong"/>
          <w:b w:val="0"/>
          <w:bCs w:val="0"/>
        </w:rPr>
        <w:t>This means next</w:t>
      </w:r>
      <w:r w:rsidR="00496DF7" w:rsidRPr="0A912F95">
        <w:rPr>
          <w:rStyle w:val="Strong"/>
          <w:b w:val="0"/>
          <w:bCs w:val="0"/>
        </w:rPr>
        <w:t xml:space="preserve"> </w:t>
      </w:r>
      <w:proofErr w:type="gramStart"/>
      <w:r w:rsidR="00496DF7" w:rsidRPr="0A912F95">
        <w:rPr>
          <w:rStyle w:val="Strong"/>
          <w:b w:val="0"/>
          <w:bCs w:val="0"/>
        </w:rPr>
        <w:t>year‘</w:t>
      </w:r>
      <w:proofErr w:type="gramEnd"/>
      <w:r w:rsidR="00496DF7" w:rsidRPr="0A912F95">
        <w:rPr>
          <w:rStyle w:val="Strong"/>
          <w:b w:val="0"/>
          <w:bCs w:val="0"/>
        </w:rPr>
        <w:t>s</w:t>
      </w:r>
      <w:r w:rsidR="00496DF7" w:rsidRPr="14036A78">
        <w:rPr>
          <w:rStyle w:val="Strong"/>
          <w:b w:val="0"/>
          <w:bCs w:val="0"/>
        </w:rPr>
        <w:t xml:space="preserve"> budget</w:t>
      </w:r>
      <w:r w:rsidR="00496DF7" w:rsidRPr="46A2F2B2">
        <w:rPr>
          <w:rStyle w:val="Strong"/>
          <w:b w:val="0"/>
          <w:bCs w:val="0"/>
        </w:rPr>
        <w:t xml:space="preserve"> forecasts are </w:t>
      </w:r>
      <w:r w:rsidR="00496DF7" w:rsidRPr="0A912F95">
        <w:rPr>
          <w:rStyle w:val="Strong"/>
          <w:b w:val="0"/>
          <w:bCs w:val="0"/>
        </w:rPr>
        <w:t xml:space="preserve">themselves based </w:t>
      </w:r>
      <w:r w:rsidR="00496DF7" w:rsidRPr="46A2F2B2">
        <w:rPr>
          <w:rStyle w:val="Strong"/>
          <w:b w:val="0"/>
          <w:bCs w:val="0"/>
        </w:rPr>
        <w:t xml:space="preserve">on </w:t>
      </w:r>
      <w:r w:rsidR="00496DF7" w:rsidRPr="603F8CE0">
        <w:rPr>
          <w:rStyle w:val="Strong"/>
          <w:b w:val="0"/>
          <w:bCs w:val="0"/>
        </w:rPr>
        <w:t>forecasts</w:t>
      </w:r>
      <w:r w:rsidR="00496DF7" w:rsidRPr="46A2F2B2">
        <w:rPr>
          <w:rStyle w:val="Strong"/>
          <w:b w:val="0"/>
          <w:bCs w:val="0"/>
        </w:rPr>
        <w:t xml:space="preserve"> for both the previous and current year.  </w:t>
      </w:r>
    </w:p>
    <w:p w14:paraId="4CB13D45" w14:textId="411294A0" w:rsidR="00496DF7" w:rsidRPr="00B67253" w:rsidRDefault="00496DF7" w:rsidP="00496DF7">
      <w:pPr>
        <w:pStyle w:val="ParagraphNumbering"/>
        <w:tabs>
          <w:tab w:val="clear" w:pos="990"/>
          <w:tab w:val="num" w:pos="720"/>
        </w:tabs>
        <w:ind w:left="0"/>
        <w:rPr>
          <w:rStyle w:val="Strong"/>
          <w:sz w:val="18"/>
        </w:rPr>
      </w:pPr>
      <w:r w:rsidRPr="3F421E1C">
        <w:rPr>
          <w:rStyle w:val="Strong"/>
        </w:rPr>
        <w:t xml:space="preserve">Examining the forecast and latest actual growth rates </w:t>
      </w:r>
      <w:r>
        <w:rPr>
          <w:rStyle w:val="Strong"/>
        </w:rPr>
        <w:t>of</w:t>
      </w:r>
      <w:r w:rsidRPr="3F421E1C">
        <w:rPr>
          <w:rStyle w:val="Strong"/>
        </w:rPr>
        <w:t xml:space="preserve"> nominal GDP permits an analysis that ‘looks through’ the impacts of the statistical revisions. </w:t>
      </w:r>
      <w:r w:rsidRPr="3F421E1C">
        <w:rPr>
          <w:rStyle w:val="Strong"/>
          <w:b w:val="0"/>
          <w:bCs w:val="0"/>
        </w:rPr>
        <w:t>Budget-year forecasts for nominal GDP growth have averaged 5.2 percent, somewhat below the average outturn of 6.1 percent</w:t>
      </w:r>
      <w:r w:rsidR="003B48A6">
        <w:rPr>
          <w:rStyle w:val="Strong"/>
          <w:b w:val="0"/>
          <w:bCs w:val="0"/>
        </w:rPr>
        <w:t>,</w:t>
      </w:r>
      <w:r w:rsidRPr="3F421E1C">
        <w:rPr>
          <w:rStyle w:val="Strong"/>
          <w:b w:val="0"/>
          <w:bCs w:val="0"/>
        </w:rPr>
        <w:t xml:space="preserve"> an error of around 1.0 percentage point (outturn exceeds forecast). This reflects the forecasting error in real GDP (around -1.0 percentage points) being more than offset by a GDP deflator forecast error (around +2.0 percentage points) which has been underestimated in five of the past seven years. </w:t>
      </w:r>
      <w:r w:rsidR="008E2606">
        <w:rPr>
          <w:rStyle w:val="Strong"/>
          <w:b w:val="0"/>
          <w:bCs w:val="0"/>
        </w:rPr>
        <w:t>T</w:t>
      </w:r>
      <w:r w:rsidRPr="00C03C03">
        <w:rPr>
          <w:rStyle w:val="Strong"/>
          <w:b w:val="0"/>
          <w:bCs w:val="0"/>
        </w:rPr>
        <w:t xml:space="preserve">he average budget-year forecast for the GDP deflator has been around 3.5 percent compared to the average outturn of around 5.5 percent and the </w:t>
      </w:r>
      <w:r w:rsidR="003516E4">
        <w:rPr>
          <w:rStyle w:val="Strong"/>
          <w:b w:val="0"/>
          <w:bCs w:val="0"/>
        </w:rPr>
        <w:t>National Reserve</w:t>
      </w:r>
      <w:r w:rsidRPr="00C03C03">
        <w:rPr>
          <w:rStyle w:val="Strong"/>
          <w:b w:val="0"/>
          <w:bCs w:val="0"/>
        </w:rPr>
        <w:t xml:space="preserve"> Bank’s</w:t>
      </w:r>
      <w:r w:rsidR="003516E4">
        <w:rPr>
          <w:rStyle w:val="Strong"/>
          <w:b w:val="0"/>
          <w:bCs w:val="0"/>
        </w:rPr>
        <w:t xml:space="preserve"> (NRB)</w:t>
      </w:r>
      <w:r w:rsidRPr="00C03C03">
        <w:rPr>
          <w:rStyle w:val="Strong"/>
          <w:b w:val="0"/>
          <w:bCs w:val="0"/>
        </w:rPr>
        <w:t xml:space="preserve"> inflation reference rate of 5 per cent.</w:t>
      </w:r>
    </w:p>
    <w:p w14:paraId="46886059" w14:textId="77777777" w:rsidR="00496DF7" w:rsidRDefault="00496DF7" w:rsidP="00496DF7">
      <w:pPr>
        <w:pStyle w:val="ParagraphNumbering"/>
        <w:tabs>
          <w:tab w:val="clear" w:pos="990"/>
          <w:tab w:val="num" w:pos="720"/>
        </w:tabs>
        <w:ind w:left="0"/>
        <w:rPr>
          <w:rStyle w:val="Strong"/>
        </w:rPr>
      </w:pPr>
      <w:r>
        <w:rPr>
          <w:rStyle w:val="Strong"/>
        </w:rPr>
        <w:t xml:space="preserve">Considering the challenges involved in macroeconomic forecasting, the analysis shows that the Ministry’s real and nominal GDP forecasts are performing relatively well. </w:t>
      </w:r>
      <w:r>
        <w:rPr>
          <w:rStyle w:val="Strong"/>
          <w:b w:val="0"/>
          <w:bCs w:val="0"/>
        </w:rPr>
        <w:t xml:space="preserve">However, there is some evidence of bias in the real GDP growth and the GDP deflator projections that could be corrected in future updates. </w:t>
      </w:r>
    </w:p>
    <w:p w14:paraId="463FAE37" w14:textId="44D32E2B" w:rsidR="008F2684" w:rsidRPr="00D023FF" w:rsidRDefault="00B859C0" w:rsidP="008F2684">
      <w:pPr>
        <w:pStyle w:val="Heading2"/>
      </w:pPr>
      <w:bookmarkStart w:id="45" w:name="_Toc216652144"/>
      <w:r>
        <w:t>Fiscal Aggregate Projections</w:t>
      </w:r>
      <w:bookmarkEnd w:id="45"/>
    </w:p>
    <w:p w14:paraId="5F5FCB19" w14:textId="7F19D5A3" w:rsidR="001D74CD" w:rsidRDefault="009A1939" w:rsidP="00A34E27">
      <w:pPr>
        <w:pStyle w:val="Heading3"/>
        <w:rPr>
          <w:rStyle w:val="Strong"/>
        </w:rPr>
      </w:pPr>
      <w:r>
        <w:rPr>
          <w:rStyle w:val="Strong"/>
        </w:rPr>
        <w:t xml:space="preserve">Forecasting </w:t>
      </w:r>
      <w:r w:rsidR="001D74CD">
        <w:rPr>
          <w:rStyle w:val="Strong"/>
        </w:rPr>
        <w:t>Total Revenue and Grants</w:t>
      </w:r>
    </w:p>
    <w:p w14:paraId="78FF5C30" w14:textId="77777777" w:rsidR="001D74CD" w:rsidRDefault="001D74CD" w:rsidP="001D74CD">
      <w:pPr>
        <w:spacing w:after="0" w:line="240" w:lineRule="auto"/>
        <w:rPr>
          <w:rStyle w:val="Strong"/>
        </w:rPr>
      </w:pPr>
    </w:p>
    <w:p w14:paraId="7780A308" w14:textId="16C1D0B5" w:rsidR="001D74CD" w:rsidRDefault="001D74CD" w:rsidP="001D74CD">
      <w:pPr>
        <w:pStyle w:val="ParagraphNumbering"/>
        <w:tabs>
          <w:tab w:val="clear" w:pos="990"/>
          <w:tab w:val="num" w:pos="720"/>
        </w:tabs>
        <w:ind w:left="0"/>
        <w:rPr>
          <w:rStyle w:val="Strong"/>
          <w:b w:val="0"/>
          <w:bCs w:val="0"/>
        </w:rPr>
      </w:pPr>
      <w:r>
        <w:rPr>
          <w:rStyle w:val="Strong"/>
        </w:rPr>
        <w:t xml:space="preserve">Outturns for total revenue and grants have fallen short of forecasts by an average of 10.1 percent over the seven-year analysis period </w:t>
      </w:r>
      <w:r w:rsidRPr="0051392B">
        <w:rPr>
          <w:rStyle w:val="Strong"/>
          <w:b w:val="0"/>
          <w:bCs w:val="0"/>
        </w:rPr>
        <w:t xml:space="preserve">(Figure </w:t>
      </w:r>
      <w:r w:rsidR="0051392B" w:rsidRPr="0051392B">
        <w:rPr>
          <w:rStyle w:val="Strong"/>
          <w:b w:val="0"/>
          <w:bCs w:val="0"/>
        </w:rPr>
        <w:t>5</w:t>
      </w:r>
      <w:r w:rsidRPr="0051392B">
        <w:rPr>
          <w:rStyle w:val="Strong"/>
          <w:b w:val="0"/>
          <w:bCs w:val="0"/>
        </w:rPr>
        <w:t>).</w:t>
      </w:r>
      <w:r>
        <w:rPr>
          <w:rStyle w:val="Strong"/>
        </w:rPr>
        <w:t xml:space="preserve"> </w:t>
      </w:r>
      <w:r w:rsidRPr="009128A1">
        <w:rPr>
          <w:rStyle w:val="Strong"/>
          <w:b w:val="0"/>
          <w:bCs w:val="0"/>
        </w:rPr>
        <w:t xml:space="preserve">Again, this result appears to have been impacted by external shocks, as the shortfall was significantly lower at 2.1 percent (equivalent to 1.1 percent of GDP) on average over the past four years. The underlying drivers of the total revenue forecast errors are important to consider. Domestic (non-grant) revenue has surpassed budget forecasts in each of the past four years by an average of 7.7 percent. Within this category, tax revenue has exceeded budget forecasts by an average of 6.4 percent. This is consistent with the above finding that nominal GDP has been larger than forecast, in part due to unanticipated inflation. Total grant revenue has fallen short of budget-year forecasts by an average of 21.3 percent over the past seven years and by an average of 9.4 percent over the past four years. The errors have been of a broadly similar magnitude with respect to both current and capital grants. This reflects difficulties in accurately predicting grant revenues (discussed below) and a conservative assumption in the forward estimates that grants revenues will follow a </w:t>
      </w:r>
      <w:r w:rsidRPr="009128A1">
        <w:rPr>
          <w:rStyle w:val="Strong"/>
          <w:b w:val="0"/>
          <w:bCs w:val="0"/>
        </w:rPr>
        <w:lastRenderedPageBreak/>
        <w:t xml:space="preserve">declining trajectory. As a result, the forecasting errors for revenue appear to be driven primarily by the forecasting assumptions made around external grants.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81"/>
      </w:tblGrid>
      <w:tr w:rsidR="001D74CD" w14:paraId="20C4482B" w14:textId="77777777" w:rsidTr="002A3524">
        <w:tc>
          <w:tcPr>
            <w:tcW w:w="4679" w:type="dxa"/>
          </w:tcPr>
          <w:p w14:paraId="1CFB6504" w14:textId="5C64C636" w:rsidR="001D74CD" w:rsidRPr="00AF1093" w:rsidRDefault="00C645AB" w:rsidP="00A34E27">
            <w:pPr>
              <w:pStyle w:val="Boxfiguretabletitle"/>
              <w:rPr>
                <w:rStyle w:val="Strong"/>
                <w:noProof/>
              </w:rPr>
            </w:pPr>
            <w:r>
              <w:rPr>
                <w:rStyle w:val="Strong"/>
                <w:noProof/>
              </w:rPr>
              <w:fldChar w:fldCharType="begin"/>
            </w:r>
            <w:r>
              <w:rPr>
                <w:rStyle w:val="Strong"/>
                <w:noProof/>
              </w:rPr>
              <w:instrText xml:space="preserve"> TC "</w:instrText>
            </w:r>
            <w:bookmarkStart w:id="46" w:name="_Toc216652162"/>
            <w:r>
              <w:rPr>
                <w:rStyle w:val="Strong"/>
                <w:noProof/>
              </w:rPr>
              <w:instrText>Figure 5 – Total revenue and grants</w:instrText>
            </w:r>
            <w:bookmarkEnd w:id="46"/>
            <w:r>
              <w:rPr>
                <w:rStyle w:val="Strong"/>
                <w:noProof/>
              </w:rPr>
              <w:cr/>
              <w:instrText xml:space="preserve">"\f C </w:instrText>
            </w:r>
            <w:r>
              <w:rPr>
                <w:rStyle w:val="Strong"/>
                <w:noProof/>
              </w:rPr>
              <w:fldChar w:fldCharType="end"/>
            </w:r>
            <w:r w:rsidR="001D74CD">
              <w:rPr>
                <w:rStyle w:val="Strong"/>
                <w:noProof/>
              </w:rPr>
              <w:t xml:space="preserve">Figure </w:t>
            </w:r>
            <w:r w:rsidR="0051392B">
              <w:rPr>
                <w:rStyle w:val="Strong"/>
                <w:noProof/>
              </w:rPr>
              <w:t>5</w:t>
            </w:r>
            <w:r w:rsidR="001D74CD">
              <w:rPr>
                <w:rStyle w:val="Strong"/>
                <w:noProof/>
              </w:rPr>
              <w:t xml:space="preserve"> – Total revenue and grants</w:t>
            </w:r>
          </w:p>
        </w:tc>
        <w:tc>
          <w:tcPr>
            <w:tcW w:w="4681" w:type="dxa"/>
          </w:tcPr>
          <w:p w14:paraId="735F0EB6" w14:textId="1245D8F0" w:rsidR="001D74CD" w:rsidRPr="00FE69B8" w:rsidRDefault="00C645AB" w:rsidP="00A34E27">
            <w:pPr>
              <w:pStyle w:val="Boxfiguretabletitle"/>
              <w:rPr>
                <w:rStyle w:val="Strong"/>
                <w:noProof/>
              </w:rPr>
            </w:pPr>
            <w:r>
              <w:rPr>
                <w:rStyle w:val="Strong"/>
                <w:noProof/>
              </w:rPr>
              <w:fldChar w:fldCharType="begin"/>
            </w:r>
            <w:r>
              <w:rPr>
                <w:rStyle w:val="Strong"/>
                <w:noProof/>
              </w:rPr>
              <w:instrText xml:space="preserve"> TC "</w:instrText>
            </w:r>
            <w:bookmarkStart w:id="47" w:name="_Toc216652163"/>
            <w:r>
              <w:rPr>
                <w:rStyle w:val="Strong"/>
                <w:noProof/>
              </w:rPr>
              <w:instrText>Figure 6 – Total expenditure</w:instrText>
            </w:r>
            <w:bookmarkEnd w:id="47"/>
            <w:r>
              <w:rPr>
                <w:rStyle w:val="Strong"/>
                <w:noProof/>
              </w:rPr>
              <w:cr/>
              <w:instrText xml:space="preserve">"\f C </w:instrText>
            </w:r>
            <w:r>
              <w:rPr>
                <w:rStyle w:val="Strong"/>
                <w:noProof/>
              </w:rPr>
              <w:fldChar w:fldCharType="end"/>
            </w:r>
            <w:r w:rsidR="001D74CD">
              <w:rPr>
                <w:rStyle w:val="Strong"/>
                <w:noProof/>
              </w:rPr>
              <w:t xml:space="preserve">Figure </w:t>
            </w:r>
            <w:r w:rsidR="0051392B">
              <w:rPr>
                <w:rStyle w:val="Strong"/>
                <w:noProof/>
              </w:rPr>
              <w:t>6</w:t>
            </w:r>
            <w:r w:rsidR="001D74CD">
              <w:rPr>
                <w:rStyle w:val="Strong"/>
                <w:noProof/>
              </w:rPr>
              <w:t xml:space="preserve"> – Total expenditure</w:t>
            </w:r>
          </w:p>
        </w:tc>
      </w:tr>
      <w:tr w:rsidR="001D74CD" w14:paraId="3715A671" w14:textId="77777777" w:rsidTr="002A3524">
        <w:tc>
          <w:tcPr>
            <w:tcW w:w="4679" w:type="dxa"/>
          </w:tcPr>
          <w:p w14:paraId="25114A67" w14:textId="77777777" w:rsidR="001D74CD" w:rsidRDefault="001D74CD" w:rsidP="002A3524">
            <w:pPr>
              <w:pStyle w:val="BoxParagraph"/>
              <w:rPr>
                <w:rStyle w:val="Strong"/>
              </w:rPr>
            </w:pPr>
            <w:r w:rsidRPr="00AF1093">
              <w:rPr>
                <w:rStyle w:val="Strong"/>
                <w:noProof/>
              </w:rPr>
              <w:drawing>
                <wp:inline distT="0" distB="0" distL="0" distR="0" wp14:anchorId="7816A2D5" wp14:editId="1771C00A">
                  <wp:extent cx="2887980" cy="1731829"/>
                  <wp:effectExtent l="0" t="0" r="7620" b="1905"/>
                  <wp:docPr id="2055059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8858" cy="1738352"/>
                          </a:xfrm>
                          <a:prstGeom prst="rect">
                            <a:avLst/>
                          </a:prstGeom>
                          <a:noFill/>
                          <a:ln>
                            <a:noFill/>
                          </a:ln>
                        </pic:spPr>
                      </pic:pic>
                    </a:graphicData>
                  </a:graphic>
                </wp:inline>
              </w:drawing>
            </w:r>
          </w:p>
        </w:tc>
        <w:tc>
          <w:tcPr>
            <w:tcW w:w="4681" w:type="dxa"/>
          </w:tcPr>
          <w:p w14:paraId="23600E69" w14:textId="77777777" w:rsidR="001D74CD" w:rsidRDefault="001D74CD" w:rsidP="002A3524">
            <w:pPr>
              <w:pStyle w:val="BoxParagraph"/>
              <w:rPr>
                <w:rStyle w:val="Strong"/>
              </w:rPr>
            </w:pPr>
            <w:r w:rsidRPr="00FE69B8">
              <w:rPr>
                <w:rStyle w:val="Strong"/>
                <w:noProof/>
              </w:rPr>
              <w:drawing>
                <wp:inline distT="0" distB="0" distL="0" distR="0" wp14:anchorId="01E10073" wp14:editId="2FDAF3D3">
                  <wp:extent cx="2897204" cy="1737360"/>
                  <wp:effectExtent l="0" t="0" r="0" b="0"/>
                  <wp:docPr id="1175895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17205" cy="1749354"/>
                          </a:xfrm>
                          <a:prstGeom prst="rect">
                            <a:avLst/>
                          </a:prstGeom>
                          <a:noFill/>
                          <a:ln>
                            <a:noFill/>
                          </a:ln>
                        </pic:spPr>
                      </pic:pic>
                    </a:graphicData>
                  </a:graphic>
                </wp:inline>
              </w:drawing>
            </w:r>
          </w:p>
        </w:tc>
      </w:tr>
    </w:tbl>
    <w:p w14:paraId="549EFDCA" w14:textId="5FCB62E1" w:rsidR="001D74CD" w:rsidRPr="004372E1" w:rsidRDefault="001D74CD" w:rsidP="001D74CD">
      <w:pPr>
        <w:pStyle w:val="ListBullet"/>
        <w:numPr>
          <w:ilvl w:val="0"/>
          <w:numId w:val="0"/>
        </w:numPr>
        <w:rPr>
          <w:rStyle w:val="Strong"/>
          <w:b w:val="0"/>
          <w:bCs w:val="0"/>
          <w:sz w:val="18"/>
          <w:szCs w:val="18"/>
        </w:rPr>
      </w:pPr>
      <w:r w:rsidRPr="004372E1">
        <w:rPr>
          <w:rStyle w:val="Strong"/>
          <w:b w:val="0"/>
          <w:bCs w:val="0"/>
          <w:sz w:val="18"/>
          <w:szCs w:val="18"/>
        </w:rPr>
        <w:t>Source: Mission’s calculations and authorities’ data</w:t>
      </w:r>
    </w:p>
    <w:p w14:paraId="727B05D2" w14:textId="1847E2CD" w:rsidR="001D74CD" w:rsidRPr="00B57F7F" w:rsidRDefault="001D74CD" w:rsidP="001D74CD">
      <w:pPr>
        <w:pStyle w:val="ParagraphNumbering"/>
        <w:tabs>
          <w:tab w:val="clear" w:pos="990"/>
          <w:tab w:val="num" w:pos="720"/>
        </w:tabs>
        <w:ind w:left="0"/>
        <w:rPr>
          <w:rStyle w:val="Strong"/>
          <w:b w:val="0"/>
        </w:rPr>
      </w:pPr>
      <w:r w:rsidRPr="3F421E1C">
        <w:rPr>
          <w:rStyle w:val="Strong"/>
        </w:rPr>
        <w:t xml:space="preserve">Forecasting grant revenue is challenging. </w:t>
      </w:r>
      <w:r w:rsidRPr="009128A1">
        <w:rPr>
          <w:rStyle w:val="Strong"/>
          <w:b w:val="0"/>
          <w:bCs w:val="0"/>
        </w:rPr>
        <w:t>Budget support may be conditional upon implementing certain policy reforms, with uncertainty about whether these conditions will be satisfied. Donors are not always able to provide clear forward guidance about levels of support, so conservative assumptions may be adopted. Major projects can be subject to significant uncertainty around start and construction timeframes, which will often involve delays and reprofiling of capital grants. Finally, the quality of data and scrutiny of estimates for in-kind support (which has typically comprised 60-70 percent of the development budget) is less than that for financial support, because in-kind support is not covered by budgetary appropriations</w:t>
      </w:r>
      <w:r>
        <w:rPr>
          <w:rStyle w:val="Strong"/>
          <w:b w:val="0"/>
          <w:bCs w:val="0"/>
        </w:rPr>
        <w:t xml:space="preserve"> (but included in GFS data and projections)</w:t>
      </w:r>
      <w:r w:rsidRPr="009128A1">
        <w:rPr>
          <w:rStyle w:val="Strong"/>
          <w:b w:val="0"/>
          <w:bCs w:val="0"/>
        </w:rPr>
        <w:t xml:space="preserve">. </w:t>
      </w:r>
      <w:r w:rsidR="002B5E7C" w:rsidRPr="2F900725">
        <w:rPr>
          <w:rStyle w:val="Strong"/>
          <w:b w:val="0"/>
          <w:bCs w:val="0"/>
        </w:rPr>
        <w:t xml:space="preserve">A simplified approach to grant forecasting would consider recent averages and </w:t>
      </w:r>
      <w:r w:rsidR="002B5E7C" w:rsidRPr="3F553690">
        <w:rPr>
          <w:rStyle w:val="Strong"/>
          <w:b w:val="0"/>
          <w:bCs w:val="0"/>
        </w:rPr>
        <w:t xml:space="preserve">assume grants </w:t>
      </w:r>
      <w:r w:rsidR="002B5E7C" w:rsidRPr="62AA8828">
        <w:rPr>
          <w:rStyle w:val="Strong"/>
          <w:b w:val="0"/>
          <w:bCs w:val="0"/>
        </w:rPr>
        <w:t>will represent a relativ</w:t>
      </w:r>
      <w:r w:rsidR="1CC1A5A9" w:rsidRPr="62AA8828">
        <w:rPr>
          <w:rStyle w:val="Strong"/>
          <w:b w:val="0"/>
          <w:bCs w:val="0"/>
        </w:rPr>
        <w:t>e</w:t>
      </w:r>
      <w:r w:rsidR="002B5E7C" w:rsidRPr="62AA8828">
        <w:rPr>
          <w:rStyle w:val="Strong"/>
          <w:b w:val="0"/>
          <w:bCs w:val="0"/>
        </w:rPr>
        <w:t>l</w:t>
      </w:r>
      <w:r w:rsidR="24123771" w:rsidRPr="62AA8828">
        <w:rPr>
          <w:rStyle w:val="Strong"/>
          <w:b w:val="0"/>
          <w:bCs w:val="0"/>
        </w:rPr>
        <w:t>y</w:t>
      </w:r>
      <w:r w:rsidR="002B5E7C" w:rsidRPr="62AA8828">
        <w:rPr>
          <w:rStyle w:val="Strong"/>
          <w:b w:val="0"/>
          <w:bCs w:val="0"/>
        </w:rPr>
        <w:t xml:space="preserve"> steady share of GDP</w:t>
      </w:r>
      <w:r w:rsidRPr="62AA8828">
        <w:rPr>
          <w:rStyle w:val="FootnoteReference"/>
        </w:rPr>
        <w:footnoteReference w:id="4"/>
      </w:r>
      <w:r w:rsidR="002B5E7C" w:rsidRPr="62AA8828">
        <w:rPr>
          <w:rStyle w:val="Strong"/>
          <w:b w:val="0"/>
          <w:bCs w:val="0"/>
        </w:rPr>
        <w:t>.</w:t>
      </w:r>
      <w:r w:rsidR="74455CFB" w:rsidRPr="62AA8828">
        <w:rPr>
          <w:rStyle w:val="Strong"/>
          <w:b w:val="0"/>
          <w:bCs w:val="0"/>
        </w:rPr>
        <w:t xml:space="preserve">  More sophisticated approaches would estimate the probabilities attached to individual grants. </w:t>
      </w:r>
    </w:p>
    <w:p w14:paraId="0439DA48" w14:textId="1EB80439" w:rsidR="001D74CD" w:rsidRPr="00A34E27" w:rsidRDefault="001D74CD" w:rsidP="00A34E27">
      <w:pPr>
        <w:pStyle w:val="ParagraphNumbering"/>
        <w:tabs>
          <w:tab w:val="clear" w:pos="990"/>
          <w:tab w:val="num" w:pos="720"/>
        </w:tabs>
        <w:ind w:left="0"/>
        <w:rPr>
          <w:rStyle w:val="Strong"/>
        </w:rPr>
      </w:pPr>
      <w:r>
        <w:rPr>
          <w:rStyle w:val="Strong"/>
        </w:rPr>
        <w:t xml:space="preserve">The forecast error for tax revenue has increased in recent years. </w:t>
      </w:r>
      <w:r>
        <w:rPr>
          <w:rStyle w:val="Strong"/>
          <w:b w:val="0"/>
          <w:bCs w:val="0"/>
        </w:rPr>
        <w:t xml:space="preserve">A pattern </w:t>
      </w:r>
      <w:r w:rsidR="00A34E27">
        <w:rPr>
          <w:rStyle w:val="Strong"/>
          <w:b w:val="0"/>
          <w:bCs w:val="0"/>
        </w:rPr>
        <w:t>emerges</w:t>
      </w:r>
      <w:r>
        <w:rPr>
          <w:rStyle w:val="Strong"/>
          <w:b w:val="0"/>
          <w:bCs w:val="0"/>
        </w:rPr>
        <w:t xml:space="preserve"> of the outturn exceeding the budget-year forecast, and there is an insufficient relationship between the tax revenue forecasts and nominal GDP (with projected tax revenue declining quite rapidly as a share of the economy) over the forward estimates. One of the challenges in forecasting tax revenue in Tonga relates to accurately predicting current year tax revenues based on year-to-date collections at the time the budget is being prepared. There have also been challenges predicting realization rates for collection of tax arrears. In recent years, the current year’s estimates have been too conservative and were subsequently revised upwards. </w:t>
      </w:r>
    </w:p>
    <w:p w14:paraId="3A77A60B" w14:textId="1A94E186" w:rsidR="001D74CD" w:rsidRDefault="009A1939" w:rsidP="00A34E27">
      <w:pPr>
        <w:pStyle w:val="Heading3"/>
        <w:rPr>
          <w:rStyle w:val="Strong"/>
        </w:rPr>
      </w:pPr>
      <w:r>
        <w:rPr>
          <w:rStyle w:val="Strong"/>
        </w:rPr>
        <w:t xml:space="preserve">Forecasting </w:t>
      </w:r>
      <w:r w:rsidR="001D74CD">
        <w:rPr>
          <w:rStyle w:val="Strong"/>
        </w:rPr>
        <w:t xml:space="preserve">Total </w:t>
      </w:r>
      <w:r w:rsidR="000C1B12">
        <w:rPr>
          <w:rStyle w:val="Strong"/>
        </w:rPr>
        <w:t>E</w:t>
      </w:r>
      <w:r w:rsidR="001D74CD">
        <w:rPr>
          <w:rStyle w:val="Strong"/>
        </w:rPr>
        <w:t>xpenditure</w:t>
      </w:r>
    </w:p>
    <w:p w14:paraId="1B29BC14" w14:textId="77777777" w:rsidR="001D74CD" w:rsidRDefault="001D74CD" w:rsidP="001D74CD">
      <w:pPr>
        <w:spacing w:after="0" w:line="240" w:lineRule="auto"/>
        <w:rPr>
          <w:rStyle w:val="Strong"/>
        </w:rPr>
      </w:pPr>
    </w:p>
    <w:p w14:paraId="2B211B11" w14:textId="0C1A717D" w:rsidR="001D74CD" w:rsidRDefault="001D74CD" w:rsidP="001D74CD">
      <w:pPr>
        <w:pStyle w:val="ParagraphNumbering"/>
        <w:tabs>
          <w:tab w:val="clear" w:pos="990"/>
          <w:tab w:val="num" w:pos="720"/>
        </w:tabs>
        <w:ind w:left="0"/>
        <w:rPr>
          <w:rStyle w:val="Strong"/>
        </w:rPr>
      </w:pPr>
      <w:r w:rsidRPr="3F421E1C">
        <w:rPr>
          <w:rStyle w:val="Strong"/>
        </w:rPr>
        <w:t xml:space="preserve">Total expenditure has been less than forecast in the budget for each of the past seven years </w:t>
      </w:r>
      <w:r w:rsidRPr="0051392B">
        <w:rPr>
          <w:rStyle w:val="Strong"/>
          <w:b w:val="0"/>
          <w:bCs w:val="0"/>
        </w:rPr>
        <w:t xml:space="preserve">(Figure </w:t>
      </w:r>
      <w:r w:rsidR="0051392B" w:rsidRPr="0051392B">
        <w:rPr>
          <w:rStyle w:val="Strong"/>
          <w:b w:val="0"/>
          <w:bCs w:val="0"/>
        </w:rPr>
        <w:t>6</w:t>
      </w:r>
      <w:r w:rsidRPr="0051392B">
        <w:rPr>
          <w:rStyle w:val="Strong"/>
          <w:b w:val="0"/>
          <w:bCs w:val="0"/>
        </w:rPr>
        <w:t>).</w:t>
      </w:r>
      <w:r w:rsidRPr="3F421E1C">
        <w:rPr>
          <w:rStyle w:val="Strong"/>
        </w:rPr>
        <w:t xml:space="preserve"> </w:t>
      </w:r>
      <w:r w:rsidRPr="3F421E1C">
        <w:rPr>
          <w:rStyle w:val="Strong"/>
          <w:b w:val="0"/>
          <w:bCs w:val="0"/>
        </w:rPr>
        <w:t xml:space="preserve">The forward estimates have not provided a very accurate prediction of the subsequent </w:t>
      </w:r>
      <w:r w:rsidRPr="3F421E1C">
        <w:rPr>
          <w:rStyle w:val="Strong"/>
          <w:b w:val="0"/>
          <w:bCs w:val="0"/>
        </w:rPr>
        <w:lastRenderedPageBreak/>
        <w:t xml:space="preserve">growth in spending and tend to underpredict the eventual outcomes. The budget-year forecast error has averaged -19.2 percent (outturn less than forecast) over the past seven years, and -9.2 percent over the past four years. Key drivers of this result are understood to include discretionary policy changes to contain within-year expenditure, higher than planned levels of staff vacancies, delays and reprofiling of projects and the difficulties in accurately predicting grant revenues. The mission also observed that assumptions for inflation are not fully embedded within the expenditure forward estimates, which are therefore systematically projected to decline over the outer years. </w:t>
      </w:r>
    </w:p>
    <w:p w14:paraId="30181FD0" w14:textId="77777777" w:rsidR="001D74CD" w:rsidRDefault="001D74CD" w:rsidP="001D74CD">
      <w:pPr>
        <w:pStyle w:val="ParagraphNumbering"/>
        <w:tabs>
          <w:tab w:val="clear" w:pos="990"/>
          <w:tab w:val="num" w:pos="720"/>
        </w:tabs>
        <w:ind w:left="0"/>
        <w:rPr>
          <w:rStyle w:val="Strong"/>
        </w:rPr>
      </w:pPr>
      <w:r>
        <w:rPr>
          <w:rStyle w:val="Strong"/>
        </w:rPr>
        <w:t xml:space="preserve">Improving the accuracy of the forward estimates for total expenditure will be important in enhancing the credibility of the fiscal planning framework. </w:t>
      </w:r>
      <w:r>
        <w:rPr>
          <w:rStyle w:val="Strong"/>
          <w:b w:val="0"/>
          <w:bCs w:val="0"/>
        </w:rPr>
        <w:t xml:space="preserve">Major categories such as compensation of employees and use of goods and services, and the profile for general government capital investment, are important inputs to the economic forecasting process. Underestimating these categories would provide an unduly optimistic impression of the future fiscal position. Clear assumptions will need to be made about likely future increases in public sector salaries and wages (even anticipating policy decisions and cost of living adjustments to some degree), the impact of inflation on government consumption, and the likely cost escalation associated with major projects. </w:t>
      </w:r>
    </w:p>
    <w:p w14:paraId="288930BA" w14:textId="7C7EF7C2" w:rsidR="001D74CD" w:rsidRDefault="009A1939" w:rsidP="00A34E27">
      <w:pPr>
        <w:pStyle w:val="Heading3"/>
        <w:rPr>
          <w:rStyle w:val="Strong"/>
        </w:rPr>
      </w:pPr>
      <w:r>
        <w:rPr>
          <w:rStyle w:val="Strong"/>
        </w:rPr>
        <w:t xml:space="preserve">Forecasting </w:t>
      </w:r>
      <w:r w:rsidR="001D74CD">
        <w:rPr>
          <w:rStyle w:val="Strong"/>
        </w:rPr>
        <w:t xml:space="preserve">Fiscal </w:t>
      </w:r>
      <w:r w:rsidR="000C1B12">
        <w:rPr>
          <w:rStyle w:val="Strong"/>
        </w:rPr>
        <w:t>B</w:t>
      </w:r>
      <w:r w:rsidR="001D74CD">
        <w:rPr>
          <w:rStyle w:val="Strong"/>
        </w:rPr>
        <w:t>alance</w:t>
      </w:r>
    </w:p>
    <w:p w14:paraId="321F11F5" w14:textId="03E1FDF5" w:rsidR="001D74CD" w:rsidRDefault="001D74CD" w:rsidP="001D74CD">
      <w:pPr>
        <w:pStyle w:val="ParagraphNumbering"/>
        <w:tabs>
          <w:tab w:val="clear" w:pos="990"/>
          <w:tab w:val="num" w:pos="720"/>
        </w:tabs>
        <w:ind w:left="0"/>
        <w:rPr>
          <w:rStyle w:val="Strong"/>
        </w:rPr>
      </w:pPr>
      <w:r>
        <w:rPr>
          <w:rStyle w:val="Strong"/>
        </w:rPr>
        <w:t xml:space="preserve">Fiscal outturns have been stronger than forecast in Tonga in each of the past seven years </w:t>
      </w:r>
      <w:r w:rsidRPr="0051392B">
        <w:rPr>
          <w:rStyle w:val="Strong"/>
          <w:b w:val="0"/>
          <w:bCs w:val="0"/>
        </w:rPr>
        <w:t xml:space="preserve">(Figure </w:t>
      </w:r>
      <w:r w:rsidR="0051392B" w:rsidRPr="0051392B">
        <w:rPr>
          <w:rStyle w:val="Strong"/>
          <w:b w:val="0"/>
          <w:bCs w:val="0"/>
        </w:rPr>
        <w:t>7</w:t>
      </w:r>
      <w:r w:rsidRPr="0051392B">
        <w:rPr>
          <w:rStyle w:val="Strong"/>
          <w:b w:val="0"/>
          <w:bCs w:val="0"/>
        </w:rPr>
        <w:t>).</w:t>
      </w:r>
      <w:r>
        <w:rPr>
          <w:rStyle w:val="Strong"/>
        </w:rPr>
        <w:t xml:space="preserve"> </w:t>
      </w:r>
      <w:r w:rsidRPr="00B745B3">
        <w:rPr>
          <w:rStyle w:val="Strong"/>
          <w:b w:val="0"/>
          <w:bCs w:val="0"/>
        </w:rPr>
        <w:t xml:space="preserve">Fiscal surpluses were recorded in five of the </w:t>
      </w:r>
      <w:r>
        <w:rPr>
          <w:rStyle w:val="Strong"/>
          <w:b w:val="0"/>
          <w:bCs w:val="0"/>
        </w:rPr>
        <w:t xml:space="preserve">past </w:t>
      </w:r>
      <w:r w:rsidRPr="00B745B3">
        <w:rPr>
          <w:rStyle w:val="Strong"/>
          <w:b w:val="0"/>
          <w:bCs w:val="0"/>
        </w:rPr>
        <w:t xml:space="preserve">seven years, well </w:t>
      </w:r>
      <w:proofErr w:type="gramStart"/>
      <w:r w:rsidRPr="00B745B3">
        <w:rPr>
          <w:rStyle w:val="Strong"/>
          <w:b w:val="0"/>
          <w:bCs w:val="0"/>
        </w:rPr>
        <w:t>in excess of</w:t>
      </w:r>
      <w:proofErr w:type="gramEnd"/>
      <w:r w:rsidRPr="00B745B3">
        <w:rPr>
          <w:rStyle w:val="Strong"/>
          <w:b w:val="0"/>
          <w:bCs w:val="0"/>
        </w:rPr>
        <w:t xml:space="preserve"> budgeted levels.</w:t>
      </w:r>
      <w:r>
        <w:rPr>
          <w:rStyle w:val="Strong"/>
        </w:rPr>
        <w:t xml:space="preserve"> </w:t>
      </w:r>
      <w:r>
        <w:rPr>
          <w:rStyle w:val="Strong"/>
          <w:b w:val="0"/>
          <w:bCs w:val="0"/>
        </w:rPr>
        <w:t xml:space="preserve">The average budget-year forecast for the period was a deficit of 0.8 percent of GDP, and the average outturn a surplus of 2.7 percent of GDP. For the past three years, the budget appears to have been targeting fiscal surpluses well </w:t>
      </w:r>
      <w:proofErr w:type="gramStart"/>
      <w:r>
        <w:rPr>
          <w:rStyle w:val="Strong"/>
          <w:b w:val="0"/>
          <w:bCs w:val="0"/>
        </w:rPr>
        <w:t>in excess of</w:t>
      </w:r>
      <w:proofErr w:type="gramEnd"/>
      <w:r>
        <w:rPr>
          <w:rStyle w:val="Strong"/>
          <w:b w:val="0"/>
          <w:bCs w:val="0"/>
        </w:rPr>
        <w:t xml:space="preserve"> the nominated target range of -1 to +1 percent of GDP.</w:t>
      </w:r>
    </w:p>
    <w:p w14:paraId="6D00BB4B" w14:textId="77777777" w:rsidR="001D74CD" w:rsidRDefault="001D74CD" w:rsidP="001D74CD">
      <w:pPr>
        <w:pStyle w:val="ParagraphNumbering"/>
        <w:tabs>
          <w:tab w:val="clear" w:pos="990"/>
          <w:tab w:val="num" w:pos="720"/>
        </w:tabs>
        <w:ind w:left="0"/>
        <w:rPr>
          <w:rStyle w:val="Strong"/>
        </w:rPr>
      </w:pPr>
      <w:r>
        <w:rPr>
          <w:rStyle w:val="Strong"/>
        </w:rPr>
        <w:t xml:space="preserve">Fiscal policy over the coming 5-7 years will be focused upon ensuring that external debt can be serviced and repaid. </w:t>
      </w:r>
      <w:r>
        <w:rPr>
          <w:rStyle w:val="Strong"/>
          <w:b w:val="0"/>
          <w:bCs w:val="0"/>
        </w:rPr>
        <w:t xml:space="preserve">It is important that the fiscal strategy conveys an accurate and up-to-date account of the actual targets for policy.  </w:t>
      </w:r>
      <w:r>
        <w:rPr>
          <w:rStyle w:val="Strong"/>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79"/>
      </w:tblGrid>
      <w:tr w:rsidR="001D74CD" w:rsidRPr="00760705" w14:paraId="346709ED" w14:textId="77777777" w:rsidTr="002A3524">
        <w:tc>
          <w:tcPr>
            <w:tcW w:w="4680" w:type="dxa"/>
          </w:tcPr>
          <w:p w14:paraId="501E1D89" w14:textId="1F698498" w:rsidR="001D74CD" w:rsidRPr="00760705" w:rsidRDefault="00C645AB" w:rsidP="00A34E27">
            <w:pPr>
              <w:pStyle w:val="Boxfiguretabletitle"/>
              <w:rPr>
                <w:rStyle w:val="Strong"/>
                <w:noProof/>
              </w:rPr>
            </w:pPr>
            <w:r>
              <w:rPr>
                <w:rStyle w:val="Strong"/>
                <w:noProof/>
              </w:rPr>
              <w:fldChar w:fldCharType="begin"/>
            </w:r>
            <w:r>
              <w:rPr>
                <w:rStyle w:val="Strong"/>
                <w:noProof/>
              </w:rPr>
              <w:instrText xml:space="preserve"> TC "</w:instrText>
            </w:r>
            <w:bookmarkStart w:id="48" w:name="_Toc216652164"/>
            <w:r>
              <w:rPr>
                <w:rStyle w:val="Strong"/>
                <w:noProof/>
              </w:rPr>
              <w:instrText>Figure 7 – Fiscal balance</w:instrText>
            </w:r>
            <w:bookmarkEnd w:id="48"/>
            <w:r>
              <w:rPr>
                <w:rStyle w:val="Strong"/>
                <w:noProof/>
              </w:rPr>
              <w:cr/>
              <w:instrText xml:space="preserve">"\f C </w:instrText>
            </w:r>
            <w:r>
              <w:rPr>
                <w:rStyle w:val="Strong"/>
                <w:noProof/>
              </w:rPr>
              <w:fldChar w:fldCharType="end"/>
            </w:r>
            <w:r w:rsidR="001D74CD" w:rsidRPr="00760705">
              <w:rPr>
                <w:rStyle w:val="Strong"/>
                <w:noProof/>
              </w:rPr>
              <w:t xml:space="preserve">Figure </w:t>
            </w:r>
            <w:r w:rsidR="0051392B">
              <w:rPr>
                <w:rStyle w:val="Strong"/>
                <w:noProof/>
              </w:rPr>
              <w:t>7</w:t>
            </w:r>
            <w:r w:rsidR="001D74CD" w:rsidRPr="00760705">
              <w:rPr>
                <w:rStyle w:val="Strong"/>
                <w:noProof/>
              </w:rPr>
              <w:t xml:space="preserve"> – Fiscal balance</w:t>
            </w:r>
          </w:p>
        </w:tc>
        <w:tc>
          <w:tcPr>
            <w:tcW w:w="4679" w:type="dxa"/>
          </w:tcPr>
          <w:p w14:paraId="2E600330" w14:textId="74F30BF1" w:rsidR="001D74CD" w:rsidRPr="00760705" w:rsidRDefault="00C645AB" w:rsidP="00A34E27">
            <w:pPr>
              <w:pStyle w:val="Boxfiguretabletitle"/>
              <w:rPr>
                <w:rStyle w:val="Strong"/>
                <w:noProof/>
              </w:rPr>
            </w:pPr>
            <w:r>
              <w:rPr>
                <w:rStyle w:val="Strong"/>
                <w:noProof/>
              </w:rPr>
              <w:fldChar w:fldCharType="begin"/>
            </w:r>
            <w:r>
              <w:rPr>
                <w:rStyle w:val="Strong"/>
                <w:noProof/>
              </w:rPr>
              <w:instrText xml:space="preserve"> TC "</w:instrText>
            </w:r>
            <w:bookmarkStart w:id="49" w:name="_Toc216652165"/>
            <w:r>
              <w:rPr>
                <w:rStyle w:val="Strong"/>
                <w:noProof/>
              </w:rPr>
              <w:instrText>Figure 8 – Public debt</w:instrText>
            </w:r>
            <w:bookmarkEnd w:id="49"/>
            <w:r>
              <w:rPr>
                <w:rStyle w:val="Strong"/>
                <w:noProof/>
              </w:rPr>
              <w:cr/>
              <w:instrText xml:space="preserve">"\f C </w:instrText>
            </w:r>
            <w:r>
              <w:rPr>
                <w:rStyle w:val="Strong"/>
                <w:noProof/>
              </w:rPr>
              <w:fldChar w:fldCharType="end"/>
            </w:r>
            <w:r w:rsidR="001D74CD" w:rsidRPr="00760705">
              <w:rPr>
                <w:rStyle w:val="Strong"/>
                <w:noProof/>
              </w:rPr>
              <w:t xml:space="preserve">Figure </w:t>
            </w:r>
            <w:r w:rsidR="0051392B">
              <w:rPr>
                <w:rStyle w:val="Strong"/>
                <w:noProof/>
              </w:rPr>
              <w:t>8</w:t>
            </w:r>
            <w:r w:rsidR="001D74CD" w:rsidRPr="00760705">
              <w:rPr>
                <w:rStyle w:val="Strong"/>
                <w:noProof/>
              </w:rPr>
              <w:t xml:space="preserve"> – Public debt</w:t>
            </w:r>
          </w:p>
        </w:tc>
      </w:tr>
      <w:tr w:rsidR="001D74CD" w:rsidRPr="00760705" w14:paraId="539B8D16" w14:textId="77777777" w:rsidTr="002A3524">
        <w:tc>
          <w:tcPr>
            <w:tcW w:w="4680" w:type="dxa"/>
          </w:tcPr>
          <w:p w14:paraId="6FF4997E" w14:textId="77777777" w:rsidR="001D74CD" w:rsidRPr="00760705" w:rsidRDefault="001D74CD" w:rsidP="002A3524">
            <w:pPr>
              <w:pStyle w:val="BoxParagraph"/>
              <w:rPr>
                <w:rStyle w:val="Strong"/>
              </w:rPr>
            </w:pPr>
            <w:r w:rsidRPr="00760705">
              <w:rPr>
                <w:rStyle w:val="Strong"/>
                <w:noProof/>
              </w:rPr>
              <w:drawing>
                <wp:inline distT="0" distB="0" distL="0" distR="0" wp14:anchorId="7DC8BA65" wp14:editId="18A3B63F">
                  <wp:extent cx="2880360" cy="1727259"/>
                  <wp:effectExtent l="0" t="0" r="0" b="6350"/>
                  <wp:docPr id="866985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93481" cy="1735127"/>
                          </a:xfrm>
                          <a:prstGeom prst="rect">
                            <a:avLst/>
                          </a:prstGeom>
                          <a:noFill/>
                          <a:ln>
                            <a:noFill/>
                          </a:ln>
                        </pic:spPr>
                      </pic:pic>
                    </a:graphicData>
                  </a:graphic>
                </wp:inline>
              </w:drawing>
            </w:r>
          </w:p>
        </w:tc>
        <w:tc>
          <w:tcPr>
            <w:tcW w:w="4679" w:type="dxa"/>
          </w:tcPr>
          <w:p w14:paraId="15B17328" w14:textId="77777777" w:rsidR="001D74CD" w:rsidRPr="00760705" w:rsidRDefault="001D74CD" w:rsidP="002A3524">
            <w:pPr>
              <w:pStyle w:val="BoxParagraph"/>
              <w:rPr>
                <w:rStyle w:val="Strong"/>
              </w:rPr>
            </w:pPr>
            <w:r w:rsidRPr="00760705">
              <w:rPr>
                <w:rStyle w:val="Strong"/>
                <w:noProof/>
              </w:rPr>
              <w:drawing>
                <wp:inline distT="0" distB="0" distL="0" distR="0" wp14:anchorId="5B93449C" wp14:editId="3BBBF794">
                  <wp:extent cx="2880261" cy="1727200"/>
                  <wp:effectExtent l="0" t="0" r="0" b="6350"/>
                  <wp:docPr id="1987277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89242" cy="1732585"/>
                          </a:xfrm>
                          <a:prstGeom prst="rect">
                            <a:avLst/>
                          </a:prstGeom>
                          <a:noFill/>
                          <a:ln>
                            <a:noFill/>
                          </a:ln>
                        </pic:spPr>
                      </pic:pic>
                    </a:graphicData>
                  </a:graphic>
                </wp:inline>
              </w:drawing>
            </w:r>
          </w:p>
        </w:tc>
      </w:tr>
    </w:tbl>
    <w:p w14:paraId="118070BE" w14:textId="49578BCC" w:rsidR="001D74CD" w:rsidRPr="00B016F3" w:rsidRDefault="001D74CD" w:rsidP="001D74CD">
      <w:pPr>
        <w:pStyle w:val="ListBullet"/>
        <w:numPr>
          <w:ilvl w:val="0"/>
          <w:numId w:val="0"/>
        </w:numPr>
        <w:rPr>
          <w:rStyle w:val="Strong"/>
          <w:b w:val="0"/>
          <w:bCs w:val="0"/>
          <w:sz w:val="18"/>
          <w:szCs w:val="18"/>
        </w:rPr>
      </w:pPr>
      <w:r w:rsidRPr="00B016F3">
        <w:rPr>
          <w:rStyle w:val="Strong"/>
          <w:b w:val="0"/>
          <w:bCs w:val="0"/>
          <w:sz w:val="18"/>
          <w:szCs w:val="18"/>
        </w:rPr>
        <w:t>Source: Mission’s calculations and authorities’ data</w:t>
      </w:r>
    </w:p>
    <w:p w14:paraId="374A1EFB" w14:textId="430147D4" w:rsidR="001D74CD" w:rsidRDefault="009A1939" w:rsidP="00A34E27">
      <w:pPr>
        <w:pStyle w:val="Heading3"/>
        <w:rPr>
          <w:rStyle w:val="Strong"/>
        </w:rPr>
      </w:pPr>
      <w:r>
        <w:rPr>
          <w:rStyle w:val="Strong"/>
        </w:rPr>
        <w:t xml:space="preserve">Forecasting </w:t>
      </w:r>
      <w:r w:rsidR="001D74CD">
        <w:rPr>
          <w:rStyle w:val="Strong"/>
        </w:rPr>
        <w:t xml:space="preserve">Public </w:t>
      </w:r>
      <w:r>
        <w:rPr>
          <w:rStyle w:val="Strong"/>
        </w:rPr>
        <w:t>D</w:t>
      </w:r>
      <w:r w:rsidR="001D74CD">
        <w:rPr>
          <w:rStyle w:val="Strong"/>
        </w:rPr>
        <w:t>ebt</w:t>
      </w:r>
    </w:p>
    <w:p w14:paraId="31935E39" w14:textId="77777777" w:rsidR="001D74CD" w:rsidRDefault="001D74CD" w:rsidP="001D74CD">
      <w:pPr>
        <w:spacing w:after="0" w:line="240" w:lineRule="auto"/>
        <w:rPr>
          <w:rStyle w:val="Strong"/>
        </w:rPr>
      </w:pPr>
    </w:p>
    <w:p w14:paraId="140B4AD3" w14:textId="2999DE31" w:rsidR="008F2684" w:rsidRPr="000C1B12" w:rsidRDefault="001D74CD" w:rsidP="0051392B">
      <w:pPr>
        <w:pStyle w:val="ParagraphNumbering"/>
        <w:tabs>
          <w:tab w:val="clear" w:pos="990"/>
          <w:tab w:val="num" w:pos="720"/>
        </w:tabs>
        <w:ind w:left="0"/>
        <w:rPr>
          <w:rStyle w:val="Strong"/>
          <w:b w:val="0"/>
        </w:rPr>
      </w:pPr>
      <w:r w:rsidRPr="000C1B12">
        <w:rPr>
          <w:rStyle w:val="Strong"/>
        </w:rPr>
        <w:lastRenderedPageBreak/>
        <w:t xml:space="preserve">While focused on managing exposures to external debt, the </w:t>
      </w:r>
      <w:r w:rsidR="001D4A88" w:rsidRPr="000C1B12">
        <w:rPr>
          <w:rStyle w:val="Strong"/>
        </w:rPr>
        <w:t>g</w:t>
      </w:r>
      <w:r w:rsidRPr="000C1B12">
        <w:rPr>
          <w:rStyle w:val="Strong"/>
        </w:rPr>
        <w:t xml:space="preserve">overnment does not appear to have numerical targets for public debt. </w:t>
      </w:r>
      <w:r w:rsidRPr="000C1B12">
        <w:rPr>
          <w:rStyle w:val="Strong"/>
          <w:b w:val="0"/>
        </w:rPr>
        <w:t xml:space="preserve">This wider aggregate would capture external and domestic debt, guaranteed debt and on-lending. The strong fiscal performance in recent years and management of external debt has brought about a downward adjustment in aggregate debt as a share of the economy. That said, the pace at which the public debt to GDP ratio has fallen has been somewhat slower than envisaged in successive updates (Figure </w:t>
      </w:r>
      <w:r w:rsidR="001D4A88" w:rsidRPr="000C1B12">
        <w:rPr>
          <w:rStyle w:val="Strong"/>
          <w:b w:val="0"/>
        </w:rPr>
        <w:t>8</w:t>
      </w:r>
      <w:r w:rsidRPr="000C1B12">
        <w:rPr>
          <w:rStyle w:val="Strong"/>
          <w:b w:val="0"/>
        </w:rPr>
        <w:t>). This pattern is worth reflecting upon and explaining in the fiscal strategy, as it relates to other potential elements of fiscal policy such as the desired level of cash reserves, debt sinking funds, and investments in other financial assets.</w:t>
      </w:r>
    </w:p>
    <w:p w14:paraId="565CD328" w14:textId="03CF342B" w:rsidR="001D74CD" w:rsidRPr="0044692F" w:rsidRDefault="002F7076" w:rsidP="001D1074">
      <w:pPr>
        <w:pStyle w:val="Heading2"/>
        <w:rPr>
          <w:rStyle w:val="Strong"/>
          <w:b/>
          <w:bCs/>
        </w:rPr>
      </w:pPr>
      <w:bookmarkStart w:id="50" w:name="_Toc216652145"/>
      <w:r w:rsidRPr="0044692F">
        <w:rPr>
          <w:rStyle w:val="Strong"/>
          <w:b/>
          <w:bCs/>
        </w:rPr>
        <w:t xml:space="preserve">Integrating </w:t>
      </w:r>
      <w:r w:rsidR="001D1074" w:rsidRPr="0044692F">
        <w:rPr>
          <w:rStyle w:val="Strong"/>
          <w:b/>
          <w:bCs/>
        </w:rPr>
        <w:t>Forecast Evaluation into Fiscal</w:t>
      </w:r>
      <w:r w:rsidR="0044692F">
        <w:rPr>
          <w:rStyle w:val="Strong"/>
          <w:b/>
          <w:bCs/>
        </w:rPr>
        <w:t xml:space="preserve"> Planning</w:t>
      </w:r>
      <w:bookmarkEnd w:id="50"/>
    </w:p>
    <w:p w14:paraId="172A390C" w14:textId="130AA5B0" w:rsidR="00587D43" w:rsidRPr="0051392B" w:rsidRDefault="00587D43" w:rsidP="0051392B">
      <w:pPr>
        <w:pStyle w:val="ParagraphNumbering"/>
        <w:tabs>
          <w:tab w:val="clear" w:pos="990"/>
          <w:tab w:val="num" w:pos="720"/>
        </w:tabs>
        <w:ind w:left="0"/>
        <w:rPr>
          <w:rStyle w:val="Strong"/>
          <w:b w:val="0"/>
          <w:bCs w:val="0"/>
        </w:rPr>
      </w:pPr>
      <w:r w:rsidRPr="0051392B">
        <w:rPr>
          <w:rStyle w:val="Strong"/>
        </w:rPr>
        <w:t xml:space="preserve">Conducting regular </w:t>
      </w:r>
      <w:proofErr w:type="gramStart"/>
      <w:r w:rsidRPr="0051392B">
        <w:rPr>
          <w:rStyle w:val="Strong"/>
        </w:rPr>
        <w:t>assessment</w:t>
      </w:r>
      <w:proofErr w:type="gramEnd"/>
      <w:r w:rsidRPr="0051392B">
        <w:rPr>
          <w:rStyle w:val="Strong"/>
        </w:rPr>
        <w:t xml:space="preserve"> of forecast performance and publishing the results is likely to drive continuous improvements</w:t>
      </w:r>
      <w:r w:rsidRPr="0051392B">
        <w:rPr>
          <w:rStyle w:val="Strong"/>
          <w:b w:val="0"/>
          <w:bCs w:val="0"/>
        </w:rPr>
        <w:t xml:space="preserve">. There is a positive discipline in transparently setting out the main assumptions underpinning the medium-term fiscal plan and engaging in an objective assessment of whether the assumptions are valid or require adjustment. Therefore, evaluation of forecast performance should be part of the regular work program of the Ministry and Committees.  </w:t>
      </w:r>
    </w:p>
    <w:p w14:paraId="49DB435F" w14:textId="77777777" w:rsidR="00587D43" w:rsidRPr="0051392B" w:rsidRDefault="00587D43" w:rsidP="0051392B">
      <w:pPr>
        <w:pStyle w:val="ParagraphNumbering"/>
        <w:tabs>
          <w:tab w:val="clear" w:pos="990"/>
          <w:tab w:val="num" w:pos="720"/>
        </w:tabs>
        <w:ind w:left="0"/>
        <w:rPr>
          <w:rStyle w:val="Strong"/>
        </w:rPr>
      </w:pPr>
      <w:r w:rsidRPr="0051392B">
        <w:rPr>
          <w:rStyle w:val="Strong"/>
        </w:rPr>
        <w:t xml:space="preserve">An assessment of forecast performance, </w:t>
      </w:r>
      <w:proofErr w:type="gramStart"/>
      <w:r w:rsidRPr="0051392B">
        <w:rPr>
          <w:rStyle w:val="Strong"/>
        </w:rPr>
        <w:t>similar to</w:t>
      </w:r>
      <w:proofErr w:type="gramEnd"/>
      <w:r w:rsidRPr="0051392B">
        <w:rPr>
          <w:rStyle w:val="Strong"/>
        </w:rPr>
        <w:t xml:space="preserve"> that presented above, can also be an important element of analyzing the fiscal risks from macroeconomic sources. </w:t>
      </w:r>
      <w:r w:rsidRPr="0051392B">
        <w:rPr>
          <w:rStyle w:val="Strong"/>
          <w:b w:val="0"/>
          <w:bCs w:val="0"/>
        </w:rPr>
        <w:t xml:space="preserve">Considering the focus of fiscal risk analysis is on those factors that can cause fiscal outcomes to deviate from plans, </w:t>
      </w:r>
      <w:proofErr w:type="gramStart"/>
      <w:r w:rsidRPr="0051392B">
        <w:rPr>
          <w:rStyle w:val="Strong"/>
          <w:b w:val="0"/>
          <w:bCs w:val="0"/>
        </w:rPr>
        <w:t>it is clear that unforeseen</w:t>
      </w:r>
      <w:proofErr w:type="gramEnd"/>
      <w:r w:rsidRPr="0051392B">
        <w:rPr>
          <w:rStyle w:val="Strong"/>
          <w:b w:val="0"/>
          <w:bCs w:val="0"/>
        </w:rPr>
        <w:t xml:space="preserve"> economic shocks and forecasting errors </w:t>
      </w:r>
      <w:proofErr w:type="gramStart"/>
      <w:r w:rsidRPr="0051392B">
        <w:rPr>
          <w:rStyle w:val="Strong"/>
          <w:b w:val="0"/>
          <w:bCs w:val="0"/>
        </w:rPr>
        <w:t>alike,</w:t>
      </w:r>
      <w:proofErr w:type="gramEnd"/>
      <w:r w:rsidRPr="0051392B">
        <w:rPr>
          <w:rStyle w:val="Strong"/>
          <w:b w:val="0"/>
          <w:bCs w:val="0"/>
        </w:rPr>
        <w:t xml:space="preserve"> can drive unanticipated deviations in fiscal performance.</w:t>
      </w:r>
      <w:r w:rsidRPr="0051392B">
        <w:rPr>
          <w:rStyle w:val="Strong"/>
        </w:rPr>
        <w:t xml:space="preserve"> </w:t>
      </w:r>
    </w:p>
    <w:p w14:paraId="7BB46E52" w14:textId="469A335F" w:rsidR="00587D43" w:rsidRPr="00B52C80" w:rsidRDefault="00587D43" w:rsidP="0051392B">
      <w:pPr>
        <w:pStyle w:val="ParagraphNumbering"/>
        <w:tabs>
          <w:tab w:val="clear" w:pos="990"/>
          <w:tab w:val="num" w:pos="720"/>
        </w:tabs>
        <w:ind w:left="0"/>
        <w:rPr>
          <w:rStyle w:val="Strong"/>
        </w:rPr>
      </w:pPr>
      <w:r w:rsidRPr="0051392B">
        <w:rPr>
          <w:rStyle w:val="Strong"/>
        </w:rPr>
        <w:t xml:space="preserve">It is also relatively straightforward to develop and publish </w:t>
      </w:r>
      <w:r w:rsidR="00500C3E" w:rsidRPr="0051392B">
        <w:rPr>
          <w:rStyle w:val="Strong"/>
        </w:rPr>
        <w:t xml:space="preserve">sensitivity analysis </w:t>
      </w:r>
      <w:r w:rsidR="00500C3E">
        <w:rPr>
          <w:rStyle w:val="Strong"/>
        </w:rPr>
        <w:t xml:space="preserve">and </w:t>
      </w:r>
      <w:r w:rsidRPr="0051392B">
        <w:rPr>
          <w:rStyle w:val="Strong"/>
        </w:rPr>
        <w:t>alternative macroeconomic scenarios</w:t>
      </w:r>
      <w:r w:rsidR="00011D80">
        <w:rPr>
          <w:rStyle w:val="Strong"/>
          <w:b w:val="0"/>
          <w:bCs w:val="0"/>
        </w:rPr>
        <w:t xml:space="preserve"> (Box 2)</w:t>
      </w:r>
      <w:r w:rsidRPr="0051392B">
        <w:rPr>
          <w:rStyle w:val="Strong"/>
        </w:rPr>
        <w:t xml:space="preserve">.  </w:t>
      </w:r>
      <w:r w:rsidRPr="0051392B">
        <w:rPr>
          <w:rStyle w:val="Strong"/>
          <w:b w:val="0"/>
          <w:bCs w:val="0"/>
        </w:rPr>
        <w:t xml:space="preserve">For example, </w:t>
      </w:r>
      <w:r w:rsidR="00DD1DE9">
        <w:rPr>
          <w:rStyle w:val="Strong"/>
          <w:b w:val="0"/>
          <w:bCs w:val="0"/>
        </w:rPr>
        <w:t>s</w:t>
      </w:r>
      <w:r w:rsidR="00DD1DE9" w:rsidRPr="0051392B">
        <w:rPr>
          <w:rStyle w:val="Strong"/>
          <w:b w:val="0"/>
          <w:bCs w:val="0"/>
        </w:rPr>
        <w:t>ensitivity analysis looks at how variations in the individual economic parameters (e.g. inflation, interest rates, exchange rates, oil prices) are expected to affect revenue and expenditure</w:t>
      </w:r>
      <w:r w:rsidR="00DD1DE9">
        <w:rPr>
          <w:rStyle w:val="Strong"/>
          <w:b w:val="0"/>
          <w:bCs w:val="0"/>
        </w:rPr>
        <w:t>. B</w:t>
      </w:r>
      <w:r w:rsidRPr="0051392B">
        <w:rPr>
          <w:rStyle w:val="Strong"/>
          <w:b w:val="0"/>
          <w:bCs w:val="0"/>
        </w:rPr>
        <w:t xml:space="preserve">asic scenario analysis would address questions like what the fiscal implications are if economic growth is higher or lower than assumed in the central case projection.  </w:t>
      </w:r>
    </w:p>
    <w:p w14:paraId="5201C55A" w14:textId="77777777" w:rsidR="00B52C80" w:rsidRDefault="00B52C80" w:rsidP="00B52C80">
      <w:pPr>
        <w:pStyle w:val="ParagraphNumbering"/>
        <w:numPr>
          <w:ilvl w:val="0"/>
          <w:numId w:val="0"/>
        </w:numPr>
        <w:ind w:left="270"/>
        <w:rPr>
          <w:rStyle w:val="Strong"/>
        </w:rPr>
      </w:pPr>
    </w:p>
    <w:p w14:paraId="0B05F087" w14:textId="77777777" w:rsidR="00B52C80" w:rsidRDefault="00B52C80" w:rsidP="00B52C80">
      <w:pPr>
        <w:pStyle w:val="ParagraphNumbering"/>
        <w:numPr>
          <w:ilvl w:val="0"/>
          <w:numId w:val="0"/>
        </w:numPr>
        <w:ind w:left="270"/>
        <w:rPr>
          <w:rStyle w:val="Strong"/>
        </w:rPr>
      </w:pPr>
    </w:p>
    <w:p w14:paraId="75D40880" w14:textId="77777777" w:rsidR="00B52C80" w:rsidRDefault="00B52C80" w:rsidP="00B52C80">
      <w:pPr>
        <w:pStyle w:val="ParagraphNumbering"/>
        <w:numPr>
          <w:ilvl w:val="0"/>
          <w:numId w:val="0"/>
        </w:numPr>
        <w:ind w:left="270"/>
        <w:rPr>
          <w:rStyle w:val="Strong"/>
        </w:rPr>
      </w:pPr>
    </w:p>
    <w:p w14:paraId="3F2EEA3F" w14:textId="77777777" w:rsidR="00B52C80" w:rsidRDefault="00B52C80" w:rsidP="00B52C80">
      <w:pPr>
        <w:pStyle w:val="ParagraphNumbering"/>
        <w:numPr>
          <w:ilvl w:val="0"/>
          <w:numId w:val="0"/>
        </w:numPr>
        <w:ind w:left="270"/>
        <w:rPr>
          <w:rStyle w:val="Strong"/>
        </w:rPr>
      </w:pPr>
    </w:p>
    <w:p w14:paraId="13EF831A" w14:textId="77777777" w:rsidR="00B52C80" w:rsidRDefault="00B52C80" w:rsidP="00B52C80">
      <w:pPr>
        <w:pStyle w:val="ParagraphNumbering"/>
        <w:numPr>
          <w:ilvl w:val="0"/>
          <w:numId w:val="0"/>
        </w:numPr>
        <w:ind w:left="270"/>
        <w:rPr>
          <w:rStyle w:val="Strong"/>
        </w:rPr>
      </w:pPr>
    </w:p>
    <w:p w14:paraId="1F5E18F8" w14:textId="77777777" w:rsidR="00B52C80" w:rsidRDefault="00B52C80" w:rsidP="00B52C80">
      <w:pPr>
        <w:pStyle w:val="ParagraphNumbering"/>
        <w:numPr>
          <w:ilvl w:val="0"/>
          <w:numId w:val="0"/>
        </w:numPr>
        <w:ind w:left="270"/>
        <w:rPr>
          <w:rStyle w:val="Strong"/>
        </w:rPr>
      </w:pPr>
    </w:p>
    <w:p w14:paraId="647E6A02" w14:textId="77777777" w:rsidR="00B52C80" w:rsidRDefault="00B52C80" w:rsidP="00B52C80">
      <w:pPr>
        <w:pStyle w:val="ParagraphNumbering"/>
        <w:numPr>
          <w:ilvl w:val="0"/>
          <w:numId w:val="0"/>
        </w:numPr>
        <w:ind w:left="270"/>
        <w:rPr>
          <w:rStyle w:val="Strong"/>
        </w:rPr>
      </w:pPr>
    </w:p>
    <w:p w14:paraId="396E9688" w14:textId="77777777" w:rsidR="00B52C80" w:rsidRDefault="00B52C80" w:rsidP="00B52C80">
      <w:pPr>
        <w:pStyle w:val="ParagraphNumbering"/>
        <w:numPr>
          <w:ilvl w:val="0"/>
          <w:numId w:val="0"/>
        </w:numPr>
        <w:ind w:left="270"/>
        <w:rPr>
          <w:rStyle w:val="Strong"/>
        </w:rPr>
      </w:pPr>
    </w:p>
    <w:p w14:paraId="096B8F5C" w14:textId="77777777" w:rsidR="00B52C80" w:rsidRPr="000F7358" w:rsidRDefault="00B52C80" w:rsidP="00B52C80">
      <w:pPr>
        <w:pStyle w:val="ParagraphNumbering"/>
        <w:numPr>
          <w:ilvl w:val="0"/>
          <w:numId w:val="0"/>
        </w:numPr>
        <w:ind w:left="270"/>
        <w:rPr>
          <w:rStyle w:val="Strong"/>
        </w:rPr>
      </w:pPr>
    </w:p>
    <w:tbl>
      <w:tblPr>
        <w:tblStyle w:val="TableGrid"/>
        <w:tblW w:w="931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shd w:val="clear" w:color="auto" w:fill="C5EDFF" w:themeFill="accent1" w:themeFillTint="33"/>
        <w:tblLayout w:type="fixed"/>
        <w:tblLook w:val="04A0" w:firstRow="1" w:lastRow="0" w:firstColumn="1" w:lastColumn="0" w:noHBand="0" w:noVBand="1"/>
      </w:tblPr>
      <w:tblGrid>
        <w:gridCol w:w="9314"/>
      </w:tblGrid>
      <w:tr w:rsidR="000F7358" w14:paraId="0A587ABC" w14:textId="77777777">
        <w:trPr>
          <w:trHeight w:val="458"/>
          <w:jc w:val="center"/>
        </w:trPr>
        <w:tc>
          <w:tcPr>
            <w:tcW w:w="9314" w:type="dxa"/>
            <w:vAlign w:val="center"/>
          </w:tcPr>
          <w:p w14:paraId="6EC4AE1D" w14:textId="73E41760" w:rsidR="000F7358" w:rsidRPr="00E62D8D" w:rsidRDefault="00FB7507" w:rsidP="00E10F0F">
            <w:pPr>
              <w:pStyle w:val="Boxfiguretabletitle"/>
            </w:pPr>
            <w:r>
              <w:fldChar w:fldCharType="begin"/>
            </w:r>
            <w:r>
              <w:instrText xml:space="preserve"> TC "</w:instrText>
            </w:r>
            <w:bookmarkStart w:id="51" w:name="_Toc216652155"/>
            <w:r>
              <w:instrText>Box 2. Risk Analysis</w:instrText>
            </w:r>
            <w:bookmarkEnd w:id="51"/>
            <w:r>
              <w:cr/>
              <w:instrText xml:space="preserve">"\f D </w:instrText>
            </w:r>
            <w:r>
              <w:fldChar w:fldCharType="end"/>
            </w:r>
            <w:r w:rsidR="00CD416A">
              <w:t xml:space="preserve">Box 2. </w:t>
            </w:r>
            <w:r w:rsidR="00E10F0F">
              <w:t>Risk Analysis</w:t>
            </w:r>
          </w:p>
        </w:tc>
      </w:tr>
      <w:tr w:rsidR="000F7358" w14:paraId="0350B777" w14:textId="77777777">
        <w:trPr>
          <w:trHeight w:val="968"/>
          <w:jc w:val="center"/>
        </w:trPr>
        <w:tc>
          <w:tcPr>
            <w:tcW w:w="9314" w:type="dxa"/>
          </w:tcPr>
          <w:p w14:paraId="2AFD5ECF" w14:textId="77777777" w:rsidR="00E10F0F" w:rsidRPr="009C2FDF" w:rsidRDefault="00E10F0F" w:rsidP="00E10F0F">
            <w:pPr>
              <w:spacing w:after="0"/>
              <w:rPr>
                <w:rStyle w:val="Strong"/>
              </w:rPr>
            </w:pPr>
            <w:r w:rsidRPr="009C2FDF">
              <w:rPr>
                <w:rStyle w:val="Strong"/>
              </w:rPr>
              <w:t>Sensitivity analysis</w:t>
            </w:r>
          </w:p>
          <w:p w14:paraId="552AF8D3" w14:textId="77777777" w:rsidR="00E10F0F" w:rsidRPr="00E10F0F" w:rsidRDefault="00E10F0F" w:rsidP="00E10F0F">
            <w:pPr>
              <w:spacing w:after="0"/>
              <w:rPr>
                <w:rFonts w:cstheme="minorHAnsi"/>
                <w:sz w:val="18"/>
                <w:szCs w:val="18"/>
              </w:rPr>
            </w:pPr>
            <w:r w:rsidRPr="00E10F0F">
              <w:rPr>
                <w:rFonts w:cstheme="minorHAnsi"/>
                <w:sz w:val="18"/>
                <w:szCs w:val="18"/>
              </w:rPr>
              <w:t xml:space="preserve">It is good practice to perform sensitivity analysis to understand the “riskiest” variables in the framework. Once a </w:t>
            </w:r>
          </w:p>
          <w:p w14:paraId="6C989762" w14:textId="77777777" w:rsidR="00E10F0F" w:rsidRPr="00E10F0F" w:rsidRDefault="00E10F0F" w:rsidP="00E10F0F">
            <w:pPr>
              <w:spacing w:after="0"/>
              <w:rPr>
                <w:rFonts w:cstheme="minorHAnsi"/>
                <w:sz w:val="18"/>
                <w:szCs w:val="18"/>
              </w:rPr>
            </w:pPr>
            <w:r w:rsidRPr="00E10F0F">
              <w:rPr>
                <w:rFonts w:cstheme="minorHAnsi"/>
                <w:sz w:val="18"/>
                <w:szCs w:val="18"/>
              </w:rPr>
              <w:t xml:space="preserve">fiscal framework has been set - and deemed to be based on reasonable and realistic assumptions - sensitivity </w:t>
            </w:r>
          </w:p>
          <w:p w14:paraId="34F4778C" w14:textId="77777777" w:rsidR="00E10F0F" w:rsidRPr="00E10F0F" w:rsidRDefault="00E10F0F" w:rsidP="00E10F0F">
            <w:pPr>
              <w:spacing w:after="0"/>
              <w:rPr>
                <w:rFonts w:cstheme="minorHAnsi"/>
                <w:sz w:val="18"/>
                <w:szCs w:val="18"/>
              </w:rPr>
            </w:pPr>
            <w:r w:rsidRPr="00E10F0F">
              <w:rPr>
                <w:rFonts w:cstheme="minorHAnsi"/>
                <w:sz w:val="18"/>
                <w:szCs w:val="18"/>
              </w:rPr>
              <w:t xml:space="preserve">analysis, whereby one input variable is adjusted to see the impact on the overall framework, can be undertaken. </w:t>
            </w:r>
          </w:p>
          <w:p w14:paraId="219B13E6" w14:textId="77777777" w:rsidR="00E10F0F" w:rsidRPr="00E10F0F" w:rsidRDefault="00E10F0F" w:rsidP="00E10F0F">
            <w:pPr>
              <w:spacing w:after="0"/>
              <w:rPr>
                <w:rFonts w:cstheme="minorHAnsi"/>
                <w:sz w:val="18"/>
                <w:szCs w:val="18"/>
              </w:rPr>
            </w:pPr>
            <w:r w:rsidRPr="00E10F0F">
              <w:rPr>
                <w:rFonts w:cstheme="minorHAnsi"/>
                <w:sz w:val="18"/>
                <w:szCs w:val="18"/>
              </w:rPr>
              <w:t xml:space="preserve">For example, what impact does a lower GDP forecast, higher inflation, higher interest rates, or change in </w:t>
            </w:r>
          </w:p>
          <w:p w14:paraId="55571075" w14:textId="77777777" w:rsidR="00E10F0F" w:rsidRPr="00E10F0F" w:rsidRDefault="00E10F0F" w:rsidP="00E10F0F">
            <w:pPr>
              <w:spacing w:after="0"/>
              <w:rPr>
                <w:rFonts w:cstheme="minorHAnsi"/>
                <w:sz w:val="18"/>
                <w:szCs w:val="18"/>
              </w:rPr>
            </w:pPr>
            <w:r w:rsidRPr="00E10F0F">
              <w:rPr>
                <w:rFonts w:cstheme="minorHAnsi"/>
                <w:sz w:val="18"/>
                <w:szCs w:val="18"/>
              </w:rPr>
              <w:t xml:space="preserve">commodity prices have on the size of the deficit in the budget year, or on the path of the debt-to-GDP </w:t>
            </w:r>
            <w:proofErr w:type="gramStart"/>
            <w:r w:rsidRPr="00E10F0F">
              <w:rPr>
                <w:rFonts w:cstheme="minorHAnsi"/>
                <w:sz w:val="18"/>
                <w:szCs w:val="18"/>
              </w:rPr>
              <w:t>ratio?</w:t>
            </w:r>
            <w:proofErr w:type="gramEnd"/>
            <w:r w:rsidRPr="00E10F0F">
              <w:rPr>
                <w:rFonts w:cstheme="minorHAnsi"/>
                <w:sz w:val="18"/>
                <w:szCs w:val="18"/>
              </w:rPr>
              <w:t xml:space="preserve"> </w:t>
            </w:r>
          </w:p>
          <w:p w14:paraId="081F314C" w14:textId="77777777" w:rsidR="00E10F0F" w:rsidRPr="00E10F0F" w:rsidRDefault="00E10F0F" w:rsidP="00E10F0F">
            <w:pPr>
              <w:spacing w:after="0"/>
              <w:rPr>
                <w:rFonts w:cstheme="minorHAnsi"/>
                <w:sz w:val="18"/>
                <w:szCs w:val="18"/>
              </w:rPr>
            </w:pPr>
            <w:r w:rsidRPr="00E10F0F">
              <w:rPr>
                <w:rFonts w:cstheme="minorHAnsi"/>
                <w:sz w:val="18"/>
                <w:szCs w:val="18"/>
              </w:rPr>
              <w:t xml:space="preserve">Such analysis can then identify which variables (and their forecasts) are most critical to the achievement of </w:t>
            </w:r>
          </w:p>
          <w:p w14:paraId="2FB2ED74" w14:textId="77777777" w:rsidR="00E10F0F" w:rsidRPr="00E10F0F" w:rsidRDefault="00E10F0F" w:rsidP="00E10F0F">
            <w:pPr>
              <w:spacing w:after="0"/>
              <w:rPr>
                <w:rFonts w:cstheme="minorHAnsi"/>
                <w:sz w:val="18"/>
                <w:szCs w:val="18"/>
              </w:rPr>
            </w:pPr>
            <w:r w:rsidRPr="00E10F0F">
              <w:rPr>
                <w:rFonts w:cstheme="minorHAnsi"/>
                <w:sz w:val="18"/>
                <w:szCs w:val="18"/>
              </w:rPr>
              <w:t>fiscal targets, and which only have a small impact. At its simplest sensitivity analysis can be conducted on a + / -</w:t>
            </w:r>
          </w:p>
          <w:p w14:paraId="7E4C417F" w14:textId="77777777" w:rsidR="00E10F0F" w:rsidRPr="00E10F0F" w:rsidRDefault="00E10F0F" w:rsidP="00E10F0F">
            <w:pPr>
              <w:spacing w:after="0"/>
              <w:rPr>
                <w:rFonts w:cstheme="minorHAnsi"/>
                <w:sz w:val="18"/>
                <w:szCs w:val="18"/>
              </w:rPr>
            </w:pPr>
            <w:r w:rsidRPr="00E10F0F">
              <w:rPr>
                <w:rFonts w:cstheme="minorHAnsi"/>
                <w:sz w:val="18"/>
                <w:szCs w:val="18"/>
              </w:rPr>
              <w:t xml:space="preserve">1 percentage point variation in each variable, however applying “shocks” measured in standard deviations </w:t>
            </w:r>
          </w:p>
          <w:p w14:paraId="4E79947B" w14:textId="77777777" w:rsidR="00E10F0F" w:rsidRPr="00E10F0F" w:rsidRDefault="00E10F0F" w:rsidP="00E10F0F">
            <w:pPr>
              <w:spacing w:after="0"/>
              <w:rPr>
                <w:rFonts w:cstheme="minorHAnsi"/>
                <w:sz w:val="18"/>
                <w:szCs w:val="18"/>
              </w:rPr>
            </w:pPr>
            <w:r w:rsidRPr="00E10F0F">
              <w:rPr>
                <w:rFonts w:cstheme="minorHAnsi"/>
                <w:sz w:val="18"/>
                <w:szCs w:val="18"/>
              </w:rPr>
              <w:t xml:space="preserve">allows the same sized shock to be applied to different variables. </w:t>
            </w:r>
          </w:p>
          <w:p w14:paraId="29420987" w14:textId="77777777" w:rsidR="00E10F0F" w:rsidRPr="009C2FDF" w:rsidRDefault="00E10F0F" w:rsidP="00E10F0F">
            <w:pPr>
              <w:spacing w:after="0"/>
              <w:rPr>
                <w:rStyle w:val="Strong"/>
              </w:rPr>
            </w:pPr>
            <w:r w:rsidRPr="009C2FDF">
              <w:rPr>
                <w:rStyle w:val="Strong"/>
              </w:rPr>
              <w:t>Scenario analysis</w:t>
            </w:r>
          </w:p>
          <w:p w14:paraId="65744786" w14:textId="77777777" w:rsidR="00E10F0F" w:rsidRPr="00E10F0F" w:rsidRDefault="00E10F0F" w:rsidP="00E10F0F">
            <w:pPr>
              <w:spacing w:after="0"/>
              <w:rPr>
                <w:rFonts w:cstheme="minorHAnsi"/>
                <w:sz w:val="18"/>
                <w:szCs w:val="18"/>
              </w:rPr>
            </w:pPr>
            <w:r w:rsidRPr="00E10F0F">
              <w:rPr>
                <w:rFonts w:cstheme="minorHAnsi"/>
                <w:sz w:val="18"/>
                <w:szCs w:val="18"/>
              </w:rPr>
              <w:t xml:space="preserve">An extension of sensitivity analysis is scenario analysis. Scenario analysis combines shocks to several </w:t>
            </w:r>
          </w:p>
          <w:p w14:paraId="38E8C476" w14:textId="77777777" w:rsidR="00E10F0F" w:rsidRPr="00E10F0F" w:rsidRDefault="00E10F0F" w:rsidP="00E10F0F">
            <w:pPr>
              <w:spacing w:after="0"/>
              <w:rPr>
                <w:rFonts w:cstheme="minorHAnsi"/>
                <w:sz w:val="18"/>
                <w:szCs w:val="18"/>
              </w:rPr>
            </w:pPr>
            <w:r w:rsidRPr="00E10F0F">
              <w:rPr>
                <w:rFonts w:cstheme="minorHAnsi"/>
                <w:sz w:val="18"/>
                <w:szCs w:val="18"/>
              </w:rPr>
              <w:t xml:space="preserve">macroeconomic variables so to measure the overall impact on fiscal outcomes. It can be useful to present </w:t>
            </w:r>
          </w:p>
          <w:p w14:paraId="54C5A21B" w14:textId="77777777" w:rsidR="00E10F0F" w:rsidRPr="00E10F0F" w:rsidRDefault="00E10F0F" w:rsidP="00E10F0F">
            <w:pPr>
              <w:spacing w:after="0"/>
              <w:rPr>
                <w:rFonts w:cstheme="minorHAnsi"/>
                <w:sz w:val="18"/>
                <w:szCs w:val="18"/>
              </w:rPr>
            </w:pPr>
            <w:r w:rsidRPr="00E10F0F">
              <w:rPr>
                <w:rFonts w:cstheme="minorHAnsi"/>
                <w:sz w:val="18"/>
                <w:szCs w:val="18"/>
              </w:rPr>
              <w:lastRenderedPageBreak/>
              <w:t xml:space="preserve">plausible “best case” and “worst case” scenarios (for example by varying GDP growth, inflation) to give the </w:t>
            </w:r>
          </w:p>
          <w:p w14:paraId="3CE8CB56" w14:textId="77777777" w:rsidR="00E10F0F" w:rsidRPr="00E10F0F" w:rsidRDefault="00E10F0F" w:rsidP="00E10F0F">
            <w:pPr>
              <w:spacing w:after="0"/>
              <w:rPr>
                <w:rFonts w:cstheme="minorHAnsi"/>
                <w:sz w:val="18"/>
                <w:szCs w:val="18"/>
              </w:rPr>
            </w:pPr>
            <w:r w:rsidRPr="00E10F0F">
              <w:rPr>
                <w:rFonts w:cstheme="minorHAnsi"/>
                <w:sz w:val="18"/>
                <w:szCs w:val="18"/>
              </w:rPr>
              <w:t xml:space="preserve">reader a better understanding of the margins of error around the central forecast. Summary results of both </w:t>
            </w:r>
          </w:p>
          <w:p w14:paraId="49CD80CD" w14:textId="77777777" w:rsidR="00E10F0F" w:rsidRPr="00E10F0F" w:rsidRDefault="00E10F0F" w:rsidP="00E10F0F">
            <w:pPr>
              <w:spacing w:after="0"/>
              <w:rPr>
                <w:rFonts w:cstheme="minorHAnsi"/>
                <w:sz w:val="18"/>
                <w:szCs w:val="18"/>
              </w:rPr>
            </w:pPr>
            <w:r w:rsidRPr="00E10F0F">
              <w:rPr>
                <w:rFonts w:cstheme="minorHAnsi"/>
                <w:sz w:val="18"/>
                <w:szCs w:val="18"/>
              </w:rPr>
              <w:t xml:space="preserve">sensitivity and scenario analysis can be presented in a Fiscal Risk Statement forming the core of the </w:t>
            </w:r>
          </w:p>
          <w:p w14:paraId="71EF05FE" w14:textId="4019C957" w:rsidR="000F7358" w:rsidRDefault="00E10F0F" w:rsidP="00E10F0F">
            <w:pPr>
              <w:spacing w:after="0"/>
              <w:rPr>
                <w:rFonts w:cstheme="minorBidi"/>
                <w:sz w:val="18"/>
                <w:szCs w:val="18"/>
              </w:rPr>
            </w:pPr>
            <w:r w:rsidRPr="4044EE4A">
              <w:rPr>
                <w:rFonts w:cstheme="minorBidi"/>
                <w:sz w:val="18"/>
                <w:szCs w:val="18"/>
              </w:rPr>
              <w:t>Macroeconomic Risks section.</w:t>
            </w:r>
            <w:r w:rsidR="33C4AA02" w:rsidRPr="4044EE4A">
              <w:rPr>
                <w:rFonts w:cstheme="minorBidi"/>
                <w:sz w:val="18"/>
                <w:szCs w:val="18"/>
              </w:rPr>
              <w:t xml:space="preserve"> </w:t>
            </w:r>
            <w:r w:rsidR="545AC999" w:rsidRPr="49B852A3">
              <w:rPr>
                <w:rFonts w:cstheme="minorBidi"/>
                <w:sz w:val="18"/>
                <w:szCs w:val="18"/>
              </w:rPr>
              <w:t>S</w:t>
            </w:r>
            <w:r w:rsidR="33C4AA02" w:rsidRPr="49B852A3">
              <w:rPr>
                <w:rFonts w:cstheme="minorBidi"/>
                <w:sz w:val="18"/>
                <w:szCs w:val="18"/>
              </w:rPr>
              <w:t>cenarios</w:t>
            </w:r>
            <w:r w:rsidR="33C4AA02" w:rsidRPr="4044EE4A">
              <w:rPr>
                <w:rFonts w:cstheme="minorBidi"/>
                <w:sz w:val="18"/>
                <w:szCs w:val="18"/>
              </w:rPr>
              <w:t xml:space="preserve"> for Tonga </w:t>
            </w:r>
            <w:r w:rsidR="33C4AA02" w:rsidRPr="72DD8CED">
              <w:rPr>
                <w:rFonts w:cstheme="minorBidi"/>
                <w:sz w:val="18"/>
                <w:szCs w:val="18"/>
              </w:rPr>
              <w:t xml:space="preserve">could </w:t>
            </w:r>
            <w:r w:rsidR="49E3E845" w:rsidRPr="552EBC03">
              <w:rPr>
                <w:rFonts w:cstheme="minorBidi"/>
                <w:sz w:val="18"/>
                <w:szCs w:val="18"/>
              </w:rPr>
              <w:t xml:space="preserve">explore </w:t>
            </w:r>
            <w:r w:rsidR="2F942663" w:rsidRPr="49B852A3">
              <w:rPr>
                <w:rFonts w:cstheme="minorBidi"/>
                <w:sz w:val="18"/>
                <w:szCs w:val="18"/>
              </w:rPr>
              <w:t xml:space="preserve">the fiscal </w:t>
            </w:r>
            <w:r w:rsidR="2F942663" w:rsidRPr="133BA00C">
              <w:rPr>
                <w:rFonts w:cstheme="minorBidi"/>
                <w:sz w:val="18"/>
                <w:szCs w:val="18"/>
              </w:rPr>
              <w:t>consequences of</w:t>
            </w:r>
            <w:r w:rsidR="5285DCA6" w:rsidRPr="133BA00C">
              <w:rPr>
                <w:rFonts w:cstheme="minorBidi"/>
                <w:sz w:val="18"/>
                <w:szCs w:val="18"/>
              </w:rPr>
              <w:t xml:space="preserve"> </w:t>
            </w:r>
            <w:r w:rsidR="5285DCA6" w:rsidRPr="49B852A3">
              <w:rPr>
                <w:rFonts w:cstheme="minorBidi"/>
                <w:sz w:val="18"/>
                <w:szCs w:val="18"/>
              </w:rPr>
              <w:t>higher/lower growth</w:t>
            </w:r>
            <w:r w:rsidR="49E3E845" w:rsidRPr="58DA396A">
              <w:rPr>
                <w:rFonts w:cstheme="minorBidi"/>
                <w:sz w:val="18"/>
                <w:szCs w:val="18"/>
              </w:rPr>
              <w:t xml:space="preserve"> </w:t>
            </w:r>
            <w:r w:rsidR="5A2EE9C1" w:rsidRPr="133BA00C">
              <w:rPr>
                <w:rFonts w:cstheme="minorBidi"/>
                <w:sz w:val="18"/>
                <w:szCs w:val="18"/>
              </w:rPr>
              <w:t xml:space="preserve">or </w:t>
            </w:r>
            <w:r w:rsidR="49E3E845" w:rsidRPr="552EBC03">
              <w:rPr>
                <w:rFonts w:cstheme="minorBidi"/>
                <w:sz w:val="18"/>
                <w:szCs w:val="18"/>
              </w:rPr>
              <w:t xml:space="preserve">varying </w:t>
            </w:r>
            <w:r w:rsidR="352BA4F5" w:rsidRPr="133BA00C">
              <w:rPr>
                <w:rFonts w:cstheme="minorBidi"/>
                <w:sz w:val="18"/>
                <w:szCs w:val="18"/>
              </w:rPr>
              <w:t xml:space="preserve">assumed </w:t>
            </w:r>
            <w:r w:rsidR="49E3E845" w:rsidRPr="201C2841">
              <w:rPr>
                <w:rFonts w:cstheme="minorBidi"/>
                <w:sz w:val="18"/>
                <w:szCs w:val="18"/>
              </w:rPr>
              <w:t xml:space="preserve">profiles of </w:t>
            </w:r>
            <w:r w:rsidR="33C4AA02" w:rsidRPr="4C6E7055">
              <w:rPr>
                <w:rFonts w:cstheme="minorBidi"/>
                <w:sz w:val="18"/>
                <w:szCs w:val="18"/>
              </w:rPr>
              <w:t>budget</w:t>
            </w:r>
            <w:r w:rsidR="33C4AA02" w:rsidRPr="72DD8CED">
              <w:rPr>
                <w:rFonts w:cstheme="minorBidi"/>
                <w:sz w:val="18"/>
                <w:szCs w:val="18"/>
              </w:rPr>
              <w:t xml:space="preserve"> support, remittances</w:t>
            </w:r>
            <w:r w:rsidR="33C4AA02" w:rsidRPr="552EBC03">
              <w:rPr>
                <w:rFonts w:cstheme="minorBidi"/>
                <w:sz w:val="18"/>
                <w:szCs w:val="18"/>
              </w:rPr>
              <w:t xml:space="preserve"> and population growth. </w:t>
            </w:r>
          </w:p>
          <w:p w14:paraId="7F693CDC" w14:textId="2EAC08EE" w:rsidR="009C2FDF" w:rsidRPr="00FB7507" w:rsidRDefault="00ED749F" w:rsidP="00E10F0F">
            <w:pPr>
              <w:spacing w:after="0"/>
              <w:rPr>
                <w:rFonts w:cstheme="minorHAnsi"/>
                <w:i/>
                <w:iCs/>
                <w:sz w:val="18"/>
                <w:szCs w:val="18"/>
              </w:rPr>
            </w:pPr>
            <w:r w:rsidRPr="00FB7507">
              <w:rPr>
                <w:i/>
                <w:iCs/>
                <w:sz w:val="18"/>
                <w:szCs w:val="18"/>
              </w:rPr>
              <w:t xml:space="preserve">Source: Curristine, Teresa, Isabell Adenauer, Virginia Alonso Albarran, John Grinyer, Koon Hui Tee, Claude Wendling, and Delphine Moretti. 2024. “How to Develop and Implement a Medium-Term Fiscal Framework.” </w:t>
            </w:r>
            <w:hyperlink r:id="rId56" w:history="1">
              <w:r w:rsidRPr="00FB7507">
                <w:rPr>
                  <w:rStyle w:val="Hyperlink"/>
                  <w:i/>
                  <w:iCs/>
                  <w:sz w:val="18"/>
                  <w:szCs w:val="18"/>
                </w:rPr>
                <w:t>IMF How to Note 2024/005</w:t>
              </w:r>
            </w:hyperlink>
            <w:r w:rsidRPr="00FB7507">
              <w:rPr>
                <w:i/>
                <w:iCs/>
                <w:sz w:val="18"/>
                <w:szCs w:val="18"/>
              </w:rPr>
              <w:t>, International Monetary Fund, Washington, DC.</w:t>
            </w:r>
          </w:p>
        </w:tc>
      </w:tr>
    </w:tbl>
    <w:p w14:paraId="4A9B074D" w14:textId="77777777" w:rsidR="000F7358" w:rsidRPr="001C16EE" w:rsidRDefault="000F7358">
      <w:pPr>
        <w:rPr>
          <w:rFonts w:ascii="Frutiger LT Std 45 Light" w:hAnsi="Frutiger LT Std 45 Light"/>
          <w:sz w:val="21"/>
          <w:szCs w:val="21"/>
        </w:rPr>
      </w:pPr>
    </w:p>
    <w:p w14:paraId="2C5C4B9A" w14:textId="74D03D38" w:rsidR="001D1074" w:rsidRDefault="00587D43" w:rsidP="00A34E27">
      <w:pPr>
        <w:pStyle w:val="Heading3"/>
        <w:rPr>
          <w:rStyle w:val="Strong"/>
        </w:rPr>
      </w:pPr>
      <w:r>
        <w:rPr>
          <w:rStyle w:val="Strong"/>
        </w:rPr>
        <w:t>Recommendation</w:t>
      </w:r>
    </w:p>
    <w:p w14:paraId="475EC8D7" w14:textId="77777777" w:rsidR="009A1939" w:rsidRPr="00C53FF2" w:rsidRDefault="009A1939" w:rsidP="009A1939">
      <w:pPr>
        <w:pStyle w:val="NoSpacing"/>
        <w:rPr>
          <w:rFonts w:ascii="Arial" w:eastAsia="Arial" w:hAnsi="Arial"/>
          <w:b/>
          <w:bCs/>
          <w:color w:val="000000" w:themeColor="text1"/>
          <w:szCs w:val="20"/>
        </w:rPr>
      </w:pPr>
      <w:r>
        <w:rPr>
          <w:rFonts w:ascii="Arial" w:eastAsia="Arial" w:hAnsi="Arial"/>
          <w:b/>
          <w:bCs/>
          <w:color w:val="000000" w:themeColor="text1"/>
          <w:szCs w:val="20"/>
        </w:rPr>
        <w:t xml:space="preserve">Recommendation 2: </w:t>
      </w:r>
      <w:r w:rsidRPr="00C53FF2">
        <w:rPr>
          <w:rFonts w:ascii="Arial" w:eastAsia="Arial" w:hAnsi="Arial"/>
          <w:b/>
          <w:bCs/>
          <w:color w:val="000000" w:themeColor="text1"/>
          <w:szCs w:val="20"/>
        </w:rPr>
        <w:t>Evaluate and disclose forecast performance</w:t>
      </w:r>
    </w:p>
    <w:p w14:paraId="1A4BC051" w14:textId="658490BD" w:rsidR="009A1939" w:rsidRDefault="00975CCA" w:rsidP="009A1939">
      <w:pPr>
        <w:pStyle w:val="ListBullet"/>
      </w:pPr>
      <w:r>
        <w:t>A</w:t>
      </w:r>
      <w:r w:rsidR="009A1939" w:rsidRPr="3F421E1C">
        <w:t xml:space="preserve">ddress the observed bias in real GDP and nominal GDP forecasts </w:t>
      </w:r>
      <w:r>
        <w:t>(short term)</w:t>
      </w:r>
    </w:p>
    <w:p w14:paraId="671D9F97" w14:textId="7BDB6679" w:rsidR="009A1939" w:rsidRDefault="009A1939" w:rsidP="009A1939">
      <w:pPr>
        <w:pStyle w:val="ListBullet"/>
      </w:pPr>
      <w:r>
        <w:t>improve</w:t>
      </w:r>
      <w:r w:rsidRPr="3F421E1C">
        <w:t xml:space="preserve"> the performance of the forward estimates for revenue and expenditure aggregates by </w:t>
      </w:r>
      <w:proofErr w:type="gramStart"/>
      <w:r w:rsidRPr="3F421E1C">
        <w:t>taking into account</w:t>
      </w:r>
      <w:proofErr w:type="gramEnd"/>
      <w:r w:rsidRPr="3F421E1C">
        <w:t xml:space="preserve"> their relationships with nominal GDP/inflation</w:t>
      </w:r>
      <w:r w:rsidR="00975CCA" w:rsidRPr="00975CCA">
        <w:t xml:space="preserve"> </w:t>
      </w:r>
      <w:r w:rsidR="00975CCA">
        <w:t>(Medium term)</w:t>
      </w:r>
      <w:r w:rsidRPr="3F421E1C">
        <w:t>.</w:t>
      </w:r>
    </w:p>
    <w:p w14:paraId="76805E96" w14:textId="15D58F85" w:rsidR="009A1939" w:rsidRDefault="009A1939" w:rsidP="009A1939">
      <w:pPr>
        <w:pStyle w:val="ListBullet"/>
      </w:pPr>
      <w:r>
        <w:t>Publish r</w:t>
      </w:r>
      <w:r w:rsidRPr="3F421E1C">
        <w:t>esults from the evaluation of forecast performance as part of future Budget Strateg</w:t>
      </w:r>
      <w:r>
        <w:t>ies</w:t>
      </w:r>
      <w:r w:rsidRPr="3F421E1C">
        <w:t xml:space="preserve"> and can form a starting point for macro-fiscal risk analysis</w:t>
      </w:r>
      <w:r w:rsidR="00975CCA">
        <w:t xml:space="preserve"> (short term)</w:t>
      </w:r>
      <w:r w:rsidRPr="3F421E1C">
        <w:t>.</w:t>
      </w:r>
    </w:p>
    <w:p w14:paraId="1268524D" w14:textId="77777777" w:rsidR="00587D43" w:rsidRPr="00BD7422" w:rsidRDefault="00587D43" w:rsidP="001D74CD">
      <w:pPr>
        <w:pStyle w:val="ParagraphNumbering"/>
        <w:numPr>
          <w:ilvl w:val="0"/>
          <w:numId w:val="0"/>
        </w:numPr>
        <w:ind w:left="270"/>
        <w:rPr>
          <w:rStyle w:val="Strong"/>
        </w:rPr>
      </w:pPr>
    </w:p>
    <w:p w14:paraId="708946C7" w14:textId="0301FF87" w:rsidR="004D2851" w:rsidRPr="00036E42" w:rsidRDefault="008405FE" w:rsidP="00BC4FBD">
      <w:pPr>
        <w:pStyle w:val="Heading1"/>
        <w:numPr>
          <w:ilvl w:val="0"/>
          <w:numId w:val="6"/>
        </w:numPr>
        <w:rPr>
          <w:lang w:val="pt-BR"/>
        </w:rPr>
      </w:pPr>
      <w:bookmarkStart w:id="52" w:name="_Toc216652146"/>
      <w:r w:rsidRPr="49A67675">
        <w:rPr>
          <w:lang w:val="pt-BR"/>
        </w:rPr>
        <w:lastRenderedPageBreak/>
        <w:t>Integr</w:t>
      </w:r>
      <w:r w:rsidR="6491738E" w:rsidRPr="49A67675">
        <w:rPr>
          <w:lang w:val="pt-BR"/>
        </w:rPr>
        <w:t>ati</w:t>
      </w:r>
      <w:r w:rsidR="00133C7A" w:rsidRPr="49A67675">
        <w:rPr>
          <w:lang w:val="pt-BR"/>
        </w:rPr>
        <w:t>ng Fiscal Planning and</w:t>
      </w:r>
      <w:r w:rsidRPr="49A67675">
        <w:rPr>
          <w:lang w:val="pt-BR"/>
        </w:rPr>
        <w:t xml:space="preserve"> the Budget</w:t>
      </w:r>
      <w:bookmarkEnd w:id="52"/>
    </w:p>
    <w:p w14:paraId="28A59AA0" w14:textId="390FFEF5" w:rsidR="00444023" w:rsidRPr="001B2FC8" w:rsidRDefault="00444023" w:rsidP="00444023">
      <w:pPr>
        <w:pStyle w:val="ParagraphNumbering"/>
        <w:rPr>
          <w:b/>
        </w:rPr>
      </w:pPr>
      <w:r w:rsidRPr="007F36FA">
        <w:rPr>
          <w:b/>
          <w:bCs/>
        </w:rPr>
        <w:t xml:space="preserve">The </w:t>
      </w:r>
      <w:r w:rsidR="00B16E07">
        <w:rPr>
          <w:b/>
          <w:bCs/>
        </w:rPr>
        <w:t xml:space="preserve">draft </w:t>
      </w:r>
      <w:r w:rsidRPr="007F36FA">
        <w:rPr>
          <w:b/>
          <w:bCs/>
        </w:rPr>
        <w:t xml:space="preserve">revised PFM Act, originally prepared with the assistance of PFTAC, </w:t>
      </w:r>
      <w:r w:rsidR="00B16E07">
        <w:rPr>
          <w:b/>
          <w:bCs/>
        </w:rPr>
        <w:t>has been</w:t>
      </w:r>
      <w:r w:rsidRPr="007F36FA">
        <w:rPr>
          <w:b/>
          <w:bCs/>
        </w:rPr>
        <w:t xml:space="preserve"> a catalyst for budget reforms</w:t>
      </w:r>
      <w:r>
        <w:t xml:space="preserve">. Improvements such as the publication of the citizens’ budget and moving to a rolling system of forward estimates were driven by the impending passage of the revised PFM Act. The Act supports many </w:t>
      </w:r>
      <w:r>
        <w:t>meaningful reforms</w:t>
      </w:r>
      <w:r>
        <w:t>, such as providing a definition of new initiatives and requiring reconciliation between estimates updates. Passage of the revised Act will go a long way to supporting the links between fiscal planning and the budget.</w:t>
      </w:r>
    </w:p>
    <w:p w14:paraId="7B88FC29" w14:textId="06C6EB2A" w:rsidR="00DD1A23" w:rsidRPr="00C654E8" w:rsidRDefault="00C40D85" w:rsidP="00C654E8">
      <w:pPr>
        <w:pStyle w:val="Heading2"/>
        <w:numPr>
          <w:ilvl w:val="1"/>
          <w:numId w:val="55"/>
        </w:numPr>
        <w:rPr>
          <w:rStyle w:val="StrongBlue"/>
          <w:b/>
          <w:bCs/>
        </w:rPr>
      </w:pPr>
      <w:bookmarkStart w:id="53" w:name="_Toc216652147"/>
      <w:r w:rsidRPr="00C654E8">
        <w:rPr>
          <w:rStyle w:val="StrongBlue"/>
          <w:b/>
          <w:bCs/>
        </w:rPr>
        <w:t>Connection to Budget Timetable</w:t>
      </w:r>
      <w:bookmarkEnd w:id="53"/>
    </w:p>
    <w:p w14:paraId="0D477329" w14:textId="12A93DD2" w:rsidR="1C3EB31F" w:rsidRDefault="1C3EB31F" w:rsidP="41682C3E">
      <w:pPr>
        <w:pStyle w:val="ParagraphNumbering"/>
      </w:pPr>
      <w:r w:rsidRPr="41682C3E">
        <w:rPr>
          <w:b/>
          <w:bCs/>
        </w:rPr>
        <w:t xml:space="preserve"> </w:t>
      </w:r>
      <w:r w:rsidR="42820D29" w:rsidRPr="41682C3E">
        <w:rPr>
          <w:b/>
          <w:bCs/>
        </w:rPr>
        <w:t>Under the typical budget timetable,</w:t>
      </w:r>
      <w:r w:rsidRPr="41682C3E">
        <w:rPr>
          <w:b/>
          <w:bCs/>
        </w:rPr>
        <w:t xml:space="preserve"> the Budget Strategy document </w:t>
      </w:r>
      <w:r w:rsidR="7D52F022" w:rsidRPr="41682C3E">
        <w:rPr>
          <w:b/>
          <w:bCs/>
        </w:rPr>
        <w:t xml:space="preserve">is prepared </w:t>
      </w:r>
      <w:r w:rsidRPr="41682C3E">
        <w:rPr>
          <w:b/>
          <w:bCs/>
        </w:rPr>
        <w:t xml:space="preserve">from October to November. </w:t>
      </w:r>
      <w:r>
        <w:t xml:space="preserve">The Budget Strategy is approved by Cabinet in </w:t>
      </w:r>
      <w:r w:rsidR="7F465E6A">
        <w:t>November</w:t>
      </w:r>
      <w:r>
        <w:t xml:space="preserve"> and is published in </w:t>
      </w:r>
      <w:r w:rsidR="1C0129F7">
        <w:t>December</w:t>
      </w:r>
      <w:r>
        <w:t xml:space="preserve">. </w:t>
      </w:r>
      <w:r w:rsidR="4168DECE">
        <w:t xml:space="preserve">The Budget Strategy </w:t>
      </w:r>
      <w:r>
        <w:t xml:space="preserve">contains medium-term expenditure estimates broken down by </w:t>
      </w:r>
      <w:r w:rsidR="00DE1341" w:rsidRPr="00DE1341">
        <w:t>ministries, departments and agencies</w:t>
      </w:r>
      <w:r w:rsidR="00DE1341">
        <w:rPr>
          <w:b/>
          <w:bCs/>
        </w:rPr>
        <w:t xml:space="preserve"> </w:t>
      </w:r>
      <w:r w:rsidR="00DE1341" w:rsidRPr="00387588">
        <w:t>(</w:t>
      </w:r>
      <w:r>
        <w:t>MDA</w:t>
      </w:r>
      <w:r w:rsidR="00DE1341">
        <w:t>s)</w:t>
      </w:r>
      <w:r w:rsidR="00AF5B33">
        <w:t xml:space="preserve"> for the recurrent budget</w:t>
      </w:r>
      <w:r>
        <w:t xml:space="preserve">, which </w:t>
      </w:r>
      <w:r w:rsidR="790AA039">
        <w:t xml:space="preserve">may </w:t>
      </w:r>
      <w:r w:rsidR="00B44E27">
        <w:t>have</w:t>
      </w:r>
      <w:r w:rsidR="002F1804">
        <w:t xml:space="preserve"> been</w:t>
      </w:r>
      <w:r>
        <w:t xml:space="preserve"> adjusted to reflect new initiatives agreed since the previous budget. A Budget Circular is</w:t>
      </w:r>
      <w:r>
        <w:t xml:space="preserve"> issued in </w:t>
      </w:r>
      <w:r w:rsidR="14CC548A">
        <w:t>November / December</w:t>
      </w:r>
      <w:r>
        <w:t xml:space="preserve"> to MDAs which outlines the strategy and provides additional operational guidance for budget preparation. The Budget template issued to MDAs to calculate their budget estimates is pre-filled with the MDA’s updated medium-term expenditure estimates</w:t>
      </w:r>
      <w:r w:rsidR="22A08C7E">
        <w:t xml:space="preserve">, </w:t>
      </w:r>
      <w:r>
        <w:t xml:space="preserve">which is considered </w:t>
      </w:r>
      <w:r w:rsidR="52CE04C4">
        <w:t>the</w:t>
      </w:r>
      <w:r>
        <w:t xml:space="preserve"> baseline for the budget deliberations</w:t>
      </w:r>
      <w:r w:rsidR="75D13A45">
        <w:t>.</w:t>
      </w:r>
      <w:r w:rsidR="63C99967">
        <w:t xml:space="preserve"> </w:t>
      </w:r>
    </w:p>
    <w:p w14:paraId="2B5849E5" w14:textId="6C3B5DE9" w:rsidR="6177BB47" w:rsidRDefault="6177BB47" w:rsidP="41682C3E">
      <w:pPr>
        <w:pStyle w:val="ParagraphNumbering"/>
      </w:pPr>
      <w:r w:rsidRPr="41682C3E">
        <w:rPr>
          <w:b/>
          <w:bCs/>
        </w:rPr>
        <w:t xml:space="preserve">Budget discussions with MDAs are </w:t>
      </w:r>
      <w:r w:rsidR="04B9DCC3" w:rsidRPr="41682C3E">
        <w:rPr>
          <w:b/>
          <w:bCs/>
        </w:rPr>
        <w:t xml:space="preserve">held during March and April, and the Budget Statement is tabled in the </w:t>
      </w:r>
      <w:r w:rsidR="5B158FEC" w:rsidRPr="41682C3E">
        <w:rPr>
          <w:b/>
          <w:bCs/>
        </w:rPr>
        <w:t>Parliament in mid-May</w:t>
      </w:r>
      <w:r w:rsidR="5B158FEC">
        <w:t xml:space="preserve">. </w:t>
      </w:r>
      <w:r w:rsidR="002522B9">
        <w:t xml:space="preserve">Agreed new initiatives are added to the MDA baseline </w:t>
      </w:r>
      <w:r w:rsidR="00A208FC">
        <w:t>prepared</w:t>
      </w:r>
      <w:r w:rsidR="002522B9">
        <w:t xml:space="preserve"> in the Budget Strategy </w:t>
      </w:r>
      <w:r w:rsidR="00A208FC">
        <w:t xml:space="preserve">to form the </w:t>
      </w:r>
      <w:r w:rsidR="0039383E">
        <w:t xml:space="preserve">basis of the estimates in the Budget Statement. </w:t>
      </w:r>
      <w:r w:rsidR="006B0058">
        <w:t xml:space="preserve">Further adjustments are made to </w:t>
      </w:r>
      <w:r w:rsidR="00D50E2E">
        <w:t xml:space="preserve">macro-economic and </w:t>
      </w:r>
      <w:r w:rsidR="006B0058">
        <w:t xml:space="preserve">revenue </w:t>
      </w:r>
      <w:r w:rsidR="00D50E2E">
        <w:t>projections</w:t>
      </w:r>
      <w:r w:rsidR="00C40D85">
        <w:t>.</w:t>
      </w:r>
    </w:p>
    <w:p w14:paraId="0E643D09" w14:textId="4DB5E914" w:rsidR="62C45505" w:rsidRDefault="4551F013" w:rsidP="62C45505">
      <w:pPr>
        <w:pStyle w:val="ParagraphNumbering"/>
      </w:pPr>
      <w:r w:rsidRPr="5816847A">
        <w:rPr>
          <w:b/>
        </w:rPr>
        <w:t>The budget timetable includes most of the important stages of budget development</w:t>
      </w:r>
      <w:r>
        <w:t>. However, the timetable could more explicit</w:t>
      </w:r>
      <w:r w:rsidR="002F281F">
        <w:t>ly</w:t>
      </w:r>
      <w:r>
        <w:t xml:space="preserve"> reference the roles of the macro-economic committees </w:t>
      </w:r>
      <w:r w:rsidR="20A80133">
        <w:t xml:space="preserve">(discussed below) </w:t>
      </w:r>
      <w:r w:rsidR="227EE1A5">
        <w:t>and incorporate the revenue committee into the budget process to enhance the quality of ma</w:t>
      </w:r>
      <w:r w:rsidR="5B58DA9B">
        <w:t>cro-fiscal assumptions. Importantly, the timetable should include</w:t>
      </w:r>
      <w:r w:rsidR="20A80133">
        <w:t xml:space="preserve"> a final forecasting round</w:t>
      </w:r>
      <w:r w:rsidR="3B20D3D4">
        <w:t xml:space="preserve"> as late as possible (around March) to update the main macro-fiscal assumptions </w:t>
      </w:r>
      <w:r w:rsidR="572F9C59">
        <w:t xml:space="preserve">and allow time to recalibrate fiscal targets </w:t>
      </w:r>
      <w:r w:rsidR="71CA046A">
        <w:t>and revise policy decisions</w:t>
      </w:r>
      <w:r w:rsidR="572F9C59">
        <w:t>.</w:t>
      </w:r>
      <w:r w:rsidR="3596D427">
        <w:t xml:space="preserve"> Figure 9 illustrates a suggested high-level budget process.</w:t>
      </w:r>
    </w:p>
    <w:p w14:paraId="67AA3264" w14:textId="77777777" w:rsidR="00612EF5" w:rsidRDefault="00612EF5" w:rsidP="00612EF5">
      <w:pPr>
        <w:pStyle w:val="ParagraphNumbering"/>
        <w:numPr>
          <w:ilvl w:val="0"/>
          <w:numId w:val="0"/>
        </w:numPr>
        <w:ind w:left="270"/>
      </w:pPr>
    </w:p>
    <w:p w14:paraId="7156AE15" w14:textId="77777777" w:rsidR="00612EF5" w:rsidRDefault="00612EF5" w:rsidP="00612EF5">
      <w:pPr>
        <w:pStyle w:val="ParagraphNumbering"/>
        <w:numPr>
          <w:ilvl w:val="0"/>
          <w:numId w:val="0"/>
        </w:numPr>
        <w:ind w:left="270"/>
      </w:pPr>
    </w:p>
    <w:p w14:paraId="1F6F35C5" w14:textId="77777777" w:rsidR="00612EF5" w:rsidRDefault="00612EF5" w:rsidP="00612EF5">
      <w:pPr>
        <w:pStyle w:val="ParagraphNumbering"/>
        <w:numPr>
          <w:ilvl w:val="0"/>
          <w:numId w:val="0"/>
        </w:numPr>
        <w:ind w:left="270"/>
      </w:pPr>
    </w:p>
    <w:p w14:paraId="15AAF75D" w14:textId="77777777" w:rsidR="00612EF5" w:rsidRDefault="00612EF5" w:rsidP="00612EF5">
      <w:pPr>
        <w:pStyle w:val="ParagraphNumbering"/>
        <w:numPr>
          <w:ilvl w:val="0"/>
          <w:numId w:val="0"/>
        </w:numPr>
        <w:ind w:left="270"/>
      </w:pPr>
    </w:p>
    <w:p w14:paraId="6DB514B0" w14:textId="77777777" w:rsidR="00612EF5" w:rsidRDefault="00612EF5" w:rsidP="00612EF5">
      <w:pPr>
        <w:pStyle w:val="ParagraphNumbering"/>
        <w:numPr>
          <w:ilvl w:val="0"/>
          <w:numId w:val="0"/>
        </w:numPr>
        <w:ind w:left="270"/>
      </w:pPr>
    </w:p>
    <w:p w14:paraId="7458C495" w14:textId="3507FBB9" w:rsidR="001E73C3" w:rsidRDefault="00FB7507" w:rsidP="000675C3">
      <w:pPr>
        <w:pStyle w:val="Boxfiguretabletitle"/>
      </w:pPr>
      <w:r>
        <w:lastRenderedPageBreak/>
        <w:fldChar w:fldCharType="begin"/>
      </w:r>
      <w:r>
        <w:instrText xml:space="preserve"> TC "</w:instrText>
      </w:r>
      <w:bookmarkStart w:id="54" w:name="_Toc216652166"/>
      <w:r>
        <w:instrText>Figure 9. Suggested High-Level Budget Process</w:instrText>
      </w:r>
      <w:bookmarkEnd w:id="54"/>
      <w:r>
        <w:instrText xml:space="preserve">"\f C </w:instrText>
      </w:r>
      <w:r>
        <w:fldChar w:fldCharType="end"/>
      </w:r>
      <w:r w:rsidR="001E73C3">
        <w:t>Figure</w:t>
      </w:r>
      <w:r>
        <w:t xml:space="preserve"> 9</w:t>
      </w:r>
      <w:r w:rsidR="001E73C3">
        <w:t xml:space="preserve">. </w:t>
      </w:r>
      <w:r w:rsidR="000675C3">
        <w:t xml:space="preserve">Suggested </w:t>
      </w:r>
      <w:r>
        <w:t>H</w:t>
      </w:r>
      <w:r w:rsidR="000675C3">
        <w:t>igh-</w:t>
      </w:r>
      <w:r>
        <w:t>L</w:t>
      </w:r>
      <w:r w:rsidR="000675C3">
        <w:t xml:space="preserve">evel </w:t>
      </w:r>
      <w:r>
        <w:t>B</w:t>
      </w:r>
      <w:r w:rsidR="000675C3">
        <w:t xml:space="preserve">udget </w:t>
      </w:r>
      <w:r>
        <w:t>P</w:t>
      </w:r>
      <w:r w:rsidR="000675C3">
        <w:t>rocess</w:t>
      </w:r>
    </w:p>
    <w:p w14:paraId="63CBB929" w14:textId="68B3717B" w:rsidR="001E73C3" w:rsidRDefault="68B27578" w:rsidP="00963223">
      <w:pPr>
        <w:pStyle w:val="ParagraphNumbering"/>
        <w:numPr>
          <w:ilvl w:val="0"/>
          <w:numId w:val="0"/>
        </w:numPr>
        <w:ind w:left="270"/>
      </w:pPr>
      <w:r>
        <w:rPr>
          <w:noProof/>
        </w:rPr>
        <w:drawing>
          <wp:inline distT="0" distB="0" distL="0" distR="0" wp14:anchorId="13C9A95A" wp14:editId="548F6F80">
            <wp:extent cx="5772150" cy="3248025"/>
            <wp:effectExtent l="0" t="0" r="0" b="0"/>
            <wp:docPr id="1387228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28511" name="Picture 1387228511"/>
                    <pic:cNvPicPr/>
                  </pic:nvPicPr>
                  <pic:blipFill>
                    <a:blip r:embed="rId57">
                      <a:extLst>
                        <a:ext uri="{28A0092B-C50C-407E-A947-70E740481C1C}">
                          <a14:useLocalDpi xmlns:a14="http://schemas.microsoft.com/office/drawing/2010/main"/>
                        </a:ext>
                      </a:extLst>
                    </a:blip>
                    <a:stretch>
                      <a:fillRect/>
                    </a:stretch>
                  </pic:blipFill>
                  <pic:spPr>
                    <a:xfrm>
                      <a:off x="0" y="0"/>
                      <a:ext cx="5772150" cy="3248025"/>
                    </a:xfrm>
                    <a:prstGeom prst="rect">
                      <a:avLst/>
                    </a:prstGeom>
                  </pic:spPr>
                </pic:pic>
              </a:graphicData>
            </a:graphic>
          </wp:inline>
        </w:drawing>
      </w:r>
      <w:r w:rsidR="00963223" w:rsidRPr="00612EF5">
        <w:rPr>
          <w:sz w:val="18"/>
          <w:szCs w:val="18"/>
        </w:rPr>
        <w:t>Source: IMF Mission</w:t>
      </w:r>
    </w:p>
    <w:p w14:paraId="5CD50130" w14:textId="26B9EE8F" w:rsidR="00C40D85" w:rsidRPr="00C654E8" w:rsidRDefault="006521DA" w:rsidP="00C654E8">
      <w:pPr>
        <w:pStyle w:val="Heading2"/>
        <w:rPr>
          <w:rStyle w:val="StrongBlue"/>
          <w:b/>
          <w:bCs/>
        </w:rPr>
      </w:pPr>
      <w:bookmarkStart w:id="55" w:name="_Toc216652148"/>
      <w:proofErr w:type="spellStart"/>
      <w:r>
        <w:rPr>
          <w:rStyle w:val="StrongBlue"/>
          <w:b/>
          <w:bCs/>
        </w:rPr>
        <w:t>Macrofiscal</w:t>
      </w:r>
      <w:proofErr w:type="spellEnd"/>
      <w:r>
        <w:rPr>
          <w:rStyle w:val="StrongBlue"/>
          <w:b/>
          <w:bCs/>
        </w:rPr>
        <w:t xml:space="preserve"> Outputs and Use in the Budget Process</w:t>
      </w:r>
      <w:bookmarkEnd w:id="55"/>
    </w:p>
    <w:p w14:paraId="3F0F0048" w14:textId="587A0903" w:rsidR="001E73C3" w:rsidRPr="00612EF5" w:rsidRDefault="001E73C3" w:rsidP="001E73C3">
      <w:pPr>
        <w:pStyle w:val="ParagraphNumbering"/>
      </w:pPr>
      <w:r w:rsidRPr="00612EF5">
        <w:rPr>
          <w:b/>
        </w:rPr>
        <w:t xml:space="preserve">The effectiveness of the MTFF is determined by how tightly its </w:t>
      </w:r>
      <w:proofErr w:type="gramStart"/>
      <w:r w:rsidRPr="00612EF5">
        <w:rPr>
          <w:b/>
        </w:rPr>
        <w:t>outputs are</w:t>
      </w:r>
      <w:proofErr w:type="gramEnd"/>
      <w:r w:rsidRPr="00612EF5">
        <w:rPr>
          <w:b/>
        </w:rPr>
        <w:t xml:space="preserve"> integrated into the budget process</w:t>
      </w:r>
      <w:r w:rsidRPr="00612EF5">
        <w:t xml:space="preserve">. The MTFF is the main vehicle for supplying budget decision makers with the information necessary to make informed decisions about fiscal policy. In a well-connected process, </w:t>
      </w:r>
      <w:proofErr w:type="gramStart"/>
      <w:r w:rsidRPr="00612EF5">
        <w:t>the MTFF</w:t>
      </w:r>
      <w:proofErr w:type="gramEnd"/>
      <w:r w:rsidRPr="00612EF5">
        <w:t xml:space="preserve"> supplies forecasts that are a core input to the budget, provides the range of information that is needed for informed decision making, and effectively guides and constrains budget decisions.</w:t>
      </w:r>
    </w:p>
    <w:p w14:paraId="2A190006" w14:textId="16C5FB06" w:rsidR="002866F4" w:rsidRDefault="002866F4" w:rsidP="41682C3E">
      <w:pPr>
        <w:pStyle w:val="ParagraphNumbering"/>
      </w:pPr>
      <w:r w:rsidRPr="00326496">
        <w:rPr>
          <w:rStyle w:val="Strong"/>
        </w:rPr>
        <w:t xml:space="preserve">To </w:t>
      </w:r>
      <w:r w:rsidRPr="00ED5E5D">
        <w:rPr>
          <w:b/>
          <w:bCs/>
        </w:rPr>
        <w:t xml:space="preserve">effectively implement the medium-term fiscal strategy, it is essential to establish </w:t>
      </w:r>
      <w:r>
        <w:rPr>
          <w:b/>
          <w:bCs/>
        </w:rPr>
        <w:t xml:space="preserve">a </w:t>
      </w:r>
      <w:r w:rsidRPr="00ED5E5D">
        <w:rPr>
          <w:b/>
          <w:bCs/>
        </w:rPr>
        <w:t>clear connection between the strategy and the annual budgets allocated to MDAs</w:t>
      </w:r>
      <w:r w:rsidRPr="00ED5E5D">
        <w:t xml:space="preserve">. </w:t>
      </w:r>
      <w:r>
        <w:t xml:space="preserve">Establishing the connection involves 1) adopting a </w:t>
      </w:r>
      <w:r w:rsidR="001F311B">
        <w:t>reasonably firm or</w:t>
      </w:r>
      <w:r>
        <w:t xml:space="preserve"> binding expenditure envelope to guide the budget process, and 2) reconciling changes to macro-fiscal estimates between estimate updates</w:t>
      </w:r>
      <w:r w:rsidR="001F311B">
        <w:t xml:space="preserve">. </w:t>
      </w:r>
    </w:p>
    <w:p w14:paraId="6D03ABEC" w14:textId="0146FE0E" w:rsidR="001F311B" w:rsidRDefault="00F168F9" w:rsidP="41682C3E">
      <w:pPr>
        <w:pStyle w:val="ParagraphNumbering"/>
      </w:pPr>
      <w:r w:rsidRPr="00DE4BCC">
        <w:rPr>
          <w:b/>
        </w:rPr>
        <w:t xml:space="preserve">Ideally, </w:t>
      </w:r>
      <w:r w:rsidR="00271171" w:rsidRPr="00DE4BCC">
        <w:rPr>
          <w:b/>
        </w:rPr>
        <w:t>the Budget Strategy should set a medium-term expenditure envelope, representing the maximum allowable spending that supports the achievement of fiscal objectives</w:t>
      </w:r>
      <w:r w:rsidR="00271171" w:rsidRPr="00ED5E5D">
        <w:t xml:space="preserve">. This envelope should guide detailed budget discussions with MDAs, ensuring fiscal discipline and providing a transparent mechanism for </w:t>
      </w:r>
      <w:r w:rsidR="00271171">
        <w:t>allocating fiscal space</w:t>
      </w:r>
      <w:r w:rsidR="00271171" w:rsidRPr="00ED5E5D">
        <w:t xml:space="preserve"> and prioritizing new initiatives. </w:t>
      </w:r>
    </w:p>
    <w:p w14:paraId="2FFD28CF" w14:textId="77A5DC16" w:rsidR="00DE4BCC" w:rsidRDefault="003E7713" w:rsidP="00DE4BCC">
      <w:pPr>
        <w:pStyle w:val="ParagraphNumbering"/>
      </w:pPr>
      <w:r>
        <w:rPr>
          <w:rStyle w:val="Strong"/>
        </w:rPr>
        <w:t>Strict adherence to a binding expenditure envelope will be difficult until forecasting performance improves</w:t>
      </w:r>
      <w:r w:rsidR="00DE4BCC">
        <w:rPr>
          <w:rStyle w:val="Strong"/>
        </w:rPr>
        <w:t xml:space="preserve">. </w:t>
      </w:r>
      <w:r w:rsidR="00813C3E">
        <w:t>S</w:t>
      </w:r>
      <w:r w:rsidR="00DE4BCC" w:rsidRPr="00ED5E5D">
        <w:t xml:space="preserve">ince the Budget Strategy is developed early in the budget cycle, macro-fiscal forecasts </w:t>
      </w:r>
      <w:r w:rsidR="00DE4BCC">
        <w:t>will</w:t>
      </w:r>
      <w:r w:rsidR="00DE4BCC" w:rsidRPr="00ED5E5D">
        <w:t xml:space="preserve"> be based on limited </w:t>
      </w:r>
      <w:r w:rsidR="00DE4BCC">
        <w:t xml:space="preserve">updated </w:t>
      </w:r>
      <w:r w:rsidR="00DE4BCC" w:rsidRPr="00ED5E5D">
        <w:t>data</w:t>
      </w:r>
      <w:r w:rsidR="00DE4BCC">
        <w:t xml:space="preserve"> leading to the possibility of material variations between the Budget Strategy and the Budget Statement. </w:t>
      </w:r>
      <w:r w:rsidR="182AE6FD">
        <w:t>While</w:t>
      </w:r>
      <w:r w:rsidR="36129B39">
        <w:t xml:space="preserve"> in recent years there has been little </w:t>
      </w:r>
      <w:r w:rsidR="36129B39">
        <w:lastRenderedPageBreak/>
        <w:t>movement between recurrent estimates in the Budget Strategy and the Budget Statement</w:t>
      </w:r>
      <w:r w:rsidR="641E9114">
        <w:t xml:space="preserve"> (Table</w:t>
      </w:r>
      <w:r w:rsidR="3B288979">
        <w:t>s</w:t>
      </w:r>
      <w:r w:rsidR="641E9114">
        <w:t xml:space="preserve"> 4</w:t>
      </w:r>
      <w:r w:rsidR="2EBC003C">
        <w:t xml:space="preserve"> and 5</w:t>
      </w:r>
      <w:r w:rsidR="641E9114">
        <w:t>)</w:t>
      </w:r>
      <w:r w:rsidR="36129B39">
        <w:t>,</w:t>
      </w:r>
      <w:r w:rsidR="00DE4BCC">
        <w:t xml:space="preserve"> in FY26 there were large increases in recurrent revenue and expenditure, and development expenditure</w:t>
      </w:r>
      <w:r w:rsidR="00D54F67">
        <w:t xml:space="preserve">, which appear to be driven by increases in inherently difficult to forecast </w:t>
      </w:r>
      <w:r w:rsidR="002C63A3">
        <w:t xml:space="preserve">some </w:t>
      </w:r>
      <w:r w:rsidR="00D54F67">
        <w:t>revenues such as budget support and non-tax revenue.</w:t>
      </w:r>
    </w:p>
    <w:p w14:paraId="66C1D765" w14:textId="1118261A" w:rsidR="675D06FC" w:rsidRDefault="00BA795D" w:rsidP="00BA795D">
      <w:pPr>
        <w:pStyle w:val="Boxfiguretabletitle"/>
      </w:pPr>
      <w:r>
        <w:fldChar w:fldCharType="begin"/>
      </w:r>
      <w:r>
        <w:instrText xml:space="preserve"> TC "</w:instrText>
      </w:r>
      <w:bookmarkStart w:id="56" w:name="_Toc216652172"/>
      <w:r>
        <w:instrText>Table 4. Recurrent Budget Expenditure Estimates – Budget Strategy and Budget Statement</w:instrText>
      </w:r>
      <w:bookmarkEnd w:id="56"/>
      <w:r>
        <w:instrText xml:space="preserve">"\f B </w:instrText>
      </w:r>
      <w:r>
        <w:fldChar w:fldCharType="end"/>
      </w:r>
      <w:r w:rsidR="675D06FC" w:rsidRPr="6F6C5974">
        <w:t>Table 4</w:t>
      </w:r>
      <w:r>
        <w:t>.</w:t>
      </w:r>
      <w:r w:rsidR="675D06FC" w:rsidRPr="6F6C5974">
        <w:t xml:space="preserve"> Recurrent Budget Expenditure Estimates – Budget Strategy and Budget Statement</w:t>
      </w:r>
    </w:p>
    <w:tbl>
      <w:tblPr>
        <w:tblW w:w="0" w:type="auto"/>
        <w:tblLook w:val="06A0" w:firstRow="1" w:lastRow="0" w:firstColumn="1" w:lastColumn="0" w:noHBand="1" w:noVBand="1"/>
      </w:tblPr>
      <w:tblGrid>
        <w:gridCol w:w="2692"/>
        <w:gridCol w:w="846"/>
        <w:gridCol w:w="829"/>
        <w:gridCol w:w="829"/>
        <w:gridCol w:w="847"/>
        <w:gridCol w:w="829"/>
        <w:gridCol w:w="829"/>
        <w:gridCol w:w="829"/>
        <w:gridCol w:w="830"/>
      </w:tblGrid>
      <w:tr w:rsidR="523896A2" w14:paraId="2D30B3CE" w14:textId="77777777" w:rsidTr="523896A2">
        <w:trPr>
          <w:trHeight w:val="300"/>
        </w:trPr>
        <w:tc>
          <w:tcPr>
            <w:tcW w:w="3083" w:type="dxa"/>
            <w:tcBorders>
              <w:top w:val="nil"/>
              <w:left w:val="nil"/>
              <w:bottom w:val="nil"/>
              <w:right w:val="nil"/>
            </w:tcBorders>
            <w:shd w:val="clear" w:color="auto" w:fill="215C98"/>
            <w:tcMar>
              <w:top w:w="15" w:type="dxa"/>
              <w:left w:w="15" w:type="dxa"/>
              <w:right w:w="15" w:type="dxa"/>
            </w:tcMar>
            <w:vAlign w:val="bottom"/>
          </w:tcPr>
          <w:p w14:paraId="02392AB3" w14:textId="1D7BC187" w:rsidR="523896A2" w:rsidRDefault="523896A2" w:rsidP="523896A2">
            <w:pPr>
              <w:spacing w:after="0"/>
            </w:pPr>
            <w:r w:rsidRPr="523896A2">
              <w:rPr>
                <w:rFonts w:ascii="Aptos Narrow" w:eastAsia="Aptos Narrow" w:hAnsi="Aptos Narrow" w:cs="Aptos Narrow"/>
                <w:b/>
                <w:bCs/>
                <w:color w:val="FFFFFF" w:themeColor="background1"/>
                <w:sz w:val="22"/>
                <w:szCs w:val="22"/>
              </w:rPr>
              <w:t>Recurrent Expenditure ($T m)</w:t>
            </w:r>
          </w:p>
        </w:tc>
        <w:tc>
          <w:tcPr>
            <w:tcW w:w="883" w:type="dxa"/>
            <w:tcBorders>
              <w:top w:val="nil"/>
              <w:left w:val="nil"/>
              <w:bottom w:val="nil"/>
              <w:right w:val="nil"/>
            </w:tcBorders>
            <w:shd w:val="clear" w:color="auto" w:fill="215C98"/>
            <w:tcMar>
              <w:top w:w="15" w:type="dxa"/>
              <w:left w:w="15" w:type="dxa"/>
              <w:right w:w="15" w:type="dxa"/>
            </w:tcMar>
            <w:vAlign w:val="bottom"/>
          </w:tcPr>
          <w:p w14:paraId="3790DADF" w14:textId="046FCEF9" w:rsidR="523896A2" w:rsidRDefault="523896A2" w:rsidP="523896A2">
            <w:pPr>
              <w:spacing w:after="0"/>
            </w:pPr>
            <w:r w:rsidRPr="523896A2">
              <w:rPr>
                <w:rFonts w:ascii="Aptos Narrow" w:eastAsia="Aptos Narrow" w:hAnsi="Aptos Narrow" w:cs="Aptos Narrow"/>
                <w:b/>
                <w:bCs/>
                <w:color w:val="FFFFFF" w:themeColor="background1"/>
                <w:sz w:val="22"/>
                <w:szCs w:val="22"/>
              </w:rPr>
              <w:t>FY2021</w:t>
            </w:r>
          </w:p>
        </w:tc>
        <w:tc>
          <w:tcPr>
            <w:tcW w:w="903" w:type="dxa"/>
            <w:tcBorders>
              <w:top w:val="nil"/>
              <w:left w:val="nil"/>
              <w:bottom w:val="nil"/>
              <w:right w:val="nil"/>
            </w:tcBorders>
            <w:shd w:val="clear" w:color="auto" w:fill="215C98"/>
            <w:tcMar>
              <w:top w:w="15" w:type="dxa"/>
              <w:left w:w="15" w:type="dxa"/>
              <w:right w:w="15" w:type="dxa"/>
            </w:tcMar>
            <w:vAlign w:val="bottom"/>
          </w:tcPr>
          <w:p w14:paraId="55BDB416" w14:textId="3C4511D2" w:rsidR="523896A2" w:rsidRDefault="523896A2" w:rsidP="523896A2">
            <w:pPr>
              <w:spacing w:after="0"/>
            </w:pPr>
            <w:r w:rsidRPr="523896A2">
              <w:rPr>
                <w:rFonts w:ascii="Aptos Narrow" w:eastAsia="Aptos Narrow" w:hAnsi="Aptos Narrow" w:cs="Aptos Narrow"/>
                <w:b/>
                <w:bCs/>
                <w:color w:val="FFFFFF" w:themeColor="background1"/>
                <w:sz w:val="22"/>
                <w:szCs w:val="22"/>
              </w:rPr>
              <w:t>FY 2022</w:t>
            </w:r>
          </w:p>
        </w:tc>
        <w:tc>
          <w:tcPr>
            <w:tcW w:w="903" w:type="dxa"/>
            <w:tcBorders>
              <w:top w:val="nil"/>
              <w:left w:val="nil"/>
              <w:bottom w:val="nil"/>
              <w:right w:val="nil"/>
            </w:tcBorders>
            <w:shd w:val="clear" w:color="auto" w:fill="215C98"/>
            <w:tcMar>
              <w:top w:w="15" w:type="dxa"/>
              <w:left w:w="15" w:type="dxa"/>
              <w:right w:w="15" w:type="dxa"/>
            </w:tcMar>
            <w:vAlign w:val="bottom"/>
          </w:tcPr>
          <w:p w14:paraId="52AEB3AD" w14:textId="3BEDE7AB" w:rsidR="523896A2" w:rsidRDefault="523896A2" w:rsidP="523896A2">
            <w:pPr>
              <w:spacing w:after="0"/>
            </w:pPr>
            <w:r w:rsidRPr="523896A2">
              <w:rPr>
                <w:rFonts w:ascii="Aptos Narrow" w:eastAsia="Aptos Narrow" w:hAnsi="Aptos Narrow" w:cs="Aptos Narrow"/>
                <w:b/>
                <w:bCs/>
                <w:color w:val="FFFFFF" w:themeColor="background1"/>
                <w:sz w:val="22"/>
                <w:szCs w:val="22"/>
              </w:rPr>
              <w:t>FY 2023</w:t>
            </w:r>
          </w:p>
        </w:tc>
        <w:tc>
          <w:tcPr>
            <w:tcW w:w="925" w:type="dxa"/>
            <w:tcBorders>
              <w:top w:val="nil"/>
              <w:left w:val="nil"/>
              <w:bottom w:val="nil"/>
              <w:right w:val="nil"/>
            </w:tcBorders>
            <w:shd w:val="clear" w:color="auto" w:fill="215C98"/>
            <w:tcMar>
              <w:top w:w="15" w:type="dxa"/>
              <w:left w:w="15" w:type="dxa"/>
              <w:right w:w="15" w:type="dxa"/>
            </w:tcMar>
            <w:vAlign w:val="bottom"/>
          </w:tcPr>
          <w:p w14:paraId="1D140EE0" w14:textId="4B7CAFB9" w:rsidR="523896A2" w:rsidRDefault="523896A2" w:rsidP="523896A2">
            <w:pPr>
              <w:spacing w:after="0"/>
            </w:pPr>
            <w:r w:rsidRPr="523896A2">
              <w:rPr>
                <w:rFonts w:ascii="Aptos Narrow" w:eastAsia="Aptos Narrow" w:hAnsi="Aptos Narrow" w:cs="Aptos Narrow"/>
                <w:b/>
                <w:bCs/>
                <w:color w:val="FFFFFF" w:themeColor="background1"/>
                <w:sz w:val="22"/>
                <w:szCs w:val="22"/>
              </w:rPr>
              <w:t xml:space="preserve">FY 2024 </w:t>
            </w:r>
          </w:p>
        </w:tc>
        <w:tc>
          <w:tcPr>
            <w:tcW w:w="903" w:type="dxa"/>
            <w:tcBorders>
              <w:top w:val="nil"/>
              <w:left w:val="nil"/>
              <w:bottom w:val="nil"/>
              <w:right w:val="nil"/>
            </w:tcBorders>
            <w:shd w:val="clear" w:color="auto" w:fill="215C98"/>
            <w:tcMar>
              <w:top w:w="15" w:type="dxa"/>
              <w:left w:w="15" w:type="dxa"/>
              <w:right w:w="15" w:type="dxa"/>
            </w:tcMar>
            <w:vAlign w:val="bottom"/>
          </w:tcPr>
          <w:p w14:paraId="5DF0DA2D" w14:textId="4294CB44" w:rsidR="523896A2" w:rsidRDefault="523896A2" w:rsidP="523896A2">
            <w:pPr>
              <w:spacing w:after="0"/>
            </w:pPr>
            <w:r w:rsidRPr="523896A2">
              <w:rPr>
                <w:rFonts w:ascii="Aptos Narrow" w:eastAsia="Aptos Narrow" w:hAnsi="Aptos Narrow" w:cs="Aptos Narrow"/>
                <w:b/>
                <w:bCs/>
                <w:color w:val="FFFFFF" w:themeColor="background1"/>
                <w:sz w:val="22"/>
                <w:szCs w:val="22"/>
              </w:rPr>
              <w:t>FY 2025</w:t>
            </w:r>
          </w:p>
        </w:tc>
        <w:tc>
          <w:tcPr>
            <w:tcW w:w="903" w:type="dxa"/>
            <w:tcBorders>
              <w:top w:val="nil"/>
              <w:left w:val="nil"/>
              <w:bottom w:val="nil"/>
              <w:right w:val="nil"/>
            </w:tcBorders>
            <w:shd w:val="clear" w:color="auto" w:fill="215C98"/>
            <w:tcMar>
              <w:top w:w="15" w:type="dxa"/>
              <w:left w:w="15" w:type="dxa"/>
              <w:right w:w="15" w:type="dxa"/>
            </w:tcMar>
            <w:vAlign w:val="bottom"/>
          </w:tcPr>
          <w:p w14:paraId="50C52030" w14:textId="7C3BC0B0" w:rsidR="523896A2" w:rsidRDefault="523896A2" w:rsidP="523896A2">
            <w:pPr>
              <w:spacing w:after="0"/>
            </w:pPr>
            <w:r w:rsidRPr="523896A2">
              <w:rPr>
                <w:rFonts w:ascii="Aptos Narrow" w:eastAsia="Aptos Narrow" w:hAnsi="Aptos Narrow" w:cs="Aptos Narrow"/>
                <w:b/>
                <w:bCs/>
                <w:color w:val="FFFFFF" w:themeColor="background1"/>
                <w:sz w:val="22"/>
                <w:szCs w:val="22"/>
              </w:rPr>
              <w:t>FY 2026</w:t>
            </w:r>
          </w:p>
        </w:tc>
        <w:tc>
          <w:tcPr>
            <w:tcW w:w="903" w:type="dxa"/>
            <w:tcBorders>
              <w:top w:val="nil"/>
              <w:left w:val="nil"/>
              <w:bottom w:val="nil"/>
              <w:right w:val="nil"/>
            </w:tcBorders>
            <w:shd w:val="clear" w:color="auto" w:fill="215C98"/>
            <w:tcMar>
              <w:top w:w="15" w:type="dxa"/>
              <w:left w:w="15" w:type="dxa"/>
              <w:right w:w="15" w:type="dxa"/>
            </w:tcMar>
            <w:vAlign w:val="bottom"/>
          </w:tcPr>
          <w:p w14:paraId="215EEA46" w14:textId="26D36144" w:rsidR="523896A2" w:rsidRDefault="523896A2" w:rsidP="523896A2">
            <w:pPr>
              <w:spacing w:after="0"/>
            </w:pPr>
            <w:r w:rsidRPr="523896A2">
              <w:rPr>
                <w:rFonts w:ascii="Aptos Narrow" w:eastAsia="Aptos Narrow" w:hAnsi="Aptos Narrow" w:cs="Aptos Narrow"/>
                <w:b/>
                <w:bCs/>
                <w:color w:val="FFFFFF" w:themeColor="background1"/>
                <w:sz w:val="22"/>
                <w:szCs w:val="22"/>
              </w:rPr>
              <w:t>FY 2027</w:t>
            </w:r>
          </w:p>
        </w:tc>
        <w:tc>
          <w:tcPr>
            <w:tcW w:w="904" w:type="dxa"/>
            <w:tcBorders>
              <w:top w:val="nil"/>
              <w:left w:val="nil"/>
              <w:bottom w:val="nil"/>
              <w:right w:val="nil"/>
            </w:tcBorders>
            <w:shd w:val="clear" w:color="auto" w:fill="215C98"/>
            <w:tcMar>
              <w:top w:w="15" w:type="dxa"/>
              <w:left w:w="15" w:type="dxa"/>
              <w:right w:w="15" w:type="dxa"/>
            </w:tcMar>
            <w:vAlign w:val="bottom"/>
          </w:tcPr>
          <w:p w14:paraId="46D923A2" w14:textId="39E58B48" w:rsidR="523896A2" w:rsidRDefault="523896A2" w:rsidP="523896A2">
            <w:pPr>
              <w:spacing w:after="0"/>
            </w:pPr>
            <w:r w:rsidRPr="523896A2">
              <w:rPr>
                <w:rFonts w:ascii="Aptos Narrow" w:eastAsia="Aptos Narrow" w:hAnsi="Aptos Narrow" w:cs="Aptos Narrow"/>
                <w:b/>
                <w:bCs/>
                <w:color w:val="FFFFFF" w:themeColor="background1"/>
                <w:sz w:val="22"/>
                <w:szCs w:val="22"/>
              </w:rPr>
              <w:t>FY 2028</w:t>
            </w:r>
          </w:p>
        </w:tc>
      </w:tr>
      <w:tr w:rsidR="523896A2" w14:paraId="64B492C1"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1526D14" w14:textId="48DDCEF8" w:rsidR="523896A2" w:rsidRDefault="523896A2" w:rsidP="523896A2">
            <w:pPr>
              <w:spacing w:after="0"/>
            </w:pPr>
            <w:r w:rsidRPr="523896A2">
              <w:rPr>
                <w:rFonts w:ascii="Aptos Narrow" w:eastAsia="Aptos Narrow" w:hAnsi="Aptos Narrow" w:cs="Aptos Narrow"/>
                <w:color w:val="000000" w:themeColor="text1"/>
                <w:sz w:val="22"/>
                <w:szCs w:val="22"/>
              </w:rPr>
              <w:t>Fiscal strategy FY 2022</w:t>
            </w:r>
          </w:p>
        </w:tc>
        <w:tc>
          <w:tcPr>
            <w:tcW w:w="883" w:type="dxa"/>
            <w:tcBorders>
              <w:top w:val="single" w:sz="4" w:space="0" w:color="4D93D9"/>
              <w:left w:val="single" w:sz="4" w:space="0" w:color="4D93D9"/>
              <w:bottom w:val="single" w:sz="4" w:space="0" w:color="4D93D9"/>
              <w:right w:val="nil"/>
            </w:tcBorders>
            <w:tcMar>
              <w:top w:w="15" w:type="dxa"/>
              <w:left w:w="15" w:type="dxa"/>
              <w:right w:w="15" w:type="dxa"/>
            </w:tcMar>
            <w:vAlign w:val="bottom"/>
          </w:tcPr>
          <w:p w14:paraId="608D40DE" w14:textId="3016E3C4" w:rsidR="523896A2" w:rsidRDefault="523896A2" w:rsidP="523896A2">
            <w:pPr>
              <w:spacing w:after="0"/>
              <w:jc w:val="right"/>
            </w:pPr>
            <w:r w:rsidRPr="523896A2">
              <w:rPr>
                <w:rFonts w:ascii="Aptos Narrow" w:eastAsia="Aptos Narrow" w:hAnsi="Aptos Narrow" w:cs="Aptos Narrow"/>
                <w:color w:val="000000" w:themeColor="text1"/>
                <w:sz w:val="22"/>
                <w:szCs w:val="22"/>
              </w:rPr>
              <w:t>347.8</w:t>
            </w:r>
          </w:p>
        </w:tc>
        <w:tc>
          <w:tcPr>
            <w:tcW w:w="903"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54F2CB0F" w14:textId="73748148" w:rsidR="523896A2" w:rsidRDefault="523896A2" w:rsidP="523896A2">
            <w:pPr>
              <w:spacing w:after="0"/>
              <w:jc w:val="right"/>
            </w:pPr>
            <w:r w:rsidRPr="523896A2">
              <w:rPr>
                <w:rFonts w:ascii="Aptos Narrow" w:eastAsia="Aptos Narrow" w:hAnsi="Aptos Narrow" w:cs="Aptos Narrow"/>
                <w:color w:val="000000" w:themeColor="text1"/>
                <w:sz w:val="22"/>
                <w:szCs w:val="22"/>
              </w:rPr>
              <w:t>380.0</w:t>
            </w:r>
          </w:p>
        </w:tc>
        <w:tc>
          <w:tcPr>
            <w:tcW w:w="903" w:type="dxa"/>
            <w:tcBorders>
              <w:top w:val="single" w:sz="4" w:space="0" w:color="4D93D9"/>
              <w:left w:val="single" w:sz="12" w:space="0" w:color="FF0000"/>
              <w:bottom w:val="single" w:sz="4" w:space="0" w:color="4D93D9"/>
              <w:right w:val="single" w:sz="4" w:space="0" w:color="4D93D9"/>
            </w:tcBorders>
            <w:tcMar>
              <w:top w:w="15" w:type="dxa"/>
              <w:left w:w="15" w:type="dxa"/>
              <w:right w:w="15" w:type="dxa"/>
            </w:tcMar>
            <w:vAlign w:val="bottom"/>
          </w:tcPr>
          <w:p w14:paraId="2291F39F" w14:textId="5EA2DD42" w:rsidR="523896A2" w:rsidRDefault="523896A2" w:rsidP="523896A2">
            <w:pPr>
              <w:spacing w:after="0"/>
              <w:jc w:val="right"/>
            </w:pPr>
            <w:r w:rsidRPr="523896A2">
              <w:rPr>
                <w:rFonts w:ascii="Aptos Narrow" w:eastAsia="Aptos Narrow" w:hAnsi="Aptos Narrow" w:cs="Aptos Narrow"/>
                <w:color w:val="000000" w:themeColor="text1"/>
                <w:sz w:val="22"/>
                <w:szCs w:val="22"/>
              </w:rPr>
              <w:t>376.9</w:t>
            </w:r>
          </w:p>
        </w:tc>
        <w:tc>
          <w:tcPr>
            <w:tcW w:w="9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0E64D34" w14:textId="63A4D8D4" w:rsidR="523896A2" w:rsidRDefault="523896A2" w:rsidP="523896A2">
            <w:pPr>
              <w:spacing w:after="0"/>
              <w:jc w:val="right"/>
            </w:pPr>
            <w:r w:rsidRPr="523896A2">
              <w:rPr>
                <w:rFonts w:ascii="Aptos Narrow" w:eastAsia="Aptos Narrow" w:hAnsi="Aptos Narrow" w:cs="Aptos Narrow"/>
                <w:color w:val="000000" w:themeColor="text1"/>
                <w:sz w:val="22"/>
                <w:szCs w:val="22"/>
              </w:rPr>
              <w:t>401.9</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AB81E95" w14:textId="7450C7EF"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42009BD" w14:textId="6B85DD47"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DFD7A6C" w14:textId="21998757"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E594AD6" w14:textId="05AC766F"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5A225E27"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8168380" w14:textId="1ECF08D9" w:rsidR="523896A2" w:rsidRDefault="523896A2" w:rsidP="523896A2">
            <w:pPr>
              <w:spacing w:after="0"/>
            </w:pPr>
            <w:r w:rsidRPr="523896A2">
              <w:rPr>
                <w:rFonts w:ascii="Aptos Narrow" w:eastAsia="Aptos Narrow" w:hAnsi="Aptos Narrow" w:cs="Aptos Narrow"/>
                <w:color w:val="000000" w:themeColor="text1"/>
                <w:sz w:val="22"/>
                <w:szCs w:val="22"/>
              </w:rPr>
              <w:t>Budget FY 2022</w:t>
            </w:r>
          </w:p>
        </w:tc>
        <w:tc>
          <w:tcPr>
            <w:tcW w:w="883" w:type="dxa"/>
            <w:tcBorders>
              <w:top w:val="single" w:sz="4" w:space="0" w:color="4D93D9"/>
              <w:left w:val="single" w:sz="4" w:space="0" w:color="4D93D9"/>
              <w:bottom w:val="single" w:sz="4" w:space="0" w:color="4D93D9"/>
              <w:right w:val="nil"/>
            </w:tcBorders>
            <w:tcMar>
              <w:top w:w="15" w:type="dxa"/>
              <w:left w:w="15" w:type="dxa"/>
              <w:right w:w="15" w:type="dxa"/>
            </w:tcMar>
            <w:vAlign w:val="bottom"/>
          </w:tcPr>
          <w:p w14:paraId="5C6D5634" w14:textId="7B4A4275" w:rsidR="523896A2" w:rsidRDefault="523896A2" w:rsidP="523896A2">
            <w:pPr>
              <w:spacing w:after="0"/>
              <w:jc w:val="right"/>
            </w:pPr>
            <w:r w:rsidRPr="523896A2">
              <w:rPr>
                <w:rFonts w:ascii="Aptos Narrow" w:eastAsia="Aptos Narrow" w:hAnsi="Aptos Narrow" w:cs="Aptos Narrow"/>
                <w:color w:val="000000" w:themeColor="text1"/>
                <w:sz w:val="22"/>
                <w:szCs w:val="22"/>
              </w:rPr>
              <w:t>321.5</w:t>
            </w:r>
          </w:p>
        </w:tc>
        <w:tc>
          <w:tcPr>
            <w:tcW w:w="903" w:type="dxa"/>
            <w:tcBorders>
              <w:top w:val="single" w:sz="12" w:space="0" w:color="FF0000"/>
              <w:left w:val="single" w:sz="12" w:space="0" w:color="FF0000"/>
              <w:bottom w:val="single" w:sz="12" w:space="0" w:color="FF0000"/>
              <w:right w:val="single" w:sz="12" w:space="0" w:color="FF0000"/>
            </w:tcBorders>
            <w:shd w:val="clear" w:color="auto" w:fill="C6EFCE"/>
            <w:tcMar>
              <w:top w:w="15" w:type="dxa"/>
              <w:left w:w="15" w:type="dxa"/>
              <w:right w:w="15" w:type="dxa"/>
            </w:tcMar>
            <w:vAlign w:val="bottom"/>
          </w:tcPr>
          <w:p w14:paraId="615505EC" w14:textId="35145D25" w:rsidR="523896A2" w:rsidRDefault="523896A2" w:rsidP="523896A2">
            <w:pPr>
              <w:spacing w:after="0"/>
              <w:jc w:val="right"/>
            </w:pPr>
            <w:r w:rsidRPr="523896A2">
              <w:rPr>
                <w:rFonts w:ascii="Aptos Narrow" w:eastAsia="Aptos Narrow" w:hAnsi="Aptos Narrow" w:cs="Aptos Narrow"/>
                <w:color w:val="006100"/>
                <w:sz w:val="22"/>
                <w:szCs w:val="22"/>
              </w:rPr>
              <w:t>376.2</w:t>
            </w:r>
          </w:p>
        </w:tc>
        <w:tc>
          <w:tcPr>
            <w:tcW w:w="903" w:type="dxa"/>
            <w:tcBorders>
              <w:top w:val="single" w:sz="4" w:space="0" w:color="4D93D9"/>
              <w:left w:val="single" w:sz="12" w:space="0" w:color="FF0000"/>
              <w:bottom w:val="nil"/>
              <w:right w:val="single" w:sz="4" w:space="0" w:color="4D93D9"/>
            </w:tcBorders>
            <w:tcMar>
              <w:top w:w="15" w:type="dxa"/>
              <w:left w:w="15" w:type="dxa"/>
              <w:right w:w="15" w:type="dxa"/>
            </w:tcMar>
            <w:vAlign w:val="bottom"/>
          </w:tcPr>
          <w:p w14:paraId="0F36A0F9" w14:textId="1A2ADC4A" w:rsidR="523896A2" w:rsidRDefault="523896A2" w:rsidP="523896A2">
            <w:pPr>
              <w:spacing w:after="0"/>
              <w:jc w:val="right"/>
            </w:pPr>
            <w:r w:rsidRPr="523896A2">
              <w:rPr>
                <w:rFonts w:ascii="Aptos Narrow" w:eastAsia="Aptos Narrow" w:hAnsi="Aptos Narrow" w:cs="Aptos Narrow"/>
                <w:color w:val="000000" w:themeColor="text1"/>
                <w:sz w:val="22"/>
                <w:szCs w:val="22"/>
              </w:rPr>
              <w:t>389.9</w:t>
            </w:r>
          </w:p>
        </w:tc>
        <w:tc>
          <w:tcPr>
            <w:tcW w:w="9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14736A1" w14:textId="4A017F42" w:rsidR="523896A2" w:rsidRDefault="523896A2" w:rsidP="523896A2">
            <w:pPr>
              <w:spacing w:after="0"/>
              <w:jc w:val="right"/>
            </w:pPr>
            <w:r w:rsidRPr="523896A2">
              <w:rPr>
                <w:rFonts w:ascii="Aptos Narrow" w:eastAsia="Aptos Narrow" w:hAnsi="Aptos Narrow" w:cs="Aptos Narrow"/>
                <w:color w:val="000000" w:themeColor="text1"/>
                <w:sz w:val="22"/>
                <w:szCs w:val="22"/>
              </w:rPr>
              <w:t>409.6</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C522BB8" w14:textId="2ADF9300"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728BAB4" w14:textId="755442C5"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07256BE" w14:textId="1C03782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9BF53F0" w14:textId="19373435"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4D5DE4E7"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A995C00" w14:textId="1530F869" w:rsidR="523896A2" w:rsidRDefault="523896A2" w:rsidP="523896A2">
            <w:pPr>
              <w:spacing w:after="0"/>
            </w:pPr>
            <w:r w:rsidRPr="523896A2">
              <w:rPr>
                <w:rFonts w:ascii="Aptos Narrow" w:eastAsia="Aptos Narrow" w:hAnsi="Aptos Narrow" w:cs="Aptos Narrow"/>
                <w:color w:val="000000" w:themeColor="text1"/>
                <w:sz w:val="22"/>
                <w:szCs w:val="22"/>
              </w:rPr>
              <w:t>Fiscal strategy FY 2023</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A0A221E" w14:textId="62E2910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12" w:space="0" w:color="FF0000"/>
              <w:left w:val="single" w:sz="4" w:space="0" w:color="4D93D9"/>
              <w:bottom w:val="single" w:sz="4" w:space="0" w:color="4D93D9"/>
              <w:right w:val="nil"/>
            </w:tcBorders>
            <w:tcMar>
              <w:top w:w="15" w:type="dxa"/>
              <w:left w:w="15" w:type="dxa"/>
              <w:right w:w="15" w:type="dxa"/>
            </w:tcMar>
            <w:vAlign w:val="bottom"/>
          </w:tcPr>
          <w:p w14:paraId="3F822EF9" w14:textId="5769D90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68738B34" w14:textId="71BCAA09" w:rsidR="523896A2" w:rsidRDefault="523896A2" w:rsidP="523896A2">
            <w:pPr>
              <w:spacing w:after="0"/>
              <w:jc w:val="right"/>
            </w:pPr>
            <w:r w:rsidRPr="523896A2">
              <w:rPr>
                <w:rFonts w:ascii="Aptos Narrow" w:eastAsia="Aptos Narrow" w:hAnsi="Aptos Narrow" w:cs="Aptos Narrow"/>
                <w:color w:val="000000" w:themeColor="text1"/>
                <w:sz w:val="22"/>
                <w:szCs w:val="22"/>
              </w:rPr>
              <w:t>433.7</w:t>
            </w:r>
          </w:p>
        </w:tc>
        <w:tc>
          <w:tcPr>
            <w:tcW w:w="925" w:type="dxa"/>
            <w:tcBorders>
              <w:top w:val="single" w:sz="4" w:space="0" w:color="4D93D9"/>
              <w:left w:val="single" w:sz="12" w:space="0" w:color="FF0000"/>
              <w:bottom w:val="single" w:sz="4" w:space="0" w:color="4D93D9"/>
              <w:right w:val="single" w:sz="4" w:space="0" w:color="4D93D9"/>
            </w:tcBorders>
            <w:tcMar>
              <w:top w:w="15" w:type="dxa"/>
              <w:left w:w="15" w:type="dxa"/>
              <w:right w:w="15" w:type="dxa"/>
            </w:tcMar>
            <w:vAlign w:val="bottom"/>
          </w:tcPr>
          <w:p w14:paraId="63B78D91" w14:textId="3667FFA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18727CB" w14:textId="71616E9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3CB6A24" w14:textId="0B80959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CF7E311" w14:textId="465B2FBB"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CB00882" w14:textId="7B0971D4"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33D9BA49"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68C50D5" w14:textId="7C221560" w:rsidR="523896A2" w:rsidRDefault="523896A2" w:rsidP="523896A2">
            <w:pPr>
              <w:spacing w:after="0"/>
            </w:pPr>
            <w:r w:rsidRPr="523896A2">
              <w:rPr>
                <w:rFonts w:ascii="Aptos Narrow" w:eastAsia="Aptos Narrow" w:hAnsi="Aptos Narrow" w:cs="Aptos Narrow"/>
                <w:color w:val="000000" w:themeColor="text1"/>
                <w:sz w:val="22"/>
                <w:szCs w:val="22"/>
              </w:rPr>
              <w:t>Budget FY 2023</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E126E28" w14:textId="5A4C848B"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nil"/>
            </w:tcBorders>
            <w:tcMar>
              <w:top w:w="15" w:type="dxa"/>
              <w:left w:w="15" w:type="dxa"/>
              <w:right w:w="15" w:type="dxa"/>
            </w:tcMar>
            <w:vAlign w:val="bottom"/>
          </w:tcPr>
          <w:p w14:paraId="0C4FDB5A" w14:textId="2C2E9142"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00FB6F44" w14:textId="5805C7F2" w:rsidR="523896A2" w:rsidRDefault="523896A2" w:rsidP="523896A2">
            <w:pPr>
              <w:spacing w:after="0"/>
              <w:jc w:val="right"/>
            </w:pPr>
            <w:r w:rsidRPr="523896A2">
              <w:rPr>
                <w:rFonts w:ascii="Aptos Narrow" w:eastAsia="Aptos Narrow" w:hAnsi="Aptos Narrow" w:cs="Aptos Narrow"/>
                <w:color w:val="9C0006"/>
                <w:sz w:val="22"/>
                <w:szCs w:val="22"/>
              </w:rPr>
              <w:t>437.0</w:t>
            </w:r>
          </w:p>
        </w:tc>
        <w:tc>
          <w:tcPr>
            <w:tcW w:w="925" w:type="dxa"/>
            <w:tcBorders>
              <w:top w:val="single" w:sz="4" w:space="0" w:color="4D93D9"/>
              <w:left w:val="single" w:sz="12" w:space="0" w:color="FF0000"/>
              <w:bottom w:val="single" w:sz="4" w:space="0" w:color="4D93D9"/>
              <w:right w:val="single" w:sz="4" w:space="0" w:color="4D93D9"/>
            </w:tcBorders>
            <w:tcMar>
              <w:top w:w="15" w:type="dxa"/>
              <w:left w:w="15" w:type="dxa"/>
              <w:right w:w="15" w:type="dxa"/>
            </w:tcMar>
            <w:vAlign w:val="bottom"/>
          </w:tcPr>
          <w:p w14:paraId="0DE0AE0D" w14:textId="13CCC7C5"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A80BB62" w14:textId="578F1C83"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063D94C" w14:textId="6BBF7F62"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96E9419" w14:textId="71DD86B0"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7C1404B" w14:textId="58970CAF"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1507F2D7"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6B1CB4B" w14:textId="2C18153D" w:rsidR="523896A2" w:rsidRDefault="523896A2" w:rsidP="523896A2">
            <w:pPr>
              <w:spacing w:after="0"/>
            </w:pPr>
            <w:r w:rsidRPr="523896A2">
              <w:rPr>
                <w:rFonts w:ascii="Aptos Narrow" w:eastAsia="Aptos Narrow" w:hAnsi="Aptos Narrow" w:cs="Aptos Narrow"/>
                <w:color w:val="000000" w:themeColor="text1"/>
                <w:sz w:val="22"/>
                <w:szCs w:val="22"/>
              </w:rPr>
              <w:t>Fiscal strategy FY 2024</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B0C902F" w14:textId="72DD3D5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A5D777B" w14:textId="280A6981"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12" w:space="0" w:color="FF0000"/>
              <w:left w:val="single" w:sz="4" w:space="0" w:color="4D93D9"/>
              <w:bottom w:val="single" w:sz="4" w:space="0" w:color="4D93D9"/>
              <w:right w:val="single" w:sz="4" w:space="0" w:color="4D93D9"/>
            </w:tcBorders>
            <w:tcMar>
              <w:top w:w="15" w:type="dxa"/>
              <w:left w:w="15" w:type="dxa"/>
              <w:right w:w="15" w:type="dxa"/>
            </w:tcMar>
            <w:vAlign w:val="bottom"/>
          </w:tcPr>
          <w:p w14:paraId="606E8C32" w14:textId="6171BAE7" w:rsidR="523896A2" w:rsidRDefault="523896A2" w:rsidP="523896A2">
            <w:pPr>
              <w:spacing w:after="0"/>
              <w:jc w:val="right"/>
            </w:pPr>
            <w:r w:rsidRPr="523896A2">
              <w:rPr>
                <w:rFonts w:ascii="Aptos Narrow" w:eastAsia="Aptos Narrow" w:hAnsi="Aptos Narrow" w:cs="Aptos Narrow"/>
                <w:color w:val="000000" w:themeColor="text1"/>
                <w:sz w:val="22"/>
                <w:szCs w:val="22"/>
              </w:rPr>
              <w:t>497.3</w:t>
            </w:r>
          </w:p>
        </w:tc>
        <w:tc>
          <w:tcPr>
            <w:tcW w:w="92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221D6664" w14:textId="7B3B2D5C" w:rsidR="523896A2" w:rsidRDefault="523896A2" w:rsidP="523896A2">
            <w:pPr>
              <w:spacing w:after="0"/>
              <w:jc w:val="right"/>
            </w:pPr>
            <w:r w:rsidRPr="523896A2">
              <w:rPr>
                <w:rFonts w:ascii="Aptos Narrow" w:eastAsia="Aptos Narrow" w:hAnsi="Aptos Narrow" w:cs="Aptos Narrow"/>
                <w:color w:val="000000" w:themeColor="text1"/>
                <w:sz w:val="22"/>
                <w:szCs w:val="22"/>
              </w:rPr>
              <w:t>524.5</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64C1160" w14:textId="33F5D0CE" w:rsidR="523896A2" w:rsidRDefault="523896A2" w:rsidP="523896A2">
            <w:pPr>
              <w:spacing w:after="0"/>
              <w:jc w:val="right"/>
            </w:pPr>
            <w:r w:rsidRPr="523896A2">
              <w:rPr>
                <w:rFonts w:ascii="Aptos Narrow" w:eastAsia="Aptos Narrow" w:hAnsi="Aptos Narrow" w:cs="Aptos Narrow"/>
                <w:color w:val="000000" w:themeColor="text1"/>
                <w:sz w:val="22"/>
                <w:szCs w:val="22"/>
              </w:rPr>
              <w:t>501.7</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0C90B86" w14:textId="7DCE2DB7" w:rsidR="523896A2" w:rsidRDefault="523896A2" w:rsidP="523896A2">
            <w:pPr>
              <w:spacing w:after="0"/>
              <w:jc w:val="right"/>
            </w:pPr>
            <w:r w:rsidRPr="523896A2">
              <w:rPr>
                <w:rFonts w:ascii="Aptos Narrow" w:eastAsia="Aptos Narrow" w:hAnsi="Aptos Narrow" w:cs="Aptos Narrow"/>
                <w:color w:val="000000" w:themeColor="text1"/>
                <w:sz w:val="22"/>
                <w:szCs w:val="22"/>
              </w:rPr>
              <w:t>492.2</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922766D" w14:textId="350E667B"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4B9C77E" w14:textId="3E9A793E"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7C5A00B5"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2C1B35E" w14:textId="48F36256" w:rsidR="523896A2" w:rsidRDefault="523896A2" w:rsidP="523896A2">
            <w:pPr>
              <w:spacing w:after="0"/>
            </w:pPr>
            <w:r w:rsidRPr="523896A2">
              <w:rPr>
                <w:rFonts w:ascii="Aptos Narrow" w:eastAsia="Aptos Narrow" w:hAnsi="Aptos Narrow" w:cs="Aptos Narrow"/>
                <w:color w:val="000000" w:themeColor="text1"/>
                <w:sz w:val="22"/>
                <w:szCs w:val="22"/>
              </w:rPr>
              <w:t>Budget FY 2024</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2A808C1" w14:textId="728D0123"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C231611" w14:textId="5CCED6FF"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FFD0B20" w14:textId="6F8D17A2" w:rsidR="523896A2" w:rsidRDefault="523896A2" w:rsidP="523896A2">
            <w:pPr>
              <w:spacing w:after="0"/>
              <w:jc w:val="right"/>
            </w:pPr>
            <w:r w:rsidRPr="523896A2">
              <w:rPr>
                <w:rFonts w:ascii="Aptos Narrow" w:eastAsia="Aptos Narrow" w:hAnsi="Aptos Narrow" w:cs="Aptos Narrow"/>
                <w:color w:val="000000" w:themeColor="text1"/>
                <w:sz w:val="22"/>
                <w:szCs w:val="22"/>
              </w:rPr>
              <w:t>437.0</w:t>
            </w:r>
          </w:p>
        </w:tc>
        <w:tc>
          <w:tcPr>
            <w:tcW w:w="925" w:type="dxa"/>
            <w:tcBorders>
              <w:top w:val="single" w:sz="12" w:space="0" w:color="FF0000"/>
              <w:left w:val="single" w:sz="12" w:space="0" w:color="FF0000"/>
              <w:bottom w:val="single" w:sz="12" w:space="0" w:color="FF0000"/>
              <w:right w:val="single" w:sz="12" w:space="0" w:color="FF0000"/>
            </w:tcBorders>
            <w:shd w:val="clear" w:color="auto" w:fill="C6EFCE"/>
            <w:tcMar>
              <w:top w:w="15" w:type="dxa"/>
              <w:left w:w="15" w:type="dxa"/>
              <w:right w:w="15" w:type="dxa"/>
            </w:tcMar>
            <w:vAlign w:val="bottom"/>
          </w:tcPr>
          <w:p w14:paraId="2BBF8593" w14:textId="5BB0DDAD" w:rsidR="523896A2" w:rsidRDefault="523896A2" w:rsidP="523896A2">
            <w:pPr>
              <w:spacing w:after="0"/>
              <w:jc w:val="right"/>
            </w:pPr>
            <w:r w:rsidRPr="523896A2">
              <w:rPr>
                <w:rFonts w:ascii="Aptos Narrow" w:eastAsia="Aptos Narrow" w:hAnsi="Aptos Narrow" w:cs="Aptos Narrow"/>
                <w:color w:val="006100"/>
                <w:sz w:val="22"/>
                <w:szCs w:val="22"/>
              </w:rPr>
              <w:t>419.5</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6D3A3E7" w14:textId="6F4EC62E" w:rsidR="523896A2" w:rsidRDefault="523896A2" w:rsidP="523896A2">
            <w:pPr>
              <w:spacing w:after="0"/>
              <w:jc w:val="right"/>
            </w:pPr>
            <w:r w:rsidRPr="523896A2">
              <w:rPr>
                <w:rFonts w:ascii="Aptos Narrow" w:eastAsia="Aptos Narrow" w:hAnsi="Aptos Narrow" w:cs="Aptos Narrow"/>
                <w:color w:val="000000" w:themeColor="text1"/>
                <w:sz w:val="22"/>
                <w:szCs w:val="22"/>
              </w:rPr>
              <w:t>420.9</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DAEB2EE" w14:textId="52791478" w:rsidR="523896A2" w:rsidRDefault="523896A2" w:rsidP="523896A2">
            <w:pPr>
              <w:spacing w:after="0"/>
              <w:jc w:val="right"/>
            </w:pPr>
            <w:r w:rsidRPr="523896A2">
              <w:rPr>
                <w:rFonts w:ascii="Aptos Narrow" w:eastAsia="Aptos Narrow" w:hAnsi="Aptos Narrow" w:cs="Aptos Narrow"/>
                <w:color w:val="000000" w:themeColor="text1"/>
                <w:sz w:val="22"/>
                <w:szCs w:val="22"/>
              </w:rPr>
              <w:t>418.7</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0E5F942" w14:textId="5BDDF5F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2D59B8D" w14:textId="2C34AB2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4FA57A4E"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86C73E4" w14:textId="4CABF41B" w:rsidR="523896A2" w:rsidRDefault="523896A2" w:rsidP="523896A2">
            <w:pPr>
              <w:spacing w:after="0"/>
            </w:pPr>
            <w:r w:rsidRPr="523896A2">
              <w:rPr>
                <w:rFonts w:ascii="Aptos Narrow" w:eastAsia="Aptos Narrow" w:hAnsi="Aptos Narrow" w:cs="Aptos Narrow"/>
                <w:color w:val="000000" w:themeColor="text1"/>
                <w:sz w:val="22"/>
                <w:szCs w:val="22"/>
              </w:rPr>
              <w:t>Fiscal strategy FY 2025</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E67DC8D" w14:textId="648BAE07"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E73B928" w14:textId="1F2EF300"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A9D55A3" w14:textId="31C64271" w:rsidR="523896A2" w:rsidRDefault="523896A2" w:rsidP="523896A2">
            <w:pPr>
              <w:spacing w:after="0"/>
              <w:jc w:val="right"/>
            </w:pPr>
            <w:r w:rsidRPr="523896A2">
              <w:rPr>
                <w:rFonts w:ascii="Aptos Narrow" w:eastAsia="Aptos Narrow" w:hAnsi="Aptos Narrow" w:cs="Aptos Narrow"/>
                <w:color w:val="000000" w:themeColor="text1"/>
                <w:sz w:val="22"/>
                <w:szCs w:val="22"/>
              </w:rPr>
              <w:t>394.9</w:t>
            </w:r>
          </w:p>
        </w:tc>
        <w:tc>
          <w:tcPr>
            <w:tcW w:w="925" w:type="dxa"/>
            <w:tcBorders>
              <w:top w:val="single" w:sz="4" w:space="0" w:color="4D93D9"/>
              <w:left w:val="single" w:sz="4" w:space="0" w:color="4D93D9"/>
              <w:bottom w:val="single" w:sz="4" w:space="0" w:color="4D93D9"/>
              <w:right w:val="nil"/>
            </w:tcBorders>
            <w:tcMar>
              <w:top w:w="15" w:type="dxa"/>
              <w:left w:w="15" w:type="dxa"/>
              <w:right w:w="15" w:type="dxa"/>
            </w:tcMar>
            <w:vAlign w:val="bottom"/>
          </w:tcPr>
          <w:p w14:paraId="27E7862A" w14:textId="61A33F02" w:rsidR="523896A2" w:rsidRDefault="523896A2" w:rsidP="523896A2">
            <w:pPr>
              <w:spacing w:after="0"/>
              <w:jc w:val="right"/>
            </w:pPr>
            <w:r w:rsidRPr="523896A2">
              <w:rPr>
                <w:rFonts w:ascii="Aptos Narrow" w:eastAsia="Aptos Narrow" w:hAnsi="Aptos Narrow" w:cs="Aptos Narrow"/>
                <w:color w:val="000000" w:themeColor="text1"/>
                <w:sz w:val="22"/>
                <w:szCs w:val="22"/>
              </w:rPr>
              <w:t>410.1</w:t>
            </w:r>
          </w:p>
        </w:tc>
        <w:tc>
          <w:tcPr>
            <w:tcW w:w="903"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3D5362DE" w14:textId="692D3051" w:rsidR="523896A2" w:rsidRDefault="523896A2" w:rsidP="523896A2">
            <w:pPr>
              <w:spacing w:after="0"/>
              <w:jc w:val="right"/>
            </w:pPr>
            <w:r w:rsidRPr="523896A2">
              <w:rPr>
                <w:rFonts w:ascii="Aptos Narrow" w:eastAsia="Aptos Narrow" w:hAnsi="Aptos Narrow" w:cs="Aptos Narrow"/>
                <w:color w:val="000000" w:themeColor="text1"/>
                <w:sz w:val="22"/>
                <w:szCs w:val="22"/>
              </w:rPr>
              <w:t>440.9</w:t>
            </w:r>
          </w:p>
        </w:tc>
        <w:tc>
          <w:tcPr>
            <w:tcW w:w="903" w:type="dxa"/>
            <w:tcBorders>
              <w:top w:val="single" w:sz="4" w:space="0" w:color="4D93D9"/>
              <w:left w:val="single" w:sz="12" w:space="0" w:color="FF0000"/>
              <w:bottom w:val="single" w:sz="4" w:space="0" w:color="4D93D9"/>
              <w:right w:val="single" w:sz="4" w:space="0" w:color="4D93D9"/>
            </w:tcBorders>
            <w:tcMar>
              <w:top w:w="15" w:type="dxa"/>
              <w:left w:w="15" w:type="dxa"/>
              <w:right w:w="15" w:type="dxa"/>
            </w:tcMar>
            <w:vAlign w:val="bottom"/>
          </w:tcPr>
          <w:p w14:paraId="78A7C40A" w14:textId="4B65E705" w:rsidR="523896A2" w:rsidRDefault="523896A2" w:rsidP="523896A2">
            <w:pPr>
              <w:spacing w:after="0"/>
              <w:jc w:val="right"/>
            </w:pPr>
            <w:r w:rsidRPr="523896A2">
              <w:rPr>
                <w:rFonts w:ascii="Aptos Narrow" w:eastAsia="Aptos Narrow" w:hAnsi="Aptos Narrow" w:cs="Aptos Narrow"/>
                <w:color w:val="000000" w:themeColor="text1"/>
                <w:sz w:val="22"/>
                <w:szCs w:val="22"/>
              </w:rPr>
              <w:t>439.0</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3E583B7" w14:textId="1CA54C2E" w:rsidR="523896A2" w:rsidRDefault="523896A2" w:rsidP="523896A2">
            <w:pPr>
              <w:spacing w:after="0"/>
              <w:jc w:val="right"/>
            </w:pPr>
            <w:r w:rsidRPr="523896A2">
              <w:rPr>
                <w:rFonts w:ascii="Aptos Narrow" w:eastAsia="Aptos Narrow" w:hAnsi="Aptos Narrow" w:cs="Aptos Narrow"/>
                <w:color w:val="000000" w:themeColor="text1"/>
                <w:sz w:val="22"/>
                <w:szCs w:val="22"/>
              </w:rPr>
              <w:t>436.3</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D5604A5" w14:textId="2B16C537"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66C1CEAA"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9787712" w14:textId="6375B9AF" w:rsidR="523896A2" w:rsidRDefault="523896A2" w:rsidP="523896A2">
            <w:pPr>
              <w:spacing w:after="0"/>
            </w:pPr>
            <w:r w:rsidRPr="523896A2">
              <w:rPr>
                <w:rFonts w:ascii="Aptos Narrow" w:eastAsia="Aptos Narrow" w:hAnsi="Aptos Narrow" w:cs="Aptos Narrow"/>
                <w:color w:val="000000" w:themeColor="text1"/>
                <w:sz w:val="22"/>
                <w:szCs w:val="22"/>
              </w:rPr>
              <w:t>Budget FY 2025</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5D87285" w14:textId="1F4B9066"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75A724F" w14:textId="79808258"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E4D5672" w14:textId="2A47903A" w:rsidR="523896A2" w:rsidRDefault="523896A2" w:rsidP="523896A2">
            <w:pPr>
              <w:spacing w:after="0"/>
              <w:jc w:val="right"/>
            </w:pPr>
            <w:r w:rsidRPr="523896A2">
              <w:rPr>
                <w:rFonts w:ascii="Aptos Narrow" w:eastAsia="Aptos Narrow" w:hAnsi="Aptos Narrow" w:cs="Aptos Narrow"/>
                <w:color w:val="000000" w:themeColor="text1"/>
                <w:sz w:val="22"/>
                <w:szCs w:val="22"/>
              </w:rPr>
              <w:t>395.0</w:t>
            </w:r>
          </w:p>
        </w:tc>
        <w:tc>
          <w:tcPr>
            <w:tcW w:w="925" w:type="dxa"/>
            <w:tcBorders>
              <w:top w:val="single" w:sz="4" w:space="0" w:color="4D93D9"/>
              <w:left w:val="single" w:sz="4" w:space="0" w:color="4D93D9"/>
              <w:bottom w:val="single" w:sz="4" w:space="0" w:color="4D93D9"/>
              <w:right w:val="nil"/>
            </w:tcBorders>
            <w:tcMar>
              <w:top w:w="15" w:type="dxa"/>
              <w:left w:w="15" w:type="dxa"/>
              <w:right w:w="15" w:type="dxa"/>
            </w:tcMar>
            <w:vAlign w:val="bottom"/>
          </w:tcPr>
          <w:p w14:paraId="2066DB58" w14:textId="073F2B16" w:rsidR="523896A2" w:rsidRDefault="523896A2" w:rsidP="523896A2">
            <w:pPr>
              <w:spacing w:after="0"/>
              <w:jc w:val="right"/>
            </w:pPr>
            <w:r w:rsidRPr="523896A2">
              <w:rPr>
                <w:rFonts w:ascii="Aptos Narrow" w:eastAsia="Aptos Narrow" w:hAnsi="Aptos Narrow" w:cs="Aptos Narrow"/>
                <w:color w:val="000000" w:themeColor="text1"/>
                <w:sz w:val="22"/>
                <w:szCs w:val="22"/>
              </w:rPr>
              <w:t>419.5</w:t>
            </w:r>
          </w:p>
        </w:tc>
        <w:tc>
          <w:tcPr>
            <w:tcW w:w="903"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651628DC" w14:textId="3A4880F1" w:rsidR="523896A2" w:rsidRDefault="523896A2" w:rsidP="523896A2">
            <w:pPr>
              <w:spacing w:after="0"/>
              <w:jc w:val="right"/>
            </w:pPr>
            <w:r w:rsidRPr="523896A2">
              <w:rPr>
                <w:rFonts w:ascii="Aptos Narrow" w:eastAsia="Aptos Narrow" w:hAnsi="Aptos Narrow" w:cs="Aptos Narrow"/>
                <w:color w:val="9C0006"/>
                <w:sz w:val="22"/>
                <w:szCs w:val="22"/>
              </w:rPr>
              <w:t>452.3</w:t>
            </w:r>
          </w:p>
        </w:tc>
        <w:tc>
          <w:tcPr>
            <w:tcW w:w="903" w:type="dxa"/>
            <w:tcBorders>
              <w:top w:val="single" w:sz="4" w:space="0" w:color="4D93D9"/>
              <w:left w:val="single" w:sz="12" w:space="0" w:color="FF0000"/>
              <w:bottom w:val="single" w:sz="4" w:space="0" w:color="4D93D9"/>
              <w:right w:val="single" w:sz="4" w:space="0" w:color="4D93D9"/>
            </w:tcBorders>
            <w:tcMar>
              <w:top w:w="15" w:type="dxa"/>
              <w:left w:w="15" w:type="dxa"/>
              <w:right w:w="15" w:type="dxa"/>
            </w:tcMar>
            <w:vAlign w:val="bottom"/>
          </w:tcPr>
          <w:p w14:paraId="387AB531" w14:textId="648157EF" w:rsidR="523896A2" w:rsidRDefault="523896A2" w:rsidP="523896A2">
            <w:pPr>
              <w:spacing w:after="0"/>
              <w:jc w:val="right"/>
            </w:pPr>
            <w:r w:rsidRPr="523896A2">
              <w:rPr>
                <w:rFonts w:ascii="Aptos Narrow" w:eastAsia="Aptos Narrow" w:hAnsi="Aptos Narrow" w:cs="Aptos Narrow"/>
                <w:color w:val="000000" w:themeColor="text1"/>
                <w:sz w:val="22"/>
                <w:szCs w:val="22"/>
              </w:rPr>
              <w:t>453.0</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BB56894" w14:textId="7EFBD90A" w:rsidR="523896A2" w:rsidRDefault="523896A2" w:rsidP="523896A2">
            <w:pPr>
              <w:spacing w:after="0"/>
              <w:jc w:val="right"/>
            </w:pPr>
            <w:r w:rsidRPr="523896A2">
              <w:rPr>
                <w:rFonts w:ascii="Aptos Narrow" w:eastAsia="Aptos Narrow" w:hAnsi="Aptos Narrow" w:cs="Aptos Narrow"/>
                <w:color w:val="000000" w:themeColor="text1"/>
                <w:sz w:val="22"/>
                <w:szCs w:val="22"/>
              </w:rPr>
              <w:t>450.8</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55A2373" w14:textId="1248A899"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r>
      <w:tr w:rsidR="523896A2" w14:paraId="78101BA2"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6418973" w14:textId="18FE7123" w:rsidR="523896A2" w:rsidRDefault="523896A2" w:rsidP="523896A2">
            <w:pPr>
              <w:spacing w:after="0"/>
            </w:pPr>
            <w:r w:rsidRPr="523896A2">
              <w:rPr>
                <w:rFonts w:ascii="Aptos Narrow" w:eastAsia="Aptos Narrow" w:hAnsi="Aptos Narrow" w:cs="Aptos Narrow"/>
                <w:color w:val="000000" w:themeColor="text1"/>
                <w:sz w:val="22"/>
                <w:szCs w:val="22"/>
              </w:rPr>
              <w:t>Fiscal strategy FY 2026</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7612C0E" w14:textId="16994720"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87EDD27" w14:textId="57E9C006"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AB3B992" w14:textId="38C65DE7"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686E42B" w14:textId="297BEF67" w:rsidR="523896A2" w:rsidRDefault="523896A2" w:rsidP="523896A2">
            <w:pPr>
              <w:spacing w:after="0"/>
              <w:jc w:val="right"/>
            </w:pPr>
            <w:r w:rsidRPr="523896A2">
              <w:rPr>
                <w:rFonts w:ascii="Aptos Narrow" w:eastAsia="Aptos Narrow" w:hAnsi="Aptos Narrow" w:cs="Aptos Narrow"/>
                <w:color w:val="000000" w:themeColor="text1"/>
                <w:sz w:val="22"/>
                <w:szCs w:val="22"/>
              </w:rPr>
              <w:t>406.5</w:t>
            </w:r>
          </w:p>
        </w:tc>
        <w:tc>
          <w:tcPr>
            <w:tcW w:w="903" w:type="dxa"/>
            <w:tcBorders>
              <w:top w:val="single" w:sz="12" w:space="0" w:color="FF0000"/>
              <w:left w:val="single" w:sz="4" w:space="0" w:color="4D93D9"/>
              <w:bottom w:val="single" w:sz="4" w:space="0" w:color="4D93D9"/>
              <w:right w:val="single" w:sz="4" w:space="0" w:color="4D93D9"/>
            </w:tcBorders>
            <w:tcMar>
              <w:top w:w="15" w:type="dxa"/>
              <w:left w:w="15" w:type="dxa"/>
              <w:right w:w="15" w:type="dxa"/>
            </w:tcMar>
            <w:vAlign w:val="bottom"/>
          </w:tcPr>
          <w:p w14:paraId="67458798" w14:textId="64400607" w:rsidR="523896A2" w:rsidRDefault="523896A2" w:rsidP="523896A2">
            <w:pPr>
              <w:spacing w:after="0"/>
              <w:jc w:val="right"/>
            </w:pPr>
            <w:r w:rsidRPr="523896A2">
              <w:rPr>
                <w:rFonts w:ascii="Aptos Narrow" w:eastAsia="Aptos Narrow" w:hAnsi="Aptos Narrow" w:cs="Aptos Narrow"/>
                <w:color w:val="000000" w:themeColor="text1"/>
                <w:sz w:val="22"/>
                <w:szCs w:val="22"/>
              </w:rPr>
              <w:t>450.6</w:t>
            </w:r>
          </w:p>
        </w:tc>
        <w:tc>
          <w:tcPr>
            <w:tcW w:w="903"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2773C7CE" w14:textId="798F5C8A" w:rsidR="523896A2" w:rsidRDefault="523896A2" w:rsidP="523896A2">
            <w:pPr>
              <w:spacing w:after="0"/>
              <w:jc w:val="right"/>
            </w:pPr>
            <w:r w:rsidRPr="523896A2">
              <w:rPr>
                <w:rFonts w:ascii="Aptos Narrow" w:eastAsia="Aptos Narrow" w:hAnsi="Aptos Narrow" w:cs="Aptos Narrow"/>
                <w:color w:val="000000" w:themeColor="text1"/>
                <w:sz w:val="22"/>
                <w:szCs w:val="22"/>
              </w:rPr>
              <w:t>468.1</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3CC4B3F" w14:textId="02AF1276" w:rsidR="523896A2" w:rsidRDefault="523896A2" w:rsidP="523896A2">
            <w:pPr>
              <w:spacing w:after="0"/>
              <w:jc w:val="right"/>
            </w:pPr>
            <w:r w:rsidRPr="523896A2">
              <w:rPr>
                <w:rFonts w:ascii="Aptos Narrow" w:eastAsia="Aptos Narrow" w:hAnsi="Aptos Narrow" w:cs="Aptos Narrow"/>
                <w:color w:val="000000" w:themeColor="text1"/>
                <w:sz w:val="22"/>
                <w:szCs w:val="22"/>
              </w:rPr>
              <w:t>474.7</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7E0BB30" w14:textId="6659DF49" w:rsidR="523896A2" w:rsidRDefault="523896A2" w:rsidP="523896A2">
            <w:pPr>
              <w:spacing w:after="0"/>
              <w:jc w:val="right"/>
            </w:pPr>
            <w:r w:rsidRPr="523896A2">
              <w:rPr>
                <w:rFonts w:ascii="Aptos Narrow" w:eastAsia="Aptos Narrow" w:hAnsi="Aptos Narrow" w:cs="Aptos Narrow"/>
                <w:color w:val="000000" w:themeColor="text1"/>
                <w:sz w:val="22"/>
                <w:szCs w:val="22"/>
              </w:rPr>
              <w:t>478.8</w:t>
            </w:r>
          </w:p>
        </w:tc>
      </w:tr>
      <w:tr w:rsidR="523896A2" w14:paraId="7C4FD0C5" w14:textId="77777777" w:rsidTr="523896A2">
        <w:trPr>
          <w:trHeight w:val="315"/>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2B7D439" w14:textId="0D1D896A" w:rsidR="523896A2" w:rsidRDefault="523896A2" w:rsidP="523896A2">
            <w:pPr>
              <w:spacing w:after="0"/>
            </w:pPr>
            <w:r w:rsidRPr="523896A2">
              <w:rPr>
                <w:rFonts w:ascii="Aptos Narrow" w:eastAsia="Aptos Narrow" w:hAnsi="Aptos Narrow" w:cs="Aptos Narrow"/>
                <w:color w:val="000000" w:themeColor="text1"/>
                <w:sz w:val="22"/>
                <w:szCs w:val="22"/>
              </w:rPr>
              <w:t>Budget FY 2026</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5B4E856" w14:textId="359E2B2B"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480DFF7" w14:textId="358ED75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29A6725" w14:textId="35F117F4"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07B46A5" w14:textId="4D4EBAB9" w:rsidR="523896A2" w:rsidRDefault="523896A2" w:rsidP="523896A2">
            <w:pPr>
              <w:spacing w:after="0"/>
              <w:jc w:val="right"/>
            </w:pPr>
            <w:r w:rsidRPr="523896A2">
              <w:rPr>
                <w:rFonts w:ascii="Aptos Narrow" w:eastAsia="Aptos Narrow" w:hAnsi="Aptos Narrow" w:cs="Aptos Narrow"/>
                <w:color w:val="000000" w:themeColor="text1"/>
                <w:sz w:val="22"/>
                <w:szCs w:val="22"/>
              </w:rPr>
              <w:t>397.9</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79A803F" w14:textId="604CDF6E" w:rsidR="523896A2" w:rsidRDefault="523896A2" w:rsidP="523896A2">
            <w:pPr>
              <w:spacing w:after="0"/>
              <w:jc w:val="right"/>
            </w:pPr>
            <w:r w:rsidRPr="523896A2">
              <w:rPr>
                <w:rFonts w:ascii="Aptos Narrow" w:eastAsia="Aptos Narrow" w:hAnsi="Aptos Narrow" w:cs="Aptos Narrow"/>
                <w:color w:val="000000" w:themeColor="text1"/>
                <w:sz w:val="22"/>
                <w:szCs w:val="22"/>
              </w:rPr>
              <w:t>449.2</w:t>
            </w:r>
          </w:p>
        </w:tc>
        <w:tc>
          <w:tcPr>
            <w:tcW w:w="903"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5E99A9CF" w14:textId="5E23E6AB" w:rsidR="523896A2" w:rsidRDefault="523896A2" w:rsidP="523896A2">
            <w:pPr>
              <w:spacing w:after="0"/>
              <w:jc w:val="right"/>
            </w:pPr>
            <w:r w:rsidRPr="523896A2">
              <w:rPr>
                <w:rFonts w:ascii="Aptos Narrow" w:eastAsia="Aptos Narrow" w:hAnsi="Aptos Narrow" w:cs="Aptos Narrow"/>
                <w:color w:val="9C0006"/>
                <w:sz w:val="22"/>
                <w:szCs w:val="22"/>
              </w:rPr>
              <w:t>603.0</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6BAB90D" w14:textId="34D9F0A0" w:rsidR="523896A2" w:rsidRDefault="523896A2" w:rsidP="523896A2">
            <w:pPr>
              <w:spacing w:after="0"/>
              <w:jc w:val="right"/>
            </w:pPr>
            <w:r w:rsidRPr="523896A2">
              <w:rPr>
                <w:rFonts w:ascii="Aptos Narrow" w:eastAsia="Aptos Narrow" w:hAnsi="Aptos Narrow" w:cs="Aptos Narrow"/>
                <w:color w:val="000000" w:themeColor="text1"/>
                <w:sz w:val="22"/>
                <w:szCs w:val="22"/>
              </w:rPr>
              <w:t>563.6</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25DCD70" w14:textId="3614A0D9" w:rsidR="523896A2" w:rsidRDefault="523896A2" w:rsidP="523896A2">
            <w:pPr>
              <w:spacing w:after="0"/>
              <w:jc w:val="right"/>
            </w:pPr>
            <w:r w:rsidRPr="523896A2">
              <w:rPr>
                <w:rFonts w:ascii="Aptos Narrow" w:eastAsia="Aptos Narrow" w:hAnsi="Aptos Narrow" w:cs="Aptos Narrow"/>
                <w:color w:val="000000" w:themeColor="text1"/>
                <w:sz w:val="22"/>
                <w:szCs w:val="22"/>
              </w:rPr>
              <w:t>571.5</w:t>
            </w:r>
          </w:p>
        </w:tc>
      </w:tr>
      <w:tr w:rsidR="523896A2" w14:paraId="6D38B7D2" w14:textId="77777777" w:rsidTr="523896A2">
        <w:trPr>
          <w:trHeight w:val="300"/>
        </w:trPr>
        <w:tc>
          <w:tcPr>
            <w:tcW w:w="30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1E66EF0" w14:textId="424FA5FB" w:rsidR="523896A2" w:rsidRDefault="523896A2" w:rsidP="523896A2">
            <w:pPr>
              <w:spacing w:after="0"/>
            </w:pPr>
            <w:r w:rsidRPr="523896A2">
              <w:rPr>
                <w:rFonts w:ascii="Aptos Narrow" w:eastAsia="Aptos Narrow" w:hAnsi="Aptos Narrow" w:cs="Aptos Narrow"/>
                <w:color w:val="000000" w:themeColor="text1"/>
                <w:sz w:val="22"/>
                <w:szCs w:val="22"/>
              </w:rPr>
              <w:t>Outturn</w:t>
            </w:r>
          </w:p>
        </w:tc>
        <w:tc>
          <w:tcPr>
            <w:tcW w:w="88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3D8D790" w14:textId="3DBF7134"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shd w:val="clear" w:color="auto" w:fill="C6EFCE"/>
            <w:tcMar>
              <w:top w:w="15" w:type="dxa"/>
              <w:left w:w="15" w:type="dxa"/>
              <w:right w:w="15" w:type="dxa"/>
            </w:tcMar>
            <w:vAlign w:val="bottom"/>
          </w:tcPr>
          <w:p w14:paraId="46C38B2F" w14:textId="76D25908" w:rsidR="523896A2" w:rsidRDefault="523896A2" w:rsidP="523896A2">
            <w:pPr>
              <w:spacing w:after="0"/>
              <w:jc w:val="right"/>
            </w:pPr>
            <w:r w:rsidRPr="523896A2">
              <w:rPr>
                <w:rFonts w:ascii="Aptos Narrow" w:eastAsia="Aptos Narrow" w:hAnsi="Aptos Narrow" w:cs="Aptos Narrow"/>
                <w:color w:val="006100"/>
                <w:sz w:val="22"/>
                <w:szCs w:val="22"/>
              </w:rPr>
              <w:t>323.7</w:t>
            </w:r>
          </w:p>
        </w:tc>
        <w:tc>
          <w:tcPr>
            <w:tcW w:w="903" w:type="dxa"/>
            <w:tcBorders>
              <w:top w:val="single" w:sz="4" w:space="0" w:color="4D93D9"/>
              <w:left w:val="single" w:sz="4" w:space="0" w:color="4D93D9"/>
              <w:bottom w:val="single" w:sz="4" w:space="0" w:color="4D93D9"/>
              <w:right w:val="single" w:sz="4" w:space="0" w:color="4D93D9"/>
            </w:tcBorders>
            <w:shd w:val="clear" w:color="auto" w:fill="C6EFCE"/>
            <w:tcMar>
              <w:top w:w="15" w:type="dxa"/>
              <w:left w:w="15" w:type="dxa"/>
              <w:right w:w="15" w:type="dxa"/>
            </w:tcMar>
            <w:vAlign w:val="bottom"/>
          </w:tcPr>
          <w:p w14:paraId="784B8BFB" w14:textId="7C244A3B" w:rsidR="523896A2" w:rsidRDefault="523896A2" w:rsidP="523896A2">
            <w:pPr>
              <w:spacing w:after="0"/>
              <w:jc w:val="right"/>
            </w:pPr>
            <w:r w:rsidRPr="523896A2">
              <w:rPr>
                <w:rFonts w:ascii="Aptos Narrow" w:eastAsia="Aptos Narrow" w:hAnsi="Aptos Narrow" w:cs="Aptos Narrow"/>
                <w:color w:val="006100"/>
                <w:sz w:val="22"/>
                <w:szCs w:val="22"/>
              </w:rPr>
              <w:t>395.0</w:t>
            </w:r>
          </w:p>
        </w:tc>
        <w:tc>
          <w:tcPr>
            <w:tcW w:w="925" w:type="dxa"/>
            <w:tcBorders>
              <w:top w:val="single" w:sz="4" w:space="0" w:color="4D93D9"/>
              <w:left w:val="single" w:sz="4" w:space="0" w:color="4D93D9"/>
              <w:bottom w:val="single" w:sz="4" w:space="0" w:color="4D93D9"/>
              <w:right w:val="single" w:sz="4" w:space="0" w:color="4D93D9"/>
            </w:tcBorders>
            <w:shd w:val="clear" w:color="auto" w:fill="C6EFCE"/>
            <w:tcMar>
              <w:top w:w="15" w:type="dxa"/>
              <w:left w:w="15" w:type="dxa"/>
              <w:right w:w="15" w:type="dxa"/>
            </w:tcMar>
            <w:vAlign w:val="bottom"/>
          </w:tcPr>
          <w:p w14:paraId="1C03E93E" w14:textId="59B3349E" w:rsidR="523896A2" w:rsidRDefault="523896A2" w:rsidP="523896A2">
            <w:pPr>
              <w:spacing w:after="0"/>
              <w:jc w:val="right"/>
            </w:pPr>
            <w:r w:rsidRPr="523896A2">
              <w:rPr>
                <w:rFonts w:ascii="Aptos Narrow" w:eastAsia="Aptos Narrow" w:hAnsi="Aptos Narrow" w:cs="Aptos Narrow"/>
                <w:color w:val="006100"/>
                <w:sz w:val="22"/>
                <w:szCs w:val="22"/>
              </w:rPr>
              <w:t>397.9</w:t>
            </w:r>
          </w:p>
        </w:tc>
        <w:tc>
          <w:tcPr>
            <w:tcW w:w="903" w:type="dxa"/>
            <w:tcBorders>
              <w:top w:val="single" w:sz="4" w:space="0" w:color="4D93D9"/>
              <w:left w:val="single" w:sz="4" w:space="0" w:color="4D93D9"/>
              <w:bottom w:val="single" w:sz="4" w:space="0" w:color="4D93D9"/>
              <w:right w:val="single" w:sz="4" w:space="0" w:color="4D93D9"/>
            </w:tcBorders>
            <w:shd w:val="clear" w:color="auto" w:fill="FFC7CE"/>
            <w:tcMar>
              <w:top w:w="15" w:type="dxa"/>
              <w:left w:w="15" w:type="dxa"/>
              <w:right w:w="15" w:type="dxa"/>
            </w:tcMar>
            <w:vAlign w:val="bottom"/>
          </w:tcPr>
          <w:p w14:paraId="71EACDB8" w14:textId="20732298" w:rsidR="523896A2" w:rsidRDefault="523896A2" w:rsidP="523896A2">
            <w:pPr>
              <w:spacing w:after="0"/>
              <w:jc w:val="right"/>
            </w:pPr>
            <w:r w:rsidRPr="523896A2">
              <w:rPr>
                <w:rFonts w:ascii="Aptos Narrow" w:eastAsia="Aptos Narrow" w:hAnsi="Aptos Narrow" w:cs="Aptos Narrow"/>
                <w:color w:val="9C0006"/>
                <w:sz w:val="22"/>
                <w:szCs w:val="22"/>
              </w:rPr>
              <w:t>449.2</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C931DEA" w14:textId="716FF54C"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3"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317B43E" w14:textId="094DEEAD" w:rsidR="523896A2" w:rsidRDefault="523896A2" w:rsidP="523896A2">
            <w:pPr>
              <w:spacing w:after="0"/>
            </w:pPr>
            <w:r w:rsidRPr="523896A2">
              <w:rPr>
                <w:rFonts w:ascii="Aptos Narrow" w:eastAsia="Aptos Narrow" w:hAnsi="Aptos Narrow" w:cs="Aptos Narrow"/>
                <w:color w:val="000000" w:themeColor="text1"/>
                <w:sz w:val="22"/>
                <w:szCs w:val="22"/>
              </w:rPr>
              <w:t xml:space="preserve"> </w:t>
            </w:r>
          </w:p>
        </w:tc>
        <w:tc>
          <w:tcPr>
            <w:tcW w:w="904"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B25A687" w14:textId="1E8059B1" w:rsidR="523896A2" w:rsidRDefault="523896A2" w:rsidP="523896A2">
            <w:pPr>
              <w:spacing w:after="0"/>
              <w:rPr>
                <w:rFonts w:ascii="Aptos Narrow" w:eastAsia="Aptos Narrow" w:hAnsi="Aptos Narrow" w:cs="Aptos Narrow"/>
                <w:color w:val="000000" w:themeColor="text1"/>
                <w:sz w:val="22"/>
                <w:szCs w:val="22"/>
              </w:rPr>
            </w:pPr>
          </w:p>
        </w:tc>
      </w:tr>
    </w:tbl>
    <w:p w14:paraId="1E7135C9" w14:textId="784E8734" w:rsidR="44EDDFC3" w:rsidRPr="00BA795D" w:rsidRDefault="00BA795D" w:rsidP="00BA795D">
      <w:pPr>
        <w:pStyle w:val="ParagraphNumbering"/>
        <w:numPr>
          <w:ilvl w:val="0"/>
          <w:numId w:val="0"/>
        </w:numPr>
        <w:rPr>
          <w:sz w:val="18"/>
          <w:szCs w:val="18"/>
        </w:rPr>
      </w:pPr>
      <w:r w:rsidRPr="00BA795D">
        <w:rPr>
          <w:sz w:val="18"/>
          <w:szCs w:val="18"/>
        </w:rPr>
        <w:t>Source: Mission, authorities’ data</w:t>
      </w:r>
    </w:p>
    <w:p w14:paraId="4E4CB838" w14:textId="5F75F10D" w:rsidR="4ABF2370" w:rsidRDefault="0032188E" w:rsidP="00BA795D">
      <w:pPr>
        <w:pStyle w:val="Boxfiguretabletitle"/>
      </w:pPr>
      <w:r>
        <w:fldChar w:fldCharType="begin"/>
      </w:r>
      <w:r>
        <w:instrText xml:space="preserve"> TC "</w:instrText>
      </w:r>
      <w:bookmarkStart w:id="57" w:name="_Toc216652173"/>
      <w:r>
        <w:instrText>Table 5. Development Budget Expenditure Estimates – Budget Strategy and Budget Statement</w:instrText>
      </w:r>
      <w:bookmarkEnd w:id="57"/>
      <w:r>
        <w:instrText xml:space="preserve">"\f B </w:instrText>
      </w:r>
      <w:r>
        <w:fldChar w:fldCharType="end"/>
      </w:r>
      <w:r w:rsidR="4ABF2370" w:rsidRPr="6F6C5974">
        <w:t>Table 5</w:t>
      </w:r>
      <w:r>
        <w:t>.</w:t>
      </w:r>
      <w:r w:rsidR="4ABF2370" w:rsidRPr="6F6C5974">
        <w:t xml:space="preserve"> </w:t>
      </w:r>
      <w:r w:rsidR="029A48E4" w:rsidRPr="11A45710">
        <w:t>Development</w:t>
      </w:r>
      <w:r w:rsidR="4ABF2370" w:rsidRPr="6F6C5974">
        <w:t xml:space="preserve"> Budget Expenditure Estimates – Budget Strategy and Budget Statement</w:t>
      </w:r>
    </w:p>
    <w:tbl>
      <w:tblPr>
        <w:tblW w:w="0" w:type="auto"/>
        <w:tblLook w:val="06A0" w:firstRow="1" w:lastRow="0" w:firstColumn="1" w:lastColumn="0" w:noHBand="1" w:noVBand="1"/>
      </w:tblPr>
      <w:tblGrid>
        <w:gridCol w:w="2909"/>
        <w:gridCol w:w="820"/>
        <w:gridCol w:w="801"/>
        <w:gridCol w:w="801"/>
        <w:gridCol w:w="824"/>
        <w:gridCol w:w="801"/>
        <w:gridCol w:w="801"/>
        <w:gridCol w:w="801"/>
        <w:gridCol w:w="802"/>
      </w:tblGrid>
      <w:tr w:rsidR="6D200FD8" w14:paraId="639A4C83" w14:textId="77777777" w:rsidTr="6D200FD8">
        <w:trPr>
          <w:trHeight w:val="300"/>
        </w:trPr>
        <w:tc>
          <w:tcPr>
            <w:tcW w:w="3425" w:type="dxa"/>
            <w:tcBorders>
              <w:top w:val="nil"/>
              <w:left w:val="nil"/>
              <w:bottom w:val="nil"/>
              <w:right w:val="nil"/>
            </w:tcBorders>
            <w:shd w:val="clear" w:color="auto" w:fill="215C98"/>
            <w:tcMar>
              <w:top w:w="15" w:type="dxa"/>
              <w:left w:w="15" w:type="dxa"/>
              <w:right w:w="15" w:type="dxa"/>
            </w:tcMar>
            <w:vAlign w:val="bottom"/>
          </w:tcPr>
          <w:p w14:paraId="4FB1E043" w14:textId="31E3931C" w:rsidR="6D200FD8" w:rsidRDefault="6D200FD8" w:rsidP="6D200FD8">
            <w:pPr>
              <w:spacing w:after="0"/>
            </w:pPr>
            <w:r w:rsidRPr="6D200FD8">
              <w:rPr>
                <w:rFonts w:ascii="Aptos Narrow" w:eastAsia="Aptos Narrow" w:hAnsi="Aptos Narrow" w:cs="Aptos Narrow"/>
                <w:b/>
                <w:bCs/>
                <w:color w:val="FFFFFF" w:themeColor="background1"/>
                <w:sz w:val="22"/>
                <w:szCs w:val="22"/>
              </w:rPr>
              <w:t>Development Expenditure ($T m)</w:t>
            </w:r>
          </w:p>
        </w:tc>
        <w:tc>
          <w:tcPr>
            <w:tcW w:w="857" w:type="dxa"/>
            <w:tcBorders>
              <w:top w:val="nil"/>
              <w:left w:val="nil"/>
              <w:bottom w:val="nil"/>
              <w:right w:val="nil"/>
            </w:tcBorders>
            <w:shd w:val="clear" w:color="auto" w:fill="215C98"/>
            <w:tcMar>
              <w:top w:w="15" w:type="dxa"/>
              <w:left w:w="15" w:type="dxa"/>
              <w:right w:w="15" w:type="dxa"/>
            </w:tcMar>
            <w:vAlign w:val="bottom"/>
          </w:tcPr>
          <w:p w14:paraId="4D24418E" w14:textId="1BA94231" w:rsidR="6D200FD8" w:rsidRDefault="6D200FD8" w:rsidP="6D200FD8">
            <w:pPr>
              <w:spacing w:after="0"/>
            </w:pPr>
            <w:r w:rsidRPr="6D200FD8">
              <w:rPr>
                <w:rFonts w:ascii="Aptos Narrow" w:eastAsia="Aptos Narrow" w:hAnsi="Aptos Narrow" w:cs="Aptos Narrow"/>
                <w:b/>
                <w:bCs/>
                <w:color w:val="FFFFFF" w:themeColor="background1"/>
                <w:sz w:val="22"/>
                <w:szCs w:val="22"/>
              </w:rPr>
              <w:t>FY2021</w:t>
            </w:r>
          </w:p>
        </w:tc>
        <w:tc>
          <w:tcPr>
            <w:tcW w:w="885" w:type="dxa"/>
            <w:tcBorders>
              <w:top w:val="nil"/>
              <w:left w:val="nil"/>
              <w:bottom w:val="nil"/>
              <w:right w:val="nil"/>
            </w:tcBorders>
            <w:shd w:val="clear" w:color="auto" w:fill="215C98"/>
            <w:tcMar>
              <w:top w:w="15" w:type="dxa"/>
              <w:left w:w="15" w:type="dxa"/>
              <w:right w:w="15" w:type="dxa"/>
            </w:tcMar>
            <w:vAlign w:val="bottom"/>
          </w:tcPr>
          <w:p w14:paraId="0232F33D" w14:textId="2DD0235E" w:rsidR="6D200FD8" w:rsidRDefault="6D200FD8" w:rsidP="6D200FD8">
            <w:pPr>
              <w:spacing w:after="0"/>
            </w:pPr>
            <w:r w:rsidRPr="6D200FD8">
              <w:rPr>
                <w:rFonts w:ascii="Aptos Narrow" w:eastAsia="Aptos Narrow" w:hAnsi="Aptos Narrow" w:cs="Aptos Narrow"/>
                <w:b/>
                <w:bCs/>
                <w:color w:val="FFFFFF" w:themeColor="background1"/>
                <w:sz w:val="22"/>
                <w:szCs w:val="22"/>
              </w:rPr>
              <w:t>FY 2022</w:t>
            </w:r>
          </w:p>
        </w:tc>
        <w:tc>
          <w:tcPr>
            <w:tcW w:w="885" w:type="dxa"/>
            <w:tcBorders>
              <w:top w:val="nil"/>
              <w:left w:val="nil"/>
              <w:bottom w:val="nil"/>
              <w:right w:val="nil"/>
            </w:tcBorders>
            <w:shd w:val="clear" w:color="auto" w:fill="215C98"/>
            <w:tcMar>
              <w:top w:w="15" w:type="dxa"/>
              <w:left w:w="15" w:type="dxa"/>
              <w:right w:w="15" w:type="dxa"/>
            </w:tcMar>
            <w:vAlign w:val="bottom"/>
          </w:tcPr>
          <w:p w14:paraId="76040077" w14:textId="7F96D584" w:rsidR="6D200FD8" w:rsidRDefault="6D200FD8" w:rsidP="6D200FD8">
            <w:pPr>
              <w:spacing w:after="0"/>
            </w:pPr>
            <w:r w:rsidRPr="6D200FD8">
              <w:rPr>
                <w:rFonts w:ascii="Aptos Narrow" w:eastAsia="Aptos Narrow" w:hAnsi="Aptos Narrow" w:cs="Aptos Narrow"/>
                <w:b/>
                <w:bCs/>
                <w:color w:val="FFFFFF" w:themeColor="background1"/>
                <w:sz w:val="22"/>
                <w:szCs w:val="22"/>
              </w:rPr>
              <w:t>FY 2023</w:t>
            </w:r>
          </w:p>
        </w:tc>
        <w:tc>
          <w:tcPr>
            <w:tcW w:w="915" w:type="dxa"/>
            <w:tcBorders>
              <w:top w:val="nil"/>
              <w:left w:val="nil"/>
              <w:bottom w:val="nil"/>
              <w:right w:val="nil"/>
            </w:tcBorders>
            <w:shd w:val="clear" w:color="auto" w:fill="215C98"/>
            <w:tcMar>
              <w:top w:w="15" w:type="dxa"/>
              <w:left w:w="15" w:type="dxa"/>
              <w:right w:w="15" w:type="dxa"/>
            </w:tcMar>
            <w:vAlign w:val="bottom"/>
          </w:tcPr>
          <w:p w14:paraId="0A24476F" w14:textId="7AF0A073" w:rsidR="6D200FD8" w:rsidRDefault="6D200FD8" w:rsidP="6D200FD8">
            <w:pPr>
              <w:spacing w:after="0"/>
            </w:pPr>
            <w:r w:rsidRPr="6D200FD8">
              <w:rPr>
                <w:rFonts w:ascii="Aptos Narrow" w:eastAsia="Aptos Narrow" w:hAnsi="Aptos Narrow" w:cs="Aptos Narrow"/>
                <w:b/>
                <w:bCs/>
                <w:color w:val="FFFFFF" w:themeColor="background1"/>
                <w:sz w:val="22"/>
                <w:szCs w:val="22"/>
              </w:rPr>
              <w:t xml:space="preserve">FY 2024 </w:t>
            </w:r>
          </w:p>
        </w:tc>
        <w:tc>
          <w:tcPr>
            <w:tcW w:w="885" w:type="dxa"/>
            <w:tcBorders>
              <w:top w:val="nil"/>
              <w:left w:val="nil"/>
              <w:bottom w:val="nil"/>
              <w:right w:val="nil"/>
            </w:tcBorders>
            <w:shd w:val="clear" w:color="auto" w:fill="215C98"/>
            <w:tcMar>
              <w:top w:w="15" w:type="dxa"/>
              <w:left w:w="15" w:type="dxa"/>
              <w:right w:w="15" w:type="dxa"/>
            </w:tcMar>
            <w:vAlign w:val="bottom"/>
          </w:tcPr>
          <w:p w14:paraId="0A99DA6B" w14:textId="02879752" w:rsidR="6D200FD8" w:rsidRDefault="6D200FD8" w:rsidP="6D200FD8">
            <w:pPr>
              <w:spacing w:after="0"/>
            </w:pPr>
            <w:r w:rsidRPr="6D200FD8">
              <w:rPr>
                <w:rFonts w:ascii="Aptos Narrow" w:eastAsia="Aptos Narrow" w:hAnsi="Aptos Narrow" w:cs="Aptos Narrow"/>
                <w:b/>
                <w:bCs/>
                <w:color w:val="FFFFFF" w:themeColor="background1"/>
                <w:sz w:val="22"/>
                <w:szCs w:val="22"/>
              </w:rPr>
              <w:t>FY 2025</w:t>
            </w:r>
          </w:p>
        </w:tc>
        <w:tc>
          <w:tcPr>
            <w:tcW w:w="885" w:type="dxa"/>
            <w:tcBorders>
              <w:top w:val="nil"/>
              <w:left w:val="nil"/>
              <w:bottom w:val="nil"/>
              <w:right w:val="nil"/>
            </w:tcBorders>
            <w:shd w:val="clear" w:color="auto" w:fill="215C98"/>
            <w:tcMar>
              <w:top w:w="15" w:type="dxa"/>
              <w:left w:w="15" w:type="dxa"/>
              <w:right w:w="15" w:type="dxa"/>
            </w:tcMar>
            <w:vAlign w:val="bottom"/>
          </w:tcPr>
          <w:p w14:paraId="50389D8A" w14:textId="31F1D80F" w:rsidR="6D200FD8" w:rsidRDefault="6D200FD8" w:rsidP="6D200FD8">
            <w:pPr>
              <w:spacing w:after="0"/>
            </w:pPr>
            <w:r w:rsidRPr="6D200FD8">
              <w:rPr>
                <w:rFonts w:ascii="Aptos Narrow" w:eastAsia="Aptos Narrow" w:hAnsi="Aptos Narrow" w:cs="Aptos Narrow"/>
                <w:b/>
                <w:bCs/>
                <w:color w:val="FFFFFF" w:themeColor="background1"/>
                <w:sz w:val="22"/>
                <w:szCs w:val="22"/>
              </w:rPr>
              <w:t>FY 2026</w:t>
            </w:r>
          </w:p>
        </w:tc>
        <w:tc>
          <w:tcPr>
            <w:tcW w:w="885" w:type="dxa"/>
            <w:tcBorders>
              <w:top w:val="nil"/>
              <w:left w:val="nil"/>
              <w:bottom w:val="nil"/>
              <w:right w:val="nil"/>
            </w:tcBorders>
            <w:shd w:val="clear" w:color="auto" w:fill="215C98"/>
            <w:tcMar>
              <w:top w:w="15" w:type="dxa"/>
              <w:left w:w="15" w:type="dxa"/>
              <w:right w:w="15" w:type="dxa"/>
            </w:tcMar>
            <w:vAlign w:val="bottom"/>
          </w:tcPr>
          <w:p w14:paraId="77CBD3C9" w14:textId="7CDADFE9" w:rsidR="6D200FD8" w:rsidRDefault="6D200FD8" w:rsidP="6D200FD8">
            <w:pPr>
              <w:spacing w:after="0"/>
            </w:pPr>
            <w:r w:rsidRPr="6D200FD8">
              <w:rPr>
                <w:rFonts w:ascii="Aptos Narrow" w:eastAsia="Aptos Narrow" w:hAnsi="Aptos Narrow" w:cs="Aptos Narrow"/>
                <w:b/>
                <w:bCs/>
                <w:color w:val="FFFFFF" w:themeColor="background1"/>
                <w:sz w:val="22"/>
                <w:szCs w:val="22"/>
              </w:rPr>
              <w:t>FY 2027</w:t>
            </w:r>
          </w:p>
        </w:tc>
        <w:tc>
          <w:tcPr>
            <w:tcW w:w="886" w:type="dxa"/>
            <w:tcBorders>
              <w:top w:val="nil"/>
              <w:left w:val="nil"/>
              <w:bottom w:val="nil"/>
              <w:right w:val="nil"/>
            </w:tcBorders>
            <w:shd w:val="clear" w:color="auto" w:fill="215C98"/>
            <w:tcMar>
              <w:top w:w="15" w:type="dxa"/>
              <w:left w:w="15" w:type="dxa"/>
              <w:right w:w="15" w:type="dxa"/>
            </w:tcMar>
            <w:vAlign w:val="bottom"/>
          </w:tcPr>
          <w:p w14:paraId="73653959" w14:textId="63D5D24F" w:rsidR="6D200FD8" w:rsidRDefault="6D200FD8" w:rsidP="6D200FD8">
            <w:pPr>
              <w:spacing w:after="0"/>
            </w:pPr>
            <w:r w:rsidRPr="6D200FD8">
              <w:rPr>
                <w:rFonts w:ascii="Aptos Narrow" w:eastAsia="Aptos Narrow" w:hAnsi="Aptos Narrow" w:cs="Aptos Narrow"/>
                <w:b/>
                <w:bCs/>
                <w:color w:val="FFFFFF" w:themeColor="background1"/>
                <w:sz w:val="22"/>
                <w:szCs w:val="22"/>
              </w:rPr>
              <w:t>FY 2028</w:t>
            </w:r>
          </w:p>
        </w:tc>
      </w:tr>
      <w:tr w:rsidR="6D200FD8" w14:paraId="0C9D1647"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41C9041" w14:textId="587FAD54" w:rsidR="6D200FD8" w:rsidRDefault="6D200FD8" w:rsidP="6D200FD8">
            <w:pPr>
              <w:spacing w:after="0"/>
            </w:pPr>
            <w:r w:rsidRPr="6D200FD8">
              <w:rPr>
                <w:rFonts w:ascii="Aptos Narrow" w:eastAsia="Aptos Narrow" w:hAnsi="Aptos Narrow" w:cs="Aptos Narrow"/>
                <w:color w:val="000000" w:themeColor="text1"/>
                <w:sz w:val="22"/>
                <w:szCs w:val="22"/>
              </w:rPr>
              <w:t>Fiscal strategy FY 2022</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5018CCF" w14:textId="771A6BE9" w:rsidR="6D200FD8" w:rsidRDefault="6D200FD8" w:rsidP="6D200FD8">
            <w:pPr>
              <w:spacing w:after="0"/>
              <w:jc w:val="right"/>
            </w:pPr>
            <w:r w:rsidRPr="6D200FD8">
              <w:rPr>
                <w:rFonts w:ascii="Aptos Narrow" w:eastAsia="Aptos Narrow" w:hAnsi="Aptos Narrow" w:cs="Aptos Narrow"/>
                <w:color w:val="000000" w:themeColor="text1"/>
                <w:sz w:val="22"/>
                <w:szCs w:val="22"/>
              </w:rPr>
              <w:t>131.4</w:t>
            </w:r>
          </w:p>
        </w:tc>
        <w:tc>
          <w:tcPr>
            <w:tcW w:w="88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79441B78" w14:textId="5991B209" w:rsidR="6D200FD8" w:rsidRDefault="6D200FD8" w:rsidP="6D200FD8">
            <w:pPr>
              <w:spacing w:after="0"/>
              <w:jc w:val="right"/>
            </w:pPr>
            <w:r w:rsidRPr="6D200FD8">
              <w:rPr>
                <w:rFonts w:ascii="Aptos Narrow" w:eastAsia="Aptos Narrow" w:hAnsi="Aptos Narrow" w:cs="Aptos Narrow"/>
                <w:color w:val="000000" w:themeColor="text1"/>
                <w:sz w:val="22"/>
                <w:szCs w:val="22"/>
              </w:rPr>
              <w:t>126.9</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9CF7A0D" w14:textId="567B5AA1" w:rsidR="6D200FD8" w:rsidRDefault="6D200FD8" w:rsidP="6D200FD8">
            <w:pPr>
              <w:spacing w:after="0"/>
              <w:jc w:val="right"/>
            </w:pPr>
            <w:r w:rsidRPr="6D200FD8">
              <w:rPr>
                <w:rFonts w:ascii="Aptos Narrow" w:eastAsia="Aptos Narrow" w:hAnsi="Aptos Narrow" w:cs="Aptos Narrow"/>
                <w:color w:val="000000" w:themeColor="text1"/>
                <w:sz w:val="22"/>
                <w:szCs w:val="22"/>
              </w:rPr>
              <w:t>144.1</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017D662" w14:textId="1EE52ADD" w:rsidR="6D200FD8" w:rsidRDefault="6D200FD8" w:rsidP="6D200FD8">
            <w:pPr>
              <w:spacing w:after="0"/>
              <w:jc w:val="right"/>
            </w:pPr>
            <w:r w:rsidRPr="6D200FD8">
              <w:rPr>
                <w:rFonts w:ascii="Aptos Narrow" w:eastAsia="Aptos Narrow" w:hAnsi="Aptos Narrow" w:cs="Aptos Narrow"/>
                <w:color w:val="000000" w:themeColor="text1"/>
                <w:sz w:val="22"/>
                <w:szCs w:val="22"/>
              </w:rPr>
              <w:t>155.9</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6B9CB0D" w14:textId="2489A33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9B9506E" w14:textId="1D6C0AA8"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8C95FAD" w14:textId="750B1FAA"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FDD3E40" w14:textId="031E3966"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2B1EA588"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2479062" w14:textId="2D60942C" w:rsidR="6D200FD8" w:rsidRDefault="6D200FD8" w:rsidP="6D200FD8">
            <w:pPr>
              <w:spacing w:after="0"/>
            </w:pPr>
            <w:r w:rsidRPr="6D200FD8">
              <w:rPr>
                <w:rFonts w:ascii="Aptos Narrow" w:eastAsia="Aptos Narrow" w:hAnsi="Aptos Narrow" w:cs="Aptos Narrow"/>
                <w:color w:val="000000" w:themeColor="text1"/>
                <w:sz w:val="22"/>
                <w:szCs w:val="22"/>
              </w:rPr>
              <w:t>Budget FY 2022</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DBFC734" w14:textId="1FB79A07" w:rsidR="6D200FD8" w:rsidRDefault="6D200FD8" w:rsidP="6D200FD8">
            <w:pPr>
              <w:spacing w:after="0"/>
              <w:jc w:val="right"/>
            </w:pPr>
            <w:r w:rsidRPr="6D200FD8">
              <w:rPr>
                <w:rFonts w:ascii="Aptos Narrow" w:eastAsia="Aptos Narrow" w:hAnsi="Aptos Narrow" w:cs="Aptos Narrow"/>
                <w:color w:val="000000" w:themeColor="text1"/>
                <w:sz w:val="22"/>
                <w:szCs w:val="22"/>
              </w:rPr>
              <w:t>185.8</w:t>
            </w:r>
          </w:p>
        </w:tc>
        <w:tc>
          <w:tcPr>
            <w:tcW w:w="885"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029DFAB9" w14:textId="5772A414" w:rsidR="6D200FD8" w:rsidRDefault="6D200FD8" w:rsidP="6D200FD8">
            <w:pPr>
              <w:spacing w:after="0"/>
              <w:jc w:val="right"/>
            </w:pPr>
            <w:r w:rsidRPr="6D200FD8">
              <w:rPr>
                <w:rFonts w:ascii="Aptos Narrow" w:eastAsia="Aptos Narrow" w:hAnsi="Aptos Narrow" w:cs="Aptos Narrow"/>
                <w:color w:val="9C0006"/>
                <w:sz w:val="22"/>
                <w:szCs w:val="22"/>
              </w:rPr>
              <w:t>249.0</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7954CFE" w14:textId="4C63BD6E" w:rsidR="6D200FD8" w:rsidRDefault="6D200FD8" w:rsidP="6D200FD8">
            <w:pPr>
              <w:spacing w:after="0"/>
              <w:jc w:val="right"/>
            </w:pPr>
            <w:r w:rsidRPr="6D200FD8">
              <w:rPr>
                <w:rFonts w:ascii="Aptos Narrow" w:eastAsia="Aptos Narrow" w:hAnsi="Aptos Narrow" w:cs="Aptos Narrow"/>
                <w:color w:val="000000" w:themeColor="text1"/>
                <w:sz w:val="22"/>
                <w:szCs w:val="22"/>
              </w:rPr>
              <w:t>178.4</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2759EA5" w14:textId="7F9DF891" w:rsidR="6D200FD8" w:rsidRDefault="6D200FD8" w:rsidP="6D200FD8">
            <w:pPr>
              <w:spacing w:after="0"/>
              <w:jc w:val="right"/>
            </w:pPr>
            <w:r w:rsidRPr="6D200FD8">
              <w:rPr>
                <w:rFonts w:ascii="Aptos Narrow" w:eastAsia="Aptos Narrow" w:hAnsi="Aptos Narrow" w:cs="Aptos Narrow"/>
                <w:color w:val="000000" w:themeColor="text1"/>
                <w:sz w:val="22"/>
                <w:szCs w:val="22"/>
              </w:rPr>
              <w:t>152.4</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6A14883" w14:textId="7C033F51"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62606C7" w14:textId="5EE997D0"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A6F0E2C" w14:textId="3F63DF8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B378B0A" w14:textId="4B107D6B"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53DE83E9"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1BB93EC" w14:textId="09597536" w:rsidR="6D200FD8" w:rsidRDefault="6D200FD8" w:rsidP="6D200FD8">
            <w:pPr>
              <w:spacing w:after="0"/>
            </w:pPr>
            <w:r w:rsidRPr="6D200FD8">
              <w:rPr>
                <w:rFonts w:ascii="Aptos Narrow" w:eastAsia="Aptos Narrow" w:hAnsi="Aptos Narrow" w:cs="Aptos Narrow"/>
                <w:color w:val="000000" w:themeColor="text1"/>
                <w:sz w:val="22"/>
                <w:szCs w:val="22"/>
              </w:rPr>
              <w:t>Fiscal strategy FY 2023</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214926D" w14:textId="0D12539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97B79FF" w14:textId="228AD34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5A4200FA" w14:textId="4F0E0F44" w:rsidR="6D200FD8" w:rsidRDefault="6D200FD8" w:rsidP="6D200FD8">
            <w:pPr>
              <w:spacing w:after="0"/>
              <w:jc w:val="right"/>
            </w:pPr>
            <w:r w:rsidRPr="6D200FD8">
              <w:rPr>
                <w:rFonts w:ascii="Aptos Narrow" w:eastAsia="Aptos Narrow" w:hAnsi="Aptos Narrow" w:cs="Aptos Narrow"/>
                <w:color w:val="000000" w:themeColor="text1"/>
                <w:sz w:val="22"/>
                <w:szCs w:val="22"/>
              </w:rPr>
              <w:t>172.4</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13856AB" w14:textId="6DE2316A"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BBB8042" w14:textId="447D19E0"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2A906AD" w14:textId="0A08FFDA"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362A899" w14:textId="48BD320C"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B2B2586" w14:textId="06A3D442"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52E68454"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20B8851" w14:textId="62643263" w:rsidR="6D200FD8" w:rsidRDefault="6D200FD8" w:rsidP="6D200FD8">
            <w:pPr>
              <w:spacing w:after="0"/>
            </w:pPr>
            <w:r w:rsidRPr="6D200FD8">
              <w:rPr>
                <w:rFonts w:ascii="Aptos Narrow" w:eastAsia="Aptos Narrow" w:hAnsi="Aptos Narrow" w:cs="Aptos Narrow"/>
                <w:color w:val="000000" w:themeColor="text1"/>
                <w:sz w:val="22"/>
                <w:szCs w:val="22"/>
              </w:rPr>
              <w:t>Budget FY 2023</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E2C5129" w14:textId="39491E6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3E89609" w14:textId="3DCAFFF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627EFC5D" w14:textId="62AD62CB" w:rsidR="6D200FD8" w:rsidRDefault="6D200FD8" w:rsidP="6D200FD8">
            <w:pPr>
              <w:spacing w:after="0"/>
              <w:jc w:val="right"/>
            </w:pPr>
            <w:r w:rsidRPr="6D200FD8">
              <w:rPr>
                <w:rFonts w:ascii="Aptos Narrow" w:eastAsia="Aptos Narrow" w:hAnsi="Aptos Narrow" w:cs="Aptos Narrow"/>
                <w:color w:val="9C0006"/>
                <w:sz w:val="22"/>
                <w:szCs w:val="22"/>
              </w:rPr>
              <w:t>327.7</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530B970" w14:textId="7FFF014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0A45502" w14:textId="63A62218"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2EF6090" w14:textId="337E0206"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CEF86E9" w14:textId="0E1AEA5E"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125460E" w14:textId="5CFDE1B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0162C701"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9AB0332" w14:textId="29D5361D" w:rsidR="6D200FD8" w:rsidRDefault="6D200FD8" w:rsidP="6D200FD8">
            <w:pPr>
              <w:spacing w:after="0"/>
            </w:pPr>
            <w:r w:rsidRPr="6D200FD8">
              <w:rPr>
                <w:rFonts w:ascii="Aptos Narrow" w:eastAsia="Aptos Narrow" w:hAnsi="Aptos Narrow" w:cs="Aptos Narrow"/>
                <w:color w:val="000000" w:themeColor="text1"/>
                <w:sz w:val="22"/>
                <w:szCs w:val="22"/>
              </w:rPr>
              <w:t>Fiscal strategy FY 2024</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BA9055F" w14:textId="62EAE55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0BA6A02" w14:textId="28A129E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48A005B" w14:textId="1E7117B1" w:rsidR="6D200FD8" w:rsidRDefault="6D200FD8" w:rsidP="6D200FD8">
            <w:pPr>
              <w:spacing w:after="0"/>
              <w:jc w:val="right"/>
            </w:pPr>
            <w:r w:rsidRPr="6D200FD8">
              <w:rPr>
                <w:rFonts w:ascii="Aptos Narrow" w:eastAsia="Aptos Narrow" w:hAnsi="Aptos Narrow" w:cs="Aptos Narrow"/>
                <w:color w:val="000000" w:themeColor="text1"/>
                <w:sz w:val="22"/>
                <w:szCs w:val="22"/>
              </w:rPr>
              <w:t>224.6</w:t>
            </w:r>
          </w:p>
        </w:tc>
        <w:tc>
          <w:tcPr>
            <w:tcW w:w="91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1711CC1A" w14:textId="40F68C20" w:rsidR="6D200FD8" w:rsidRDefault="6D200FD8" w:rsidP="6D200FD8">
            <w:pPr>
              <w:spacing w:after="0"/>
              <w:jc w:val="right"/>
            </w:pPr>
            <w:r w:rsidRPr="6D200FD8">
              <w:rPr>
                <w:rFonts w:ascii="Aptos Narrow" w:eastAsia="Aptos Narrow" w:hAnsi="Aptos Narrow" w:cs="Aptos Narrow"/>
                <w:color w:val="000000" w:themeColor="text1"/>
                <w:sz w:val="22"/>
                <w:szCs w:val="22"/>
              </w:rPr>
              <w:t>262.6</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A2BDE9C" w14:textId="12073CA0" w:rsidR="6D200FD8" w:rsidRDefault="6D200FD8" w:rsidP="6D200FD8">
            <w:pPr>
              <w:spacing w:after="0"/>
              <w:jc w:val="right"/>
            </w:pPr>
            <w:r w:rsidRPr="6D200FD8">
              <w:rPr>
                <w:rFonts w:ascii="Aptos Narrow" w:eastAsia="Aptos Narrow" w:hAnsi="Aptos Narrow" w:cs="Aptos Narrow"/>
                <w:color w:val="000000" w:themeColor="text1"/>
                <w:sz w:val="22"/>
                <w:szCs w:val="22"/>
              </w:rPr>
              <w:t>279.0</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FE58506" w14:textId="29AECAFD" w:rsidR="6D200FD8" w:rsidRDefault="6D200FD8" w:rsidP="6D200FD8">
            <w:pPr>
              <w:spacing w:after="0"/>
              <w:jc w:val="right"/>
            </w:pPr>
            <w:r w:rsidRPr="6D200FD8">
              <w:rPr>
                <w:rFonts w:ascii="Aptos Narrow" w:eastAsia="Aptos Narrow" w:hAnsi="Aptos Narrow" w:cs="Aptos Narrow"/>
                <w:color w:val="000000" w:themeColor="text1"/>
                <w:sz w:val="22"/>
                <w:szCs w:val="22"/>
              </w:rPr>
              <w:t>241.5</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57D16C9" w14:textId="7F52A0C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E15B9D3" w14:textId="244605FB"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000E09A8"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B4BEF5C" w14:textId="0EFA50A8" w:rsidR="6D200FD8" w:rsidRDefault="6D200FD8" w:rsidP="6D200FD8">
            <w:pPr>
              <w:spacing w:after="0"/>
            </w:pPr>
            <w:r w:rsidRPr="6D200FD8">
              <w:rPr>
                <w:rFonts w:ascii="Aptos Narrow" w:eastAsia="Aptos Narrow" w:hAnsi="Aptos Narrow" w:cs="Aptos Narrow"/>
                <w:color w:val="000000" w:themeColor="text1"/>
                <w:sz w:val="22"/>
                <w:szCs w:val="22"/>
              </w:rPr>
              <w:t>Budget FY 2024</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25E033B" w14:textId="4759EFFB"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BC681BF" w14:textId="164233C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8C295E0" w14:textId="012638D6" w:rsidR="6D200FD8" w:rsidRDefault="6D200FD8" w:rsidP="6D200FD8">
            <w:pPr>
              <w:spacing w:after="0"/>
              <w:jc w:val="right"/>
            </w:pPr>
            <w:r w:rsidRPr="6D200FD8">
              <w:rPr>
                <w:rFonts w:ascii="Aptos Narrow" w:eastAsia="Aptos Narrow" w:hAnsi="Aptos Narrow" w:cs="Aptos Narrow"/>
                <w:color w:val="000000" w:themeColor="text1"/>
                <w:sz w:val="22"/>
                <w:szCs w:val="22"/>
              </w:rPr>
              <w:t>327.7</w:t>
            </w:r>
          </w:p>
        </w:tc>
        <w:tc>
          <w:tcPr>
            <w:tcW w:w="915"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0D6C39E5" w14:textId="1256C032" w:rsidR="6D200FD8" w:rsidRDefault="6D200FD8" w:rsidP="6D200FD8">
            <w:pPr>
              <w:spacing w:after="0"/>
              <w:jc w:val="right"/>
            </w:pPr>
            <w:r w:rsidRPr="6D200FD8">
              <w:rPr>
                <w:rFonts w:ascii="Aptos Narrow" w:eastAsia="Aptos Narrow" w:hAnsi="Aptos Narrow" w:cs="Aptos Narrow"/>
                <w:color w:val="9C0006"/>
                <w:sz w:val="22"/>
                <w:szCs w:val="22"/>
              </w:rPr>
              <w:t>364.7</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FA22223" w14:textId="325380D4" w:rsidR="6D200FD8" w:rsidRDefault="6D200FD8" w:rsidP="6D200FD8">
            <w:pPr>
              <w:spacing w:after="0"/>
              <w:jc w:val="right"/>
            </w:pPr>
            <w:r w:rsidRPr="6D200FD8">
              <w:rPr>
                <w:rFonts w:ascii="Aptos Narrow" w:eastAsia="Aptos Narrow" w:hAnsi="Aptos Narrow" w:cs="Aptos Narrow"/>
                <w:color w:val="000000" w:themeColor="text1"/>
                <w:sz w:val="22"/>
                <w:szCs w:val="22"/>
              </w:rPr>
              <w:t>327.9</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F566A6C" w14:textId="74F00091" w:rsidR="6D200FD8" w:rsidRDefault="6D200FD8" w:rsidP="6D200FD8">
            <w:pPr>
              <w:spacing w:after="0"/>
              <w:jc w:val="right"/>
            </w:pPr>
            <w:r w:rsidRPr="6D200FD8">
              <w:rPr>
                <w:rFonts w:ascii="Aptos Narrow" w:eastAsia="Aptos Narrow" w:hAnsi="Aptos Narrow" w:cs="Aptos Narrow"/>
                <w:color w:val="000000" w:themeColor="text1"/>
                <w:sz w:val="22"/>
                <w:szCs w:val="22"/>
              </w:rPr>
              <w:t>331.0</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3D5987F" w14:textId="10972405"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411170C" w14:textId="67852BF9"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29FA4851"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1B0E0FC" w14:textId="2A961E24" w:rsidR="6D200FD8" w:rsidRDefault="6D200FD8" w:rsidP="6D200FD8">
            <w:pPr>
              <w:spacing w:after="0"/>
            </w:pPr>
            <w:r w:rsidRPr="6D200FD8">
              <w:rPr>
                <w:rFonts w:ascii="Aptos Narrow" w:eastAsia="Aptos Narrow" w:hAnsi="Aptos Narrow" w:cs="Aptos Narrow"/>
                <w:color w:val="000000" w:themeColor="text1"/>
                <w:sz w:val="22"/>
                <w:szCs w:val="22"/>
              </w:rPr>
              <w:t>Fiscal strategy FY 2025</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6B5AEBCA" w14:textId="1C992450"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B92BC04" w14:textId="42B34A9F"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26ECF4E" w14:textId="7907C391" w:rsidR="6D200FD8" w:rsidRDefault="6D200FD8" w:rsidP="6D200FD8">
            <w:pPr>
              <w:spacing w:after="0"/>
              <w:jc w:val="right"/>
            </w:pPr>
            <w:r w:rsidRPr="6D200FD8">
              <w:rPr>
                <w:rFonts w:ascii="Aptos Narrow" w:eastAsia="Aptos Narrow" w:hAnsi="Aptos Narrow" w:cs="Aptos Narrow"/>
                <w:color w:val="000000" w:themeColor="text1"/>
                <w:sz w:val="22"/>
                <w:szCs w:val="22"/>
              </w:rPr>
              <w:t>83.7</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CE2F09D" w14:textId="32EB75D9" w:rsidR="6D200FD8" w:rsidRDefault="6D200FD8" w:rsidP="6D200FD8">
            <w:pPr>
              <w:spacing w:after="0"/>
              <w:jc w:val="right"/>
            </w:pPr>
            <w:r w:rsidRPr="6D200FD8">
              <w:rPr>
                <w:rFonts w:ascii="Aptos Narrow" w:eastAsia="Aptos Narrow" w:hAnsi="Aptos Narrow" w:cs="Aptos Narrow"/>
                <w:color w:val="000000" w:themeColor="text1"/>
                <w:sz w:val="22"/>
                <w:szCs w:val="22"/>
              </w:rPr>
              <w:t>316.3</w:t>
            </w:r>
          </w:p>
        </w:tc>
        <w:tc>
          <w:tcPr>
            <w:tcW w:w="88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77C56891" w14:textId="3C22D874" w:rsidR="6D200FD8" w:rsidRDefault="6D200FD8" w:rsidP="6D200FD8">
            <w:pPr>
              <w:spacing w:after="0"/>
              <w:jc w:val="right"/>
            </w:pPr>
            <w:r w:rsidRPr="6D200FD8">
              <w:rPr>
                <w:rFonts w:ascii="Aptos Narrow" w:eastAsia="Aptos Narrow" w:hAnsi="Aptos Narrow" w:cs="Aptos Narrow"/>
                <w:color w:val="000000" w:themeColor="text1"/>
                <w:sz w:val="22"/>
                <w:szCs w:val="22"/>
              </w:rPr>
              <w:t>318.2</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298E576" w14:textId="75EC04D6" w:rsidR="6D200FD8" w:rsidRDefault="6D200FD8" w:rsidP="6D200FD8">
            <w:pPr>
              <w:spacing w:after="0"/>
              <w:jc w:val="right"/>
            </w:pPr>
            <w:r w:rsidRPr="6D200FD8">
              <w:rPr>
                <w:rFonts w:ascii="Aptos Narrow" w:eastAsia="Aptos Narrow" w:hAnsi="Aptos Narrow" w:cs="Aptos Narrow"/>
                <w:color w:val="000000" w:themeColor="text1"/>
                <w:sz w:val="22"/>
                <w:szCs w:val="22"/>
              </w:rPr>
              <w:t>320.6</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330B2B9" w14:textId="56AE426D" w:rsidR="6D200FD8" w:rsidRDefault="6D200FD8" w:rsidP="6D200FD8">
            <w:pPr>
              <w:spacing w:after="0"/>
              <w:jc w:val="right"/>
            </w:pPr>
            <w:r w:rsidRPr="6D200FD8">
              <w:rPr>
                <w:rFonts w:ascii="Aptos Narrow" w:eastAsia="Aptos Narrow" w:hAnsi="Aptos Narrow" w:cs="Aptos Narrow"/>
                <w:color w:val="000000" w:themeColor="text1"/>
                <w:sz w:val="22"/>
                <w:szCs w:val="22"/>
              </w:rPr>
              <w:t>328.6</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927BF73" w14:textId="0DA99B2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5ADFB8E6"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17F0E9A" w14:textId="4343B80C" w:rsidR="6D200FD8" w:rsidRDefault="6D200FD8" w:rsidP="6D200FD8">
            <w:pPr>
              <w:spacing w:after="0"/>
            </w:pPr>
            <w:r w:rsidRPr="6D200FD8">
              <w:rPr>
                <w:rFonts w:ascii="Aptos Narrow" w:eastAsia="Aptos Narrow" w:hAnsi="Aptos Narrow" w:cs="Aptos Narrow"/>
                <w:color w:val="000000" w:themeColor="text1"/>
                <w:sz w:val="22"/>
                <w:szCs w:val="22"/>
              </w:rPr>
              <w:t>Budget FY 2025</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D8B500C" w14:textId="71C862CC"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CC60BE2" w14:textId="6917225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DF49377" w14:textId="08CD8B42" w:rsidR="6D200FD8" w:rsidRDefault="6D200FD8" w:rsidP="6D200FD8">
            <w:pPr>
              <w:spacing w:after="0"/>
              <w:jc w:val="right"/>
            </w:pPr>
            <w:r w:rsidRPr="6D200FD8">
              <w:rPr>
                <w:rFonts w:ascii="Aptos Narrow" w:eastAsia="Aptos Narrow" w:hAnsi="Aptos Narrow" w:cs="Aptos Narrow"/>
                <w:color w:val="000000" w:themeColor="text1"/>
                <w:sz w:val="22"/>
                <w:szCs w:val="22"/>
              </w:rPr>
              <w:t>228.9</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BD979F8" w14:textId="2F5C78E2" w:rsidR="6D200FD8" w:rsidRDefault="6D200FD8" w:rsidP="6D200FD8">
            <w:pPr>
              <w:spacing w:after="0"/>
              <w:jc w:val="right"/>
            </w:pPr>
            <w:r w:rsidRPr="6D200FD8">
              <w:rPr>
                <w:rFonts w:ascii="Aptos Narrow" w:eastAsia="Aptos Narrow" w:hAnsi="Aptos Narrow" w:cs="Aptos Narrow"/>
                <w:color w:val="000000" w:themeColor="text1"/>
                <w:sz w:val="22"/>
                <w:szCs w:val="22"/>
              </w:rPr>
              <w:t>298.6</w:t>
            </w:r>
          </w:p>
        </w:tc>
        <w:tc>
          <w:tcPr>
            <w:tcW w:w="885"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1251432A" w14:textId="68B2E312" w:rsidR="6D200FD8" w:rsidRDefault="6D200FD8" w:rsidP="6D200FD8">
            <w:pPr>
              <w:spacing w:after="0"/>
              <w:jc w:val="right"/>
            </w:pPr>
            <w:r w:rsidRPr="6D200FD8">
              <w:rPr>
                <w:rFonts w:ascii="Aptos Narrow" w:eastAsia="Aptos Narrow" w:hAnsi="Aptos Narrow" w:cs="Aptos Narrow"/>
                <w:color w:val="9C0006"/>
                <w:sz w:val="22"/>
                <w:szCs w:val="22"/>
              </w:rPr>
              <w:t>446.9</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B5A1678" w14:textId="16C534F3" w:rsidR="6D200FD8" w:rsidRDefault="6D200FD8" w:rsidP="6D200FD8">
            <w:pPr>
              <w:spacing w:after="0"/>
              <w:jc w:val="right"/>
            </w:pPr>
            <w:r w:rsidRPr="6D200FD8">
              <w:rPr>
                <w:rFonts w:ascii="Aptos Narrow" w:eastAsia="Aptos Narrow" w:hAnsi="Aptos Narrow" w:cs="Aptos Narrow"/>
                <w:color w:val="000000" w:themeColor="text1"/>
                <w:sz w:val="22"/>
                <w:szCs w:val="22"/>
              </w:rPr>
              <w:t>385.3</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024E0A3" w14:textId="6DF35503" w:rsidR="6D200FD8" w:rsidRDefault="6D200FD8" w:rsidP="6D200FD8">
            <w:pPr>
              <w:spacing w:after="0"/>
              <w:jc w:val="right"/>
            </w:pPr>
            <w:r w:rsidRPr="6D200FD8">
              <w:rPr>
                <w:rFonts w:ascii="Aptos Narrow" w:eastAsia="Aptos Narrow" w:hAnsi="Aptos Narrow" w:cs="Aptos Narrow"/>
                <w:color w:val="000000" w:themeColor="text1"/>
                <w:sz w:val="22"/>
                <w:szCs w:val="22"/>
              </w:rPr>
              <w:t>347.6</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E7E0EE8" w14:textId="532ABE48"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r>
      <w:tr w:rsidR="6D200FD8" w14:paraId="51891945"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537B033" w14:textId="3E280052" w:rsidR="6D200FD8" w:rsidRDefault="6D200FD8" w:rsidP="6D200FD8">
            <w:pPr>
              <w:spacing w:after="0"/>
            </w:pPr>
            <w:r w:rsidRPr="6D200FD8">
              <w:rPr>
                <w:rFonts w:ascii="Aptos Narrow" w:eastAsia="Aptos Narrow" w:hAnsi="Aptos Narrow" w:cs="Aptos Narrow"/>
                <w:color w:val="000000" w:themeColor="text1"/>
                <w:sz w:val="22"/>
                <w:szCs w:val="22"/>
              </w:rPr>
              <w:t>Fiscal strategy FY 2026</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880F6E7" w14:textId="3F54196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C8E6219" w14:textId="142F4DAB"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CA2005C" w14:textId="139255EA"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1A02D9F" w14:textId="4848A5CE" w:rsidR="6D200FD8" w:rsidRDefault="6D200FD8" w:rsidP="6D200FD8">
            <w:pPr>
              <w:spacing w:after="0"/>
              <w:jc w:val="right"/>
            </w:pPr>
            <w:r w:rsidRPr="6D200FD8">
              <w:rPr>
                <w:rFonts w:ascii="Aptos Narrow" w:eastAsia="Aptos Narrow" w:hAnsi="Aptos Narrow" w:cs="Aptos Narrow"/>
                <w:color w:val="000000" w:themeColor="text1"/>
                <w:sz w:val="22"/>
                <w:szCs w:val="22"/>
              </w:rPr>
              <w:t>335.0</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F37204C" w14:textId="5E21E498" w:rsidR="6D200FD8" w:rsidRDefault="6D200FD8" w:rsidP="6D200FD8">
            <w:pPr>
              <w:spacing w:after="0"/>
              <w:jc w:val="right"/>
            </w:pPr>
            <w:r w:rsidRPr="6D200FD8">
              <w:rPr>
                <w:rFonts w:ascii="Aptos Narrow" w:eastAsia="Aptos Narrow" w:hAnsi="Aptos Narrow" w:cs="Aptos Narrow"/>
                <w:color w:val="000000" w:themeColor="text1"/>
                <w:sz w:val="22"/>
                <w:szCs w:val="22"/>
              </w:rPr>
              <w:t>338.5</w:t>
            </w:r>
          </w:p>
        </w:tc>
        <w:tc>
          <w:tcPr>
            <w:tcW w:w="885" w:type="dxa"/>
            <w:tcBorders>
              <w:top w:val="single" w:sz="12" w:space="0" w:color="FF0000"/>
              <w:left w:val="single" w:sz="12" w:space="0" w:color="FF0000"/>
              <w:bottom w:val="single" w:sz="12" w:space="0" w:color="FF0000"/>
              <w:right w:val="single" w:sz="12" w:space="0" w:color="FF0000"/>
            </w:tcBorders>
            <w:tcMar>
              <w:top w:w="15" w:type="dxa"/>
              <w:left w:w="15" w:type="dxa"/>
              <w:right w:w="15" w:type="dxa"/>
            </w:tcMar>
            <w:vAlign w:val="bottom"/>
          </w:tcPr>
          <w:p w14:paraId="5189C2C6" w14:textId="33C20880" w:rsidR="6D200FD8" w:rsidRDefault="6D200FD8" w:rsidP="6D200FD8">
            <w:pPr>
              <w:spacing w:after="0"/>
              <w:jc w:val="right"/>
            </w:pPr>
            <w:r w:rsidRPr="6D200FD8">
              <w:rPr>
                <w:rFonts w:ascii="Aptos Narrow" w:eastAsia="Aptos Narrow" w:hAnsi="Aptos Narrow" w:cs="Aptos Narrow"/>
                <w:color w:val="000000" w:themeColor="text1"/>
                <w:sz w:val="22"/>
                <w:szCs w:val="22"/>
              </w:rPr>
              <w:t>281.3</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188382C" w14:textId="27195C0C" w:rsidR="6D200FD8" w:rsidRDefault="6D200FD8" w:rsidP="6D200FD8">
            <w:pPr>
              <w:spacing w:after="0"/>
              <w:jc w:val="right"/>
            </w:pPr>
            <w:r w:rsidRPr="6D200FD8">
              <w:rPr>
                <w:rFonts w:ascii="Aptos Narrow" w:eastAsia="Aptos Narrow" w:hAnsi="Aptos Narrow" w:cs="Aptos Narrow"/>
                <w:color w:val="000000" w:themeColor="text1"/>
                <w:sz w:val="22"/>
                <w:szCs w:val="22"/>
              </w:rPr>
              <w:t>351.5</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B979CF0" w14:textId="2A2C01CF" w:rsidR="6D200FD8" w:rsidRDefault="6D200FD8" w:rsidP="6D200FD8">
            <w:pPr>
              <w:spacing w:after="0"/>
              <w:jc w:val="right"/>
            </w:pPr>
            <w:r w:rsidRPr="6D200FD8">
              <w:rPr>
                <w:rFonts w:ascii="Aptos Narrow" w:eastAsia="Aptos Narrow" w:hAnsi="Aptos Narrow" w:cs="Aptos Narrow"/>
                <w:color w:val="000000" w:themeColor="text1"/>
                <w:sz w:val="22"/>
                <w:szCs w:val="22"/>
              </w:rPr>
              <w:t>345.9</w:t>
            </w:r>
          </w:p>
        </w:tc>
      </w:tr>
      <w:tr w:rsidR="6D200FD8" w14:paraId="5DFF5DAD" w14:textId="77777777" w:rsidTr="6D200FD8">
        <w:trPr>
          <w:trHeight w:val="315"/>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DC1842B" w14:textId="6B7EF093" w:rsidR="6D200FD8" w:rsidRDefault="6D200FD8" w:rsidP="6D200FD8">
            <w:pPr>
              <w:spacing w:after="0"/>
            </w:pPr>
            <w:r w:rsidRPr="6D200FD8">
              <w:rPr>
                <w:rFonts w:ascii="Aptos Narrow" w:eastAsia="Aptos Narrow" w:hAnsi="Aptos Narrow" w:cs="Aptos Narrow"/>
                <w:color w:val="000000" w:themeColor="text1"/>
                <w:sz w:val="22"/>
                <w:szCs w:val="22"/>
              </w:rPr>
              <w:t>Budget FY 2026</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D6CBE05" w14:textId="21B1BC1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F9295E0" w14:textId="6E5881F3"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32E35FF" w14:textId="422350C4"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91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38897DEA" w14:textId="62B9E941" w:rsidR="6D200FD8" w:rsidRDefault="6D200FD8" w:rsidP="6D200FD8">
            <w:pPr>
              <w:spacing w:after="0"/>
              <w:jc w:val="right"/>
            </w:pPr>
            <w:r w:rsidRPr="6D200FD8">
              <w:rPr>
                <w:rFonts w:ascii="Aptos Narrow" w:eastAsia="Aptos Narrow" w:hAnsi="Aptos Narrow" w:cs="Aptos Narrow"/>
                <w:color w:val="000000" w:themeColor="text1"/>
                <w:sz w:val="22"/>
                <w:szCs w:val="22"/>
              </w:rPr>
              <w:t>335.0</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539E9B7" w14:textId="3224DDB1" w:rsidR="6D200FD8" w:rsidRDefault="6D200FD8" w:rsidP="6D200FD8">
            <w:pPr>
              <w:spacing w:after="0"/>
              <w:jc w:val="right"/>
            </w:pPr>
            <w:r w:rsidRPr="6D200FD8">
              <w:rPr>
                <w:rFonts w:ascii="Aptos Narrow" w:eastAsia="Aptos Narrow" w:hAnsi="Aptos Narrow" w:cs="Aptos Narrow"/>
                <w:color w:val="000000" w:themeColor="text1"/>
                <w:sz w:val="22"/>
                <w:szCs w:val="22"/>
              </w:rPr>
              <w:t>375.2</w:t>
            </w:r>
          </w:p>
        </w:tc>
        <w:tc>
          <w:tcPr>
            <w:tcW w:w="885" w:type="dxa"/>
            <w:tcBorders>
              <w:top w:val="single" w:sz="12" w:space="0" w:color="FF0000"/>
              <w:left w:val="single" w:sz="12" w:space="0" w:color="FF0000"/>
              <w:bottom w:val="single" w:sz="12" w:space="0" w:color="FF0000"/>
              <w:right w:val="single" w:sz="12" w:space="0" w:color="FF0000"/>
            </w:tcBorders>
            <w:shd w:val="clear" w:color="auto" w:fill="FFC7CE"/>
            <w:tcMar>
              <w:top w:w="15" w:type="dxa"/>
              <w:left w:w="15" w:type="dxa"/>
              <w:right w:w="15" w:type="dxa"/>
            </w:tcMar>
            <w:vAlign w:val="bottom"/>
          </w:tcPr>
          <w:p w14:paraId="2B179C16" w14:textId="319243DE" w:rsidR="6D200FD8" w:rsidRDefault="6D200FD8" w:rsidP="6D200FD8">
            <w:pPr>
              <w:spacing w:after="0"/>
              <w:jc w:val="right"/>
            </w:pPr>
            <w:r w:rsidRPr="6D200FD8">
              <w:rPr>
                <w:rFonts w:ascii="Aptos Narrow" w:eastAsia="Aptos Narrow" w:hAnsi="Aptos Narrow" w:cs="Aptos Narrow"/>
                <w:color w:val="9C0006"/>
                <w:sz w:val="22"/>
                <w:szCs w:val="22"/>
              </w:rPr>
              <w:t>389.8</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2B7E364E" w14:textId="5731EDAD" w:rsidR="6D200FD8" w:rsidRDefault="6D200FD8" w:rsidP="6D200FD8">
            <w:pPr>
              <w:spacing w:after="0"/>
              <w:jc w:val="right"/>
            </w:pPr>
            <w:r w:rsidRPr="6D200FD8">
              <w:rPr>
                <w:rFonts w:ascii="Aptos Narrow" w:eastAsia="Aptos Narrow" w:hAnsi="Aptos Narrow" w:cs="Aptos Narrow"/>
                <w:color w:val="000000" w:themeColor="text1"/>
                <w:sz w:val="22"/>
                <w:szCs w:val="22"/>
              </w:rPr>
              <w:t>367.3</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1ABDC380" w14:textId="049C3DB5" w:rsidR="6D200FD8" w:rsidRDefault="6D200FD8" w:rsidP="6D200FD8">
            <w:pPr>
              <w:spacing w:after="0"/>
              <w:jc w:val="right"/>
            </w:pPr>
            <w:r w:rsidRPr="6D200FD8">
              <w:rPr>
                <w:rFonts w:ascii="Aptos Narrow" w:eastAsia="Aptos Narrow" w:hAnsi="Aptos Narrow" w:cs="Aptos Narrow"/>
                <w:color w:val="000000" w:themeColor="text1"/>
                <w:sz w:val="22"/>
                <w:szCs w:val="22"/>
              </w:rPr>
              <w:t>346.2</w:t>
            </w:r>
          </w:p>
        </w:tc>
      </w:tr>
      <w:tr w:rsidR="6D200FD8" w14:paraId="5D9B31A4" w14:textId="77777777" w:rsidTr="6D200FD8">
        <w:trPr>
          <w:trHeight w:val="300"/>
        </w:trPr>
        <w:tc>
          <w:tcPr>
            <w:tcW w:w="342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4CA11383" w14:textId="62EDD5DD" w:rsidR="6D200FD8" w:rsidRDefault="6D200FD8" w:rsidP="6D200FD8">
            <w:pPr>
              <w:spacing w:after="0"/>
            </w:pPr>
            <w:r w:rsidRPr="6D200FD8">
              <w:rPr>
                <w:rFonts w:ascii="Aptos Narrow" w:eastAsia="Aptos Narrow" w:hAnsi="Aptos Narrow" w:cs="Aptos Narrow"/>
                <w:color w:val="000000" w:themeColor="text1"/>
                <w:sz w:val="22"/>
                <w:szCs w:val="22"/>
              </w:rPr>
              <w:lastRenderedPageBreak/>
              <w:t>Outturn</w:t>
            </w:r>
          </w:p>
        </w:tc>
        <w:tc>
          <w:tcPr>
            <w:tcW w:w="857"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0F2493DA" w14:textId="743D20C7"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shd w:val="clear" w:color="auto" w:fill="FFC7CE"/>
            <w:tcMar>
              <w:top w:w="15" w:type="dxa"/>
              <w:left w:w="15" w:type="dxa"/>
              <w:right w:w="15" w:type="dxa"/>
            </w:tcMar>
            <w:vAlign w:val="bottom"/>
          </w:tcPr>
          <w:p w14:paraId="073886FA" w14:textId="21EA7C78" w:rsidR="6D200FD8" w:rsidRDefault="6D200FD8" w:rsidP="6D200FD8">
            <w:pPr>
              <w:spacing w:after="0"/>
              <w:jc w:val="right"/>
            </w:pPr>
            <w:r w:rsidRPr="6D200FD8">
              <w:rPr>
                <w:rFonts w:ascii="Aptos Narrow" w:eastAsia="Aptos Narrow" w:hAnsi="Aptos Narrow" w:cs="Aptos Narrow"/>
                <w:color w:val="9C0006"/>
                <w:sz w:val="22"/>
                <w:szCs w:val="22"/>
              </w:rPr>
              <w:t>236.9</w:t>
            </w:r>
          </w:p>
        </w:tc>
        <w:tc>
          <w:tcPr>
            <w:tcW w:w="885" w:type="dxa"/>
            <w:tcBorders>
              <w:top w:val="single" w:sz="4" w:space="0" w:color="4D93D9"/>
              <w:left w:val="single" w:sz="4" w:space="0" w:color="4D93D9"/>
              <w:bottom w:val="single" w:sz="4" w:space="0" w:color="4D93D9"/>
              <w:right w:val="single" w:sz="4" w:space="0" w:color="4D93D9"/>
            </w:tcBorders>
            <w:shd w:val="clear" w:color="auto" w:fill="FFC7CE"/>
            <w:tcMar>
              <w:top w:w="15" w:type="dxa"/>
              <w:left w:w="15" w:type="dxa"/>
              <w:right w:w="15" w:type="dxa"/>
            </w:tcMar>
            <w:vAlign w:val="bottom"/>
          </w:tcPr>
          <w:p w14:paraId="4622F83E" w14:textId="2B8970BB" w:rsidR="6D200FD8" w:rsidRDefault="6D200FD8" w:rsidP="6D200FD8">
            <w:pPr>
              <w:spacing w:after="0"/>
              <w:jc w:val="right"/>
            </w:pPr>
            <w:r w:rsidRPr="6D200FD8">
              <w:rPr>
                <w:rFonts w:ascii="Aptos Narrow" w:eastAsia="Aptos Narrow" w:hAnsi="Aptos Narrow" w:cs="Aptos Narrow"/>
                <w:color w:val="9C0006"/>
                <w:sz w:val="22"/>
                <w:szCs w:val="22"/>
              </w:rPr>
              <w:t>228.9</w:t>
            </w:r>
          </w:p>
        </w:tc>
        <w:tc>
          <w:tcPr>
            <w:tcW w:w="915" w:type="dxa"/>
            <w:tcBorders>
              <w:top w:val="single" w:sz="4" w:space="0" w:color="4D93D9"/>
              <w:left w:val="single" w:sz="4" w:space="0" w:color="4D93D9"/>
              <w:bottom w:val="single" w:sz="4" w:space="0" w:color="4D93D9"/>
              <w:right w:val="single" w:sz="4" w:space="0" w:color="4D93D9"/>
            </w:tcBorders>
            <w:shd w:val="clear" w:color="auto" w:fill="FFC7CE"/>
            <w:tcMar>
              <w:top w:w="15" w:type="dxa"/>
              <w:left w:w="15" w:type="dxa"/>
              <w:right w:w="15" w:type="dxa"/>
            </w:tcMar>
            <w:vAlign w:val="bottom"/>
          </w:tcPr>
          <w:p w14:paraId="761765B8" w14:textId="778651BF" w:rsidR="6D200FD8" w:rsidRDefault="6D200FD8" w:rsidP="6D200FD8">
            <w:pPr>
              <w:spacing w:after="0"/>
              <w:jc w:val="right"/>
            </w:pPr>
            <w:r w:rsidRPr="6D200FD8">
              <w:rPr>
                <w:rFonts w:ascii="Aptos Narrow" w:eastAsia="Aptos Narrow" w:hAnsi="Aptos Narrow" w:cs="Aptos Narrow"/>
                <w:color w:val="9C0006"/>
                <w:sz w:val="22"/>
                <w:szCs w:val="22"/>
              </w:rPr>
              <w:t>335.0</w:t>
            </w:r>
          </w:p>
        </w:tc>
        <w:tc>
          <w:tcPr>
            <w:tcW w:w="885" w:type="dxa"/>
            <w:tcBorders>
              <w:top w:val="single" w:sz="4" w:space="0" w:color="4D93D9"/>
              <w:left w:val="single" w:sz="4" w:space="0" w:color="4D93D9"/>
              <w:bottom w:val="single" w:sz="4" w:space="0" w:color="4D93D9"/>
              <w:right w:val="single" w:sz="4" w:space="0" w:color="4D93D9"/>
            </w:tcBorders>
            <w:shd w:val="clear" w:color="auto" w:fill="FFC7CE"/>
            <w:tcMar>
              <w:top w:w="15" w:type="dxa"/>
              <w:left w:w="15" w:type="dxa"/>
              <w:right w:w="15" w:type="dxa"/>
            </w:tcMar>
            <w:vAlign w:val="bottom"/>
          </w:tcPr>
          <w:p w14:paraId="6FF11446" w14:textId="49B7FFA2" w:rsidR="6D200FD8" w:rsidRDefault="6D200FD8" w:rsidP="6D200FD8">
            <w:pPr>
              <w:spacing w:after="0"/>
              <w:jc w:val="right"/>
            </w:pPr>
            <w:r w:rsidRPr="6D200FD8">
              <w:rPr>
                <w:rFonts w:ascii="Aptos Narrow" w:eastAsia="Aptos Narrow" w:hAnsi="Aptos Narrow" w:cs="Aptos Narrow"/>
                <w:color w:val="9C0006"/>
                <w:sz w:val="22"/>
                <w:szCs w:val="22"/>
              </w:rPr>
              <w:t>375.2</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017CBC6" w14:textId="217BB6A4"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5"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77C77C4E" w14:textId="530377C9" w:rsidR="6D200FD8" w:rsidRDefault="6D200FD8" w:rsidP="6D200FD8">
            <w:pPr>
              <w:spacing w:after="0"/>
            </w:pPr>
            <w:r w:rsidRPr="6D200FD8">
              <w:rPr>
                <w:rFonts w:ascii="Aptos Narrow" w:eastAsia="Aptos Narrow" w:hAnsi="Aptos Narrow" w:cs="Aptos Narrow"/>
                <w:color w:val="000000" w:themeColor="text1"/>
                <w:sz w:val="22"/>
                <w:szCs w:val="22"/>
              </w:rPr>
              <w:t xml:space="preserve"> </w:t>
            </w:r>
          </w:p>
        </w:tc>
        <w:tc>
          <w:tcPr>
            <w:tcW w:w="886" w:type="dxa"/>
            <w:tcBorders>
              <w:top w:val="single" w:sz="4" w:space="0" w:color="4D93D9"/>
              <w:left w:val="single" w:sz="4" w:space="0" w:color="4D93D9"/>
              <w:bottom w:val="single" w:sz="4" w:space="0" w:color="4D93D9"/>
              <w:right w:val="single" w:sz="4" w:space="0" w:color="4D93D9"/>
            </w:tcBorders>
            <w:tcMar>
              <w:top w:w="15" w:type="dxa"/>
              <w:left w:w="15" w:type="dxa"/>
              <w:right w:w="15" w:type="dxa"/>
            </w:tcMar>
            <w:vAlign w:val="bottom"/>
          </w:tcPr>
          <w:p w14:paraId="53FE2D72" w14:textId="6232BE24" w:rsidR="6D200FD8" w:rsidRDefault="6D200FD8" w:rsidP="6D200FD8">
            <w:pPr>
              <w:spacing w:after="0"/>
              <w:rPr>
                <w:rFonts w:ascii="Aptos Narrow" w:eastAsia="Aptos Narrow" w:hAnsi="Aptos Narrow" w:cs="Aptos Narrow"/>
                <w:color w:val="000000" w:themeColor="text1"/>
                <w:sz w:val="22"/>
                <w:szCs w:val="22"/>
              </w:rPr>
            </w:pPr>
          </w:p>
        </w:tc>
      </w:tr>
    </w:tbl>
    <w:p w14:paraId="40302152" w14:textId="4219F165" w:rsidR="0DAE1C3F" w:rsidRPr="00BA795D" w:rsidRDefault="00BA795D" w:rsidP="0DAE1C3F">
      <w:pPr>
        <w:pStyle w:val="ParagraphNumbering"/>
        <w:numPr>
          <w:ilvl w:val="0"/>
          <w:numId w:val="0"/>
        </w:numPr>
        <w:ind w:left="270"/>
        <w:rPr>
          <w:sz w:val="18"/>
          <w:szCs w:val="18"/>
        </w:rPr>
      </w:pPr>
      <w:r w:rsidRPr="00BA795D">
        <w:rPr>
          <w:sz w:val="18"/>
          <w:szCs w:val="18"/>
        </w:rPr>
        <w:t>Source: Mission, authorities’ data.</w:t>
      </w:r>
    </w:p>
    <w:p w14:paraId="3BBE10C6" w14:textId="14D468F0" w:rsidR="00DB44AD" w:rsidRDefault="003152B6" w:rsidP="41682C3E">
      <w:pPr>
        <w:pStyle w:val="ParagraphNumbering"/>
      </w:pPr>
      <w:r>
        <w:rPr>
          <w:rStyle w:val="Strong"/>
        </w:rPr>
        <w:t>MoF should</w:t>
      </w:r>
      <w:r w:rsidR="00DB44AD">
        <w:rPr>
          <w:rStyle w:val="Strong"/>
        </w:rPr>
        <w:t xml:space="preserve"> </w:t>
      </w:r>
      <w:r w:rsidR="001C71A5">
        <w:rPr>
          <w:rStyle w:val="Strong"/>
        </w:rPr>
        <w:t xml:space="preserve">gradually </w:t>
      </w:r>
      <w:r w:rsidR="00BC52FC">
        <w:rPr>
          <w:rStyle w:val="Strong"/>
        </w:rPr>
        <w:t xml:space="preserve">adopt a more </w:t>
      </w:r>
      <w:r w:rsidR="001C71A5">
        <w:rPr>
          <w:rStyle w:val="Strong"/>
        </w:rPr>
        <w:t xml:space="preserve">binding approach </w:t>
      </w:r>
      <w:r w:rsidR="00F2170A">
        <w:rPr>
          <w:rStyle w:val="Strong"/>
        </w:rPr>
        <w:t xml:space="preserve">to the </w:t>
      </w:r>
      <w:r w:rsidR="001E16E7">
        <w:rPr>
          <w:rStyle w:val="Strong"/>
        </w:rPr>
        <w:t>expenditure envelope</w:t>
      </w:r>
      <w:r w:rsidR="00C82C8D" w:rsidRPr="00C82C8D">
        <w:t>.</w:t>
      </w:r>
      <w:r w:rsidR="00C82C8D">
        <w:t xml:space="preserve"> </w:t>
      </w:r>
      <w:r w:rsidR="0061599C">
        <w:t>Given th</w:t>
      </w:r>
      <w:r w:rsidR="007F51A4">
        <w:t xml:space="preserve">at </w:t>
      </w:r>
      <w:r w:rsidR="00D72C79">
        <w:t xml:space="preserve">a significant proportion of revenue is largely outside the control of the authorities and </w:t>
      </w:r>
      <w:r w:rsidR="00C13DC3">
        <w:t>the difficul</w:t>
      </w:r>
      <w:r w:rsidR="00165D42">
        <w:t xml:space="preserve">ties with forecasting described in previous sections, it is recommended </w:t>
      </w:r>
      <w:r w:rsidR="005A14A4">
        <w:t>that MoF adopt a flexible approach to the expenditure envelope initially</w:t>
      </w:r>
      <w:r w:rsidR="00E33CB5">
        <w:t xml:space="preserve">. This </w:t>
      </w:r>
      <w:r w:rsidR="009C44E5">
        <w:t>approach should include an additional forecasting round late in the budget process</w:t>
      </w:r>
      <w:r w:rsidR="00100223">
        <w:t xml:space="preserve"> which may require the </w:t>
      </w:r>
      <w:r w:rsidR="005578F4">
        <w:t>recalibration</w:t>
      </w:r>
      <w:r w:rsidR="00100223">
        <w:t xml:space="preserve"> of the fiscal targets and revisions to </w:t>
      </w:r>
      <w:r w:rsidR="1587CA54">
        <w:t>policy decisions</w:t>
      </w:r>
      <w:r w:rsidR="005578F4">
        <w:t xml:space="preserve">. </w:t>
      </w:r>
      <w:r w:rsidR="00226654">
        <w:t>Over time, as forecasting performance improves</w:t>
      </w:r>
      <w:r w:rsidR="008B63E9">
        <w:t xml:space="preserve">, </w:t>
      </w:r>
      <w:r w:rsidR="00480E4C">
        <w:t xml:space="preserve">a more binding approach </w:t>
      </w:r>
      <w:r w:rsidR="009B44E5">
        <w:t xml:space="preserve">should be adopted to </w:t>
      </w:r>
      <w:r w:rsidR="004C6D03">
        <w:t xml:space="preserve">ensure variations between the Budget Strategy and the Budget Statement </w:t>
      </w:r>
      <w:r w:rsidR="0005288E">
        <w:t xml:space="preserve">are minimized. </w:t>
      </w:r>
      <w:r w:rsidR="00B125AE">
        <w:t xml:space="preserve"> </w:t>
      </w:r>
    </w:p>
    <w:p w14:paraId="3C818D54" w14:textId="0C8F720C" w:rsidR="001E73C3" w:rsidRPr="00C654E8" w:rsidRDefault="001E73C3" w:rsidP="00C654E8">
      <w:pPr>
        <w:pStyle w:val="Heading2"/>
        <w:rPr>
          <w:rStyle w:val="StrongBlue"/>
          <w:b/>
          <w:bCs/>
        </w:rPr>
      </w:pPr>
      <w:bookmarkStart w:id="58" w:name="_Toc216652149"/>
      <w:r w:rsidRPr="00C654E8">
        <w:rPr>
          <w:rStyle w:val="StrongBlue"/>
          <w:b/>
          <w:bCs/>
        </w:rPr>
        <w:t>Reconciling the Budget Strategy with the Budget Statement</w:t>
      </w:r>
      <w:bookmarkEnd w:id="58"/>
    </w:p>
    <w:p w14:paraId="1100EA17" w14:textId="195428C4" w:rsidR="00444023" w:rsidRPr="002A2D4F" w:rsidRDefault="00444023" w:rsidP="00444023">
      <w:pPr>
        <w:pStyle w:val="ParagraphNumbering"/>
        <w:rPr>
          <w:b/>
          <w:bCs/>
        </w:rPr>
      </w:pPr>
      <w:r w:rsidRPr="00A97475" w:rsidDel="003F636B">
        <w:rPr>
          <w:b/>
          <w:bCs/>
        </w:rPr>
        <w:t xml:space="preserve">The bottom-up medium-term budget process in Tonga is remarkably advanced. </w:t>
      </w:r>
      <w:r w:rsidR="00AA627B" w:rsidDel="003F636B">
        <w:t xml:space="preserve">Budget staff already have a strong conceptual grasp of medium-term fiscal frameworks, demonstrated by the fact they were able to quickly explain variances between MDA estimates reported in the Budget Strategy and those published in the Budget Statement. </w:t>
      </w:r>
      <w:r w:rsidDel="003F636B">
        <w:t xml:space="preserve">While further work and additional support are likely to be necessary to strengthen the linkages between fiscal planning and the budget, most of the required improvements will be more in the order of strengthening, codifying, and refining existing procedures rather than requiring wholesale changes. </w:t>
      </w:r>
    </w:p>
    <w:p w14:paraId="6B21340B" w14:textId="2A319D15" w:rsidR="00444023" w:rsidRDefault="00444023" w:rsidP="00444023">
      <w:pPr>
        <w:pStyle w:val="ParagraphNumbering"/>
      </w:pPr>
      <w:r w:rsidRPr="006104AA">
        <w:rPr>
          <w:b/>
          <w:bCs/>
        </w:rPr>
        <w:t>The core features of medium-term budgeting are well understood and are already largely incorporated into the budget process</w:t>
      </w:r>
      <w:r>
        <w:t>. The current budget process has operated on a rolling basis since the 2024-25 Budget, with out</w:t>
      </w:r>
      <w:r w:rsidR="00045376">
        <w:t>er-</w:t>
      </w:r>
      <w:r>
        <w:t>year estimates produced in the previous year being used as the basis for the next year’s budget baseline. The detailed budget template used by MDAs to calculate their budget estimates separates out the baseline (previously calculated out</w:t>
      </w:r>
      <w:r w:rsidR="00045376">
        <w:t>er-</w:t>
      </w:r>
      <w:r>
        <w:t xml:space="preserve">year estimates) and new initiatives, meaning that constructing reconciliation tables could be largely automated. </w:t>
      </w:r>
    </w:p>
    <w:p w14:paraId="73D672F8" w14:textId="05457770" w:rsidR="00444023" w:rsidRDefault="00444023" w:rsidP="00444023">
      <w:pPr>
        <w:pStyle w:val="ParagraphNumbering"/>
      </w:pPr>
      <w:r w:rsidRPr="00512E7D">
        <w:rPr>
          <w:b/>
          <w:bCs/>
        </w:rPr>
        <w:t xml:space="preserve">Early success since moving to a rolling system of forward estimates </w:t>
      </w:r>
      <w:r w:rsidR="00CF3AF9">
        <w:rPr>
          <w:b/>
          <w:bCs/>
        </w:rPr>
        <w:t>is</w:t>
      </w:r>
      <w:r w:rsidRPr="00512E7D">
        <w:rPr>
          <w:b/>
          <w:bCs/>
        </w:rPr>
        <w:t xml:space="preserve"> highly encouraging</w:t>
      </w:r>
      <w:r>
        <w:t>. MoF staff highlighted an example of how medium-term budgeting is strengthening the planning process and budget transparency. The estimates of a new initiative involving the construction of a planned food processing plant were properly sequenced over the medium-term term and published in the Budget Statement, leading to productive discussions with the Parliament.</w:t>
      </w:r>
    </w:p>
    <w:p w14:paraId="06A8B6FE" w14:textId="17B73FF9" w:rsidR="00E738B8" w:rsidRDefault="00CF3AF9" w:rsidP="41682C3E">
      <w:pPr>
        <w:pStyle w:val="ParagraphNumbering"/>
      </w:pPr>
      <w:r>
        <w:rPr>
          <w:b/>
        </w:rPr>
        <w:t>Going forward, r</w:t>
      </w:r>
      <w:r w:rsidR="000250B1" w:rsidRPr="00F037E5">
        <w:rPr>
          <w:b/>
        </w:rPr>
        <w:t xml:space="preserve">econciling the estimates </w:t>
      </w:r>
      <w:r w:rsidR="004C7080" w:rsidRPr="00F037E5">
        <w:rPr>
          <w:b/>
        </w:rPr>
        <w:t>between the Budget Strategy and the Budget Statement is</w:t>
      </w:r>
      <w:r w:rsidR="000250B1" w:rsidRPr="00F037E5">
        <w:rPr>
          <w:b/>
        </w:rPr>
        <w:t xml:space="preserve"> </w:t>
      </w:r>
      <w:r w:rsidR="001E5375" w:rsidRPr="00F037E5">
        <w:rPr>
          <w:b/>
        </w:rPr>
        <w:t>crucial to ensuing the linkage</w:t>
      </w:r>
      <w:r w:rsidR="00F037E5" w:rsidRPr="00F037E5">
        <w:rPr>
          <w:b/>
          <w:bCs/>
        </w:rPr>
        <w:t xml:space="preserve"> between fiscal planning and the budget</w:t>
      </w:r>
      <w:r w:rsidR="001E5375">
        <w:t xml:space="preserve">. </w:t>
      </w:r>
      <w:r w:rsidR="00AE3990">
        <w:t>As i</w:t>
      </w:r>
      <w:r w:rsidR="00054613">
        <w:t xml:space="preserve">t may </w:t>
      </w:r>
      <w:r w:rsidR="00810FCC">
        <w:t>be</w:t>
      </w:r>
      <w:r w:rsidR="00054613">
        <w:t xml:space="preserve"> some years before </w:t>
      </w:r>
      <w:r w:rsidR="00810FCC">
        <w:t xml:space="preserve">a </w:t>
      </w:r>
      <w:r w:rsidR="00054613">
        <w:t xml:space="preserve">more binding approach </w:t>
      </w:r>
      <w:r w:rsidR="00F037E5">
        <w:t xml:space="preserve">to the expenditure envelope </w:t>
      </w:r>
      <w:r w:rsidR="00345753">
        <w:t xml:space="preserve">can be adopted, it is therefore crucial that changes between </w:t>
      </w:r>
      <w:r w:rsidR="00D54157">
        <w:t>the medium-term estimates in the Budget Strategy and the Budget Statement</w:t>
      </w:r>
      <w:r w:rsidR="009B0CBA">
        <w:t xml:space="preserve"> are</w:t>
      </w:r>
      <w:r w:rsidR="009B0CBA">
        <w:t xml:space="preserve"> reconciled and </w:t>
      </w:r>
      <w:r w:rsidR="00C74A44">
        <w:t xml:space="preserve">explained. </w:t>
      </w:r>
      <w:r w:rsidR="00257ED1">
        <w:t xml:space="preserve">This can be achieved by the publication of reconciliation tables which </w:t>
      </w:r>
      <w:r w:rsidR="000B7009">
        <w:t>explains</w:t>
      </w:r>
      <w:r w:rsidR="00717747">
        <w:t xml:space="preserve"> changes </w:t>
      </w:r>
      <w:r w:rsidR="00EF4C37">
        <w:t>in</w:t>
      </w:r>
      <w:r w:rsidR="00717747">
        <w:t xml:space="preserve"> </w:t>
      </w:r>
      <w:r w:rsidR="00717747">
        <w:t>the estimates (</w:t>
      </w:r>
      <w:r w:rsidR="002428B1">
        <w:t>ideally revenue, expenditure, and balance)</w:t>
      </w:r>
      <w:r w:rsidR="00826D0E">
        <w:t xml:space="preserve"> </w:t>
      </w:r>
      <w:r w:rsidR="001F1835">
        <w:t>between the Budget Strategy and the Budget Statement</w:t>
      </w:r>
      <w:r w:rsidR="007F0E3E">
        <w:t xml:space="preserve">. The </w:t>
      </w:r>
      <w:r w:rsidR="004963B4">
        <w:t>changes should be categorized into new initiatives (policy changes) and parameter</w:t>
      </w:r>
      <w:r w:rsidR="002A2D4F">
        <w:t>s</w:t>
      </w:r>
      <w:r w:rsidR="004963B4">
        <w:t xml:space="preserve"> and other variations (such as the impact of revised inflation forecasts). </w:t>
      </w:r>
      <w:r w:rsidR="001F1835">
        <w:t xml:space="preserve"> </w:t>
      </w:r>
      <w:r w:rsidR="00826D0E">
        <w:t xml:space="preserve"> </w:t>
      </w:r>
    </w:p>
    <w:p w14:paraId="01BE3D4D" w14:textId="6A0C6D57" w:rsidR="00AE6D8F" w:rsidRDefault="00E738B8" w:rsidP="00AE6D8F">
      <w:pPr>
        <w:pStyle w:val="ParagraphNumbering"/>
      </w:pPr>
      <w:r>
        <w:rPr>
          <w:b/>
          <w:bCs/>
        </w:rPr>
        <w:lastRenderedPageBreak/>
        <w:t xml:space="preserve">In addition to reconciliation tables, a table of new initiatives </w:t>
      </w:r>
      <w:r w:rsidR="0044505C">
        <w:rPr>
          <w:b/>
          <w:bCs/>
        </w:rPr>
        <w:t xml:space="preserve">presenting their </w:t>
      </w:r>
      <w:r w:rsidR="0044505C" w:rsidRPr="0044505C">
        <w:rPr>
          <w:b/>
          <w:bCs/>
        </w:rPr>
        <w:t>medium-term fiscal implications is recommended.</w:t>
      </w:r>
      <w:r w:rsidR="0044505C">
        <w:t xml:space="preserve"> </w:t>
      </w:r>
      <w:r w:rsidR="00B24769">
        <w:t xml:space="preserve">Encouragingly, the large </w:t>
      </w:r>
      <w:proofErr w:type="gramStart"/>
      <w:r w:rsidR="00B24769">
        <w:t>adjustments</w:t>
      </w:r>
      <w:proofErr w:type="gramEnd"/>
      <w:r w:rsidR="00B24769">
        <w:t xml:space="preserve"> to the recurrent expenditure estimates </w:t>
      </w:r>
      <w:r w:rsidR="004D451E">
        <w:t xml:space="preserve">between the FY </w:t>
      </w:r>
      <w:r w:rsidR="00C74A44">
        <w:t xml:space="preserve">2026 </w:t>
      </w:r>
      <w:r w:rsidR="004D451E">
        <w:t>Budget Strategy and Budget S</w:t>
      </w:r>
      <w:r w:rsidR="00C74A44">
        <w:t xml:space="preserve">tatement </w:t>
      </w:r>
      <w:r w:rsidR="004D451E">
        <w:t xml:space="preserve">were almost entirely explained </w:t>
      </w:r>
      <w:r w:rsidR="002C551B">
        <w:t>by</w:t>
      </w:r>
      <w:r w:rsidR="004D451E">
        <w:t xml:space="preserve"> a list</w:t>
      </w:r>
      <w:r w:rsidR="002C551B">
        <w:t xml:space="preserve"> of new initiatives</w:t>
      </w:r>
      <w:r w:rsidR="004D451E">
        <w:t xml:space="preserve"> in the Budget Statement</w:t>
      </w:r>
      <w:r w:rsidR="0057307A">
        <w:t>, however, the explanations were only provided for the budget year</w:t>
      </w:r>
      <w:r w:rsidR="00DC04AE">
        <w:t xml:space="preserve">. </w:t>
      </w:r>
      <w:r w:rsidR="00B75015">
        <w:t>The list could be easil</w:t>
      </w:r>
      <w:r w:rsidR="003A3EBF">
        <w:t>y expanded to include the out</w:t>
      </w:r>
      <w:r w:rsidR="002247B0">
        <w:t>er-</w:t>
      </w:r>
      <w:r w:rsidR="003A3EBF">
        <w:t>year estimates</w:t>
      </w:r>
      <w:r w:rsidR="002247B0">
        <w:t>, as the</w:t>
      </w:r>
      <w:r w:rsidR="00B76083">
        <w:t xml:space="preserve"> MoF staff </w:t>
      </w:r>
      <w:r w:rsidR="00192CB2">
        <w:t>already have the capacity to conduct the required analysis</w:t>
      </w:r>
      <w:r w:rsidR="0011525C">
        <w:t xml:space="preserve"> required to prepare reconciliation </w:t>
      </w:r>
      <w:r w:rsidR="001404A6">
        <w:t>and new initiative tables.</w:t>
      </w:r>
    </w:p>
    <w:p w14:paraId="3023A0B8" w14:textId="35064B28" w:rsidR="00636F1B" w:rsidRDefault="00AE6D8F" w:rsidP="00636F1B">
      <w:pPr>
        <w:pStyle w:val="ParagraphNumbering"/>
      </w:pPr>
      <w:r>
        <w:rPr>
          <w:b/>
          <w:bCs/>
        </w:rPr>
        <w:t>In</w:t>
      </w:r>
      <w:r w:rsidR="00472D3A" w:rsidRPr="00E852B3">
        <w:rPr>
          <w:b/>
          <w:bCs/>
        </w:rPr>
        <w:t xml:space="preserve"> the short-term, MoF should maintain control over the MDA’s expenditure baseline.</w:t>
      </w:r>
      <w:r w:rsidR="00472D3A">
        <w:t xml:space="preserve"> It is recommended that MoF should be responsible for the MDA’s expenditure baseline updates, such </w:t>
      </w:r>
      <w:r w:rsidR="007C4CA6">
        <w:t xml:space="preserve">as </w:t>
      </w:r>
      <w:r w:rsidR="00472D3A">
        <w:t>applying inflation and creating the new out</w:t>
      </w:r>
      <w:r w:rsidR="007C4CA6">
        <w:t>er-</w:t>
      </w:r>
      <w:r w:rsidR="00472D3A">
        <w:t xml:space="preserve">year estimate each budget cycle and issue the new baseline to MDAs early in the budget formulation stage. This will ensure that MoF can maintain control of adjustments to the baseline, which will facilitate the construction of reconciliation tables and ensure MDAs understand the difference between their baseline estimates and new initiatives. However, MoF staff reported that currently, MDAs feel they have little input into the expenditure baseline update process, as MoF issues updated budget templates with the expenditure baseline largely completed. This could be alleviated by allowing MDAs to make well-defined adjustments to their baseline within certain parameters, e.g., allowing re-allocations within the baseline for broad expenditure categories such as salaries, operational, and capital expenditure, provided these adjustments do not increase overall expenditure. </w:t>
      </w:r>
    </w:p>
    <w:p w14:paraId="02B5BD00" w14:textId="727FEE7C" w:rsidR="000F284B" w:rsidRPr="0032188E" w:rsidRDefault="000F284B" w:rsidP="000F284B">
      <w:pPr>
        <w:pStyle w:val="Heading3"/>
        <w:rPr>
          <w:rStyle w:val="Strong"/>
        </w:rPr>
      </w:pPr>
      <w:r w:rsidRPr="0032188E">
        <w:t>Recommendation</w:t>
      </w:r>
    </w:p>
    <w:p w14:paraId="112048B3" w14:textId="1524CA81" w:rsidR="000F284B" w:rsidRPr="004D2753" w:rsidRDefault="000F284B" w:rsidP="000F284B">
      <w:pPr>
        <w:pStyle w:val="NoSpacing"/>
        <w:rPr>
          <w:b/>
          <w:bCs/>
        </w:rPr>
      </w:pPr>
      <w:r w:rsidRPr="004D2753">
        <w:rPr>
          <w:b/>
          <w:bCs/>
        </w:rPr>
        <w:t xml:space="preserve">Recommendation </w:t>
      </w:r>
      <w:r w:rsidR="00C32659">
        <w:rPr>
          <w:b/>
          <w:bCs/>
        </w:rPr>
        <w:t>3</w:t>
      </w:r>
      <w:r w:rsidRPr="004D2753">
        <w:rPr>
          <w:b/>
          <w:bCs/>
        </w:rPr>
        <w:t xml:space="preserve">: </w:t>
      </w:r>
      <w:r w:rsidR="00762802" w:rsidRPr="00762802">
        <w:rPr>
          <w:b/>
          <w:bCs/>
        </w:rPr>
        <w:t>Strengthen linkages between fiscal planning and the budget</w:t>
      </w:r>
      <w:r w:rsidR="00FB19AB">
        <w:rPr>
          <w:b/>
          <w:bCs/>
        </w:rPr>
        <w:t>:</w:t>
      </w:r>
    </w:p>
    <w:p w14:paraId="1E91A824" w14:textId="77777777" w:rsidR="000F284B" w:rsidRDefault="000F284B" w:rsidP="00F8598B">
      <w:pPr>
        <w:pStyle w:val="ListBullet"/>
      </w:pPr>
      <w:r>
        <w:t>Gradually adopt a more binding approach that allows the aggregate expenditure envelope to guide budget discussions​.</w:t>
      </w:r>
    </w:p>
    <w:p w14:paraId="54EC1E88" w14:textId="61D4C1ED" w:rsidR="000F284B" w:rsidRDefault="000F284B" w:rsidP="00F8598B">
      <w:pPr>
        <w:pStyle w:val="ListBullet"/>
      </w:pPr>
      <w:r>
        <w:t>Publish reconciliation tables in the Budget Strategy and the Budget Statements that explain movements in the macro-fiscal estimates between estimates updates</w:t>
      </w:r>
      <w:r w:rsidR="00F8598B">
        <w:t xml:space="preserve"> (short term)</w:t>
      </w:r>
      <w:r>
        <w:t xml:space="preserve">. </w:t>
      </w:r>
    </w:p>
    <w:p w14:paraId="55DAAB2F" w14:textId="258F803B" w:rsidR="00F8598B" w:rsidRDefault="000F284B" w:rsidP="00F8598B">
      <w:pPr>
        <w:pStyle w:val="ListBullet"/>
      </w:pPr>
      <w:r>
        <w:t>Publish a list of new initiatives in the Budget Statement</w:t>
      </w:r>
      <w:r w:rsidR="00F8598B">
        <w:t xml:space="preserve"> (short term)</w:t>
      </w:r>
      <w:r>
        <w:t>.</w:t>
      </w:r>
    </w:p>
    <w:p w14:paraId="6967908C" w14:textId="77777777" w:rsidR="00F8598B" w:rsidRDefault="006F419D" w:rsidP="00F8598B">
      <w:pPr>
        <w:pStyle w:val="ListBullet"/>
      </w:pPr>
      <w:r>
        <w:t>Provid</w:t>
      </w:r>
      <w:r w:rsidR="00F8598B">
        <w:t>e</w:t>
      </w:r>
      <w:r>
        <w:t xml:space="preserve"> operational guidance on defining new initiatives versus baseline adjustments</w:t>
      </w:r>
      <w:r w:rsidR="00F8598B">
        <w:t xml:space="preserve"> (short term)</w:t>
      </w:r>
      <w:r>
        <w:t>.</w:t>
      </w:r>
    </w:p>
    <w:p w14:paraId="4D72AEE2" w14:textId="1BA849E5" w:rsidR="0051679B" w:rsidRDefault="0051679B" w:rsidP="0051679B">
      <w:pPr>
        <w:pStyle w:val="ListBullet"/>
      </w:pPr>
      <w:r>
        <w:t>Extend the new initiative costing template to include more details behind costing calculations</w:t>
      </w:r>
      <w:r>
        <w:t xml:space="preserve"> (medium term)</w:t>
      </w:r>
      <w:r>
        <w:t>.</w:t>
      </w:r>
    </w:p>
    <w:p w14:paraId="17893679" w14:textId="77777777" w:rsidR="00F8598B" w:rsidRDefault="006F419D" w:rsidP="00F8598B">
      <w:pPr>
        <w:pStyle w:val="ListBullet"/>
      </w:pPr>
      <w:r>
        <w:t>Refin</w:t>
      </w:r>
      <w:r w:rsidR="00F8598B">
        <w:t>e</w:t>
      </w:r>
      <w:r>
        <w:t xml:space="preserve"> budget templates to ensure that out</w:t>
      </w:r>
      <w:r w:rsidR="00F8598B">
        <w:t>er-</w:t>
      </w:r>
      <w:r>
        <w:t>year estimates include all agreed policies and other known events, including the ongoing fiscal implications of policies</w:t>
      </w:r>
      <w:r w:rsidR="00F8598B">
        <w:t xml:space="preserve"> (short term)</w:t>
      </w:r>
      <w:r>
        <w:t>.</w:t>
      </w:r>
    </w:p>
    <w:p w14:paraId="31C64ADC" w14:textId="5EAF0B00" w:rsidR="00F8598B" w:rsidRDefault="006F419D" w:rsidP="00F8598B">
      <w:pPr>
        <w:pStyle w:val="ListBullet"/>
      </w:pPr>
      <w:r>
        <w:t>index out</w:t>
      </w:r>
      <w:r w:rsidR="00F8598B">
        <w:t>er-</w:t>
      </w:r>
      <w:r>
        <w:t>year estimates to account for inflation, which could include different indexes for salaries, operational costs, and capital projects</w:t>
      </w:r>
      <w:r w:rsidR="00F8598B">
        <w:t xml:space="preserve"> (short term)</w:t>
      </w:r>
      <w:r>
        <w:t>.</w:t>
      </w:r>
    </w:p>
    <w:p w14:paraId="1A49FA35" w14:textId="63F5F8AC" w:rsidR="005D52E3" w:rsidRPr="00BC4FBD" w:rsidRDefault="005D52E3" w:rsidP="00BC4FBD">
      <w:pPr>
        <w:pStyle w:val="Heading1"/>
        <w:numPr>
          <w:ilvl w:val="0"/>
          <w:numId w:val="6"/>
        </w:numPr>
        <w:rPr>
          <w:lang w:val="pt-BR"/>
        </w:rPr>
      </w:pPr>
      <w:bookmarkStart w:id="59" w:name="_Toc214755414"/>
      <w:bookmarkStart w:id="60" w:name="_Toc216652150"/>
      <w:r w:rsidRPr="00BC4FBD">
        <w:rPr>
          <w:lang w:val="pt-BR"/>
        </w:rPr>
        <w:lastRenderedPageBreak/>
        <w:t>Institutional</w:t>
      </w:r>
      <w:bookmarkEnd w:id="59"/>
      <w:r w:rsidRPr="00BC4FBD">
        <w:rPr>
          <w:lang w:val="pt-BR"/>
        </w:rPr>
        <w:t xml:space="preserve"> Framework for MTFF</w:t>
      </w:r>
      <w:bookmarkEnd w:id="60"/>
    </w:p>
    <w:p w14:paraId="01D1956D" w14:textId="3E374556" w:rsidR="00FB19AB" w:rsidRPr="00FB19AB" w:rsidRDefault="00FB19AB" w:rsidP="00FB19AB">
      <w:pPr>
        <w:pStyle w:val="Heading2"/>
        <w:numPr>
          <w:ilvl w:val="1"/>
          <w:numId w:val="53"/>
        </w:numPr>
      </w:pPr>
      <w:bookmarkStart w:id="61" w:name="_Toc216652151"/>
      <w:r>
        <w:t xml:space="preserve">Legal </w:t>
      </w:r>
      <w:r w:rsidR="0032107E">
        <w:t>Underpinning</w:t>
      </w:r>
      <w:bookmarkEnd w:id="61"/>
    </w:p>
    <w:p w14:paraId="231076F5" w14:textId="3027CC33" w:rsidR="005D52E3" w:rsidRPr="005D52E3" w:rsidRDefault="005D52E3" w:rsidP="003E5D6D">
      <w:pPr>
        <w:numPr>
          <w:ilvl w:val="0"/>
          <w:numId w:val="3"/>
        </w:numPr>
        <w:tabs>
          <w:tab w:val="clear" w:pos="990"/>
        </w:tabs>
        <w:ind w:left="0"/>
        <w:rPr>
          <w:szCs w:val="24"/>
        </w:rPr>
      </w:pPr>
      <w:r w:rsidRPr="005D52E3">
        <w:rPr>
          <w:b/>
          <w:bCs/>
          <w:szCs w:val="24"/>
        </w:rPr>
        <w:t>Effective and efficient fiscal policy and budget development require</w:t>
      </w:r>
      <w:r w:rsidRPr="005D52E3">
        <w:rPr>
          <w:szCs w:val="24"/>
        </w:rPr>
        <w:t xml:space="preserve"> </w:t>
      </w:r>
      <w:r w:rsidRPr="005E2458">
        <w:rPr>
          <w:b/>
          <w:bCs/>
          <w:szCs w:val="24"/>
        </w:rPr>
        <w:t>robust</w:t>
      </w:r>
      <w:r w:rsidRPr="005D52E3">
        <w:rPr>
          <w:b/>
          <w:bCs/>
          <w:szCs w:val="24"/>
        </w:rPr>
        <w:t xml:space="preserve"> and clearly defined institutional arrangements. </w:t>
      </w:r>
      <w:r w:rsidRPr="005D52E3">
        <w:rPr>
          <w:szCs w:val="24"/>
        </w:rPr>
        <w:t>This can be achieved through clear legal mandates covering the main elements of the processes, with regulations providing more detailed on procedural aspects. It is also important to have clear allocations of responsibilities, and well-defined mechanisms for coordination between different stakeholders and for final decision-making</w:t>
      </w:r>
      <w:r w:rsidR="000025AF">
        <w:rPr>
          <w:szCs w:val="24"/>
        </w:rPr>
        <w:t xml:space="preserve">, supported by a strong </w:t>
      </w:r>
      <w:proofErr w:type="spellStart"/>
      <w:r w:rsidR="002D055F">
        <w:rPr>
          <w:szCs w:val="24"/>
        </w:rPr>
        <w:t>macrofiscal</w:t>
      </w:r>
      <w:proofErr w:type="spellEnd"/>
      <w:r w:rsidR="002D055F">
        <w:rPr>
          <w:szCs w:val="24"/>
        </w:rPr>
        <w:t xml:space="preserve"> team.</w:t>
      </w:r>
      <w:r w:rsidR="0009154F">
        <w:rPr>
          <w:szCs w:val="24"/>
        </w:rPr>
        <w:t xml:space="preserve"> </w:t>
      </w:r>
    </w:p>
    <w:p w14:paraId="39EA5809" w14:textId="46D34751" w:rsidR="00BA2BEC" w:rsidRPr="00BA2BEC" w:rsidRDefault="005D52E3">
      <w:pPr>
        <w:numPr>
          <w:ilvl w:val="0"/>
          <w:numId w:val="3"/>
        </w:numPr>
        <w:tabs>
          <w:tab w:val="clear" w:pos="990"/>
        </w:tabs>
        <w:ind w:left="0"/>
        <w:rPr>
          <w:b/>
          <w:bCs/>
          <w:szCs w:val="24"/>
        </w:rPr>
      </w:pPr>
      <w:r w:rsidRPr="000F5C75">
        <w:rPr>
          <w:b/>
          <w:bCs/>
          <w:szCs w:val="24"/>
        </w:rPr>
        <w:t xml:space="preserve">Currently, </w:t>
      </w:r>
      <w:r w:rsidR="008772B2" w:rsidRPr="000F5C75">
        <w:rPr>
          <w:b/>
          <w:bCs/>
          <w:szCs w:val="24"/>
        </w:rPr>
        <w:t>t</w:t>
      </w:r>
      <w:r w:rsidRPr="000F5C75">
        <w:rPr>
          <w:b/>
          <w:bCs/>
          <w:szCs w:val="24"/>
        </w:rPr>
        <w:t>here is no legal or regulatory foundation for an MTFF function in Tonga, but the proposed new PFM Act will provide a solid basis for this function.</w:t>
      </w:r>
      <w:r w:rsidRPr="000F5C75">
        <w:rPr>
          <w:szCs w:val="24"/>
        </w:rPr>
        <w:t xml:space="preserve"> The </w:t>
      </w:r>
      <w:r w:rsidR="00033FEB" w:rsidRPr="000F5C75">
        <w:rPr>
          <w:szCs w:val="24"/>
        </w:rPr>
        <w:t xml:space="preserve">2002 </w:t>
      </w:r>
      <w:r w:rsidRPr="000F5C75">
        <w:rPr>
          <w:szCs w:val="24"/>
        </w:rPr>
        <w:t>PFM Act</w:t>
      </w:r>
      <w:r w:rsidR="00033FEB" w:rsidRPr="000F5C75">
        <w:rPr>
          <w:szCs w:val="24"/>
        </w:rPr>
        <w:t xml:space="preserve"> </w:t>
      </w:r>
      <w:r w:rsidRPr="000F5C75">
        <w:rPr>
          <w:szCs w:val="24"/>
        </w:rPr>
        <w:t>does not provide any guidance on this function, and there is no secondary legislation or regulation that describe</w:t>
      </w:r>
      <w:r w:rsidR="00F96464">
        <w:rPr>
          <w:szCs w:val="24"/>
        </w:rPr>
        <w:t>s</w:t>
      </w:r>
      <w:r w:rsidRPr="000F5C75">
        <w:rPr>
          <w:szCs w:val="24"/>
        </w:rPr>
        <w:t xml:space="preserve"> how this should be done. A revised PFM Act is currently under consideration, and this includes a comprehensive framework for the MTFF.</w:t>
      </w:r>
      <w:r w:rsidR="00BA2BEC" w:rsidRPr="00BA2BEC">
        <w:rPr>
          <w:lang w:val="en-AU"/>
        </w:rPr>
        <w:t xml:space="preserve"> </w:t>
      </w:r>
      <w:r w:rsidR="00BA2BEC" w:rsidRPr="000F5C75">
        <w:rPr>
          <w:lang w:val="en-AU"/>
        </w:rPr>
        <w:t>Proposed amendments to the PFM Act include appropriate procedural provisions to guide preparation of the Budget Strategy.</w:t>
      </w:r>
    </w:p>
    <w:p w14:paraId="5E1E2101" w14:textId="4A54DBE0" w:rsidR="00BA2BEC" w:rsidRPr="00576539" w:rsidRDefault="00F96464">
      <w:pPr>
        <w:numPr>
          <w:ilvl w:val="0"/>
          <w:numId w:val="3"/>
        </w:numPr>
        <w:tabs>
          <w:tab w:val="clear" w:pos="990"/>
        </w:tabs>
        <w:ind w:left="0"/>
        <w:rPr>
          <w:b/>
          <w:bCs/>
          <w:szCs w:val="24"/>
        </w:rPr>
      </w:pPr>
      <w:r>
        <w:rPr>
          <w:b/>
          <w:bCs/>
          <w:lang w:val="en-AU"/>
        </w:rPr>
        <w:t>T</w:t>
      </w:r>
      <w:r w:rsidR="00BA2BEC">
        <w:rPr>
          <w:b/>
          <w:bCs/>
          <w:lang w:val="en-AU"/>
        </w:rPr>
        <w:t>he new PFM Act</w:t>
      </w:r>
      <w:r w:rsidR="0096309E" w:rsidRPr="000F5C75">
        <w:rPr>
          <w:b/>
          <w:bCs/>
          <w:lang w:val="en-AU"/>
        </w:rPr>
        <w:t xml:space="preserve"> needs to better distinguish the top-down strategic phase from the bottom-up budget phase. </w:t>
      </w:r>
      <w:r w:rsidR="00BA2BEC">
        <w:rPr>
          <w:lang w:val="en-AU"/>
        </w:rPr>
        <w:t>T</w:t>
      </w:r>
      <w:r w:rsidR="0096309E" w:rsidRPr="000F5C75">
        <w:rPr>
          <w:lang w:val="en-AU"/>
        </w:rPr>
        <w:t>here are three aspects relating to the required content of the Budget Strategy that are not consistent with it maintaining a strategic focus</w:t>
      </w:r>
      <w:r w:rsidR="00BA2BEC">
        <w:rPr>
          <w:lang w:val="en-AU"/>
        </w:rPr>
        <w:t xml:space="preserve"> (See Box 3</w:t>
      </w:r>
      <w:r w:rsidR="00576539">
        <w:rPr>
          <w:lang w:val="en-AU"/>
        </w:rPr>
        <w:t xml:space="preserve"> for proposed changes</w:t>
      </w:r>
      <w:r w:rsidR="00BA2BEC">
        <w:rPr>
          <w:lang w:val="en-AU"/>
        </w:rPr>
        <w:t>)</w:t>
      </w:r>
      <w:r w:rsidR="0096309E" w:rsidRPr="000F5C75">
        <w:rPr>
          <w:lang w:val="en-AU"/>
        </w:rPr>
        <w:t>. These include the detailed review of corporate plans and past performance and requiring revenue and expenditure projections to be presented by vote (rather than in aggregate) for next year’s budget and forward estimates</w:t>
      </w:r>
      <w:r w:rsidR="0025353D">
        <w:rPr>
          <w:lang w:val="en-AU"/>
        </w:rPr>
        <w:t xml:space="preserve">, and </w:t>
      </w:r>
      <w:r w:rsidR="00EF777D">
        <w:rPr>
          <w:lang w:val="en-AU"/>
        </w:rPr>
        <w:t>detailed terms for loans</w:t>
      </w:r>
      <w:r w:rsidR="0096309E" w:rsidRPr="000F5C75">
        <w:rPr>
          <w:lang w:val="en-AU"/>
        </w:rPr>
        <w:t xml:space="preserve">. </w:t>
      </w:r>
      <w:r w:rsidR="00EF777D">
        <w:rPr>
          <w:lang w:val="en-AU"/>
        </w:rPr>
        <w:t>Detailed expenditure projections</w:t>
      </w:r>
      <w:r w:rsidR="0096309E" w:rsidRPr="000F5C75">
        <w:rPr>
          <w:lang w:val="en-AU"/>
        </w:rPr>
        <w:t xml:space="preserve"> </w:t>
      </w:r>
      <w:r w:rsidR="005358EA">
        <w:rPr>
          <w:lang w:val="en-AU"/>
        </w:rPr>
        <w:t>tend to encourage membe</w:t>
      </w:r>
      <w:r w:rsidR="00B64788">
        <w:rPr>
          <w:lang w:val="en-AU"/>
        </w:rPr>
        <w:t>r</w:t>
      </w:r>
      <w:r w:rsidR="0096309E" w:rsidRPr="000F5C75">
        <w:rPr>
          <w:lang w:val="en-AU"/>
        </w:rPr>
        <w:t>s</w:t>
      </w:r>
      <w:r w:rsidR="00B64788">
        <w:rPr>
          <w:lang w:val="en-AU"/>
        </w:rPr>
        <w:t xml:space="preserve"> of Cabinet </w:t>
      </w:r>
      <w:r w:rsidR="00A74034">
        <w:rPr>
          <w:lang w:val="en-AU"/>
        </w:rPr>
        <w:t xml:space="preserve">to </w:t>
      </w:r>
      <w:r w:rsidR="00ED6EB6">
        <w:rPr>
          <w:lang w:val="en-AU"/>
        </w:rPr>
        <w:t>focus on</w:t>
      </w:r>
      <w:r w:rsidR="00A74034">
        <w:rPr>
          <w:lang w:val="en-AU"/>
        </w:rPr>
        <w:t xml:space="preserve"> their ministr</w:t>
      </w:r>
      <w:r w:rsidR="00C50C62">
        <w:rPr>
          <w:lang w:val="en-AU"/>
        </w:rPr>
        <w:t>y’s envelope</w:t>
      </w:r>
      <w:r w:rsidR="00E549ED">
        <w:rPr>
          <w:lang w:val="en-AU"/>
        </w:rPr>
        <w:t xml:space="preserve"> rather than agree on the top-down</w:t>
      </w:r>
      <w:r w:rsidR="004F337A">
        <w:rPr>
          <w:lang w:val="en-AU"/>
        </w:rPr>
        <w:t xml:space="preserve"> fiscal planning</w:t>
      </w:r>
      <w:r w:rsidR="00A709C6">
        <w:rPr>
          <w:lang w:val="en-AU"/>
        </w:rPr>
        <w:t xml:space="preserve">. </w:t>
      </w:r>
      <w:proofErr w:type="gramStart"/>
      <w:r w:rsidR="00ED6EB6">
        <w:rPr>
          <w:lang w:val="en-AU"/>
        </w:rPr>
        <w:t>Therefore</w:t>
      </w:r>
      <w:proofErr w:type="gramEnd"/>
      <w:r w:rsidR="00ED6EB6">
        <w:rPr>
          <w:lang w:val="en-AU"/>
        </w:rPr>
        <w:t xml:space="preserve"> </w:t>
      </w:r>
      <w:r w:rsidR="00A709C6">
        <w:rPr>
          <w:lang w:val="en-AU"/>
        </w:rPr>
        <w:t xml:space="preserve">revenue and spending projections </w:t>
      </w:r>
      <w:r w:rsidR="00ED6EB6">
        <w:rPr>
          <w:lang w:val="en-AU"/>
        </w:rPr>
        <w:t xml:space="preserve">by vote </w:t>
      </w:r>
      <w:r w:rsidR="00A709C6">
        <w:rPr>
          <w:lang w:val="en-AU"/>
        </w:rPr>
        <w:t>should not</w:t>
      </w:r>
      <w:r w:rsidR="0096309E" w:rsidRPr="000F5C75">
        <w:rPr>
          <w:lang w:val="en-AU"/>
        </w:rPr>
        <w:t xml:space="preserve"> be the domain of the Budget Strategy and would be more appropriately covered by regular reporting on fiscal outcomes</w:t>
      </w:r>
      <w:r w:rsidR="00E45073">
        <w:rPr>
          <w:lang w:val="en-AU"/>
        </w:rPr>
        <w:t>,</w:t>
      </w:r>
      <w:r w:rsidR="0096309E" w:rsidRPr="000F5C75">
        <w:rPr>
          <w:lang w:val="en-AU"/>
        </w:rPr>
        <w:t xml:space="preserve"> the Budget Statement</w:t>
      </w:r>
      <w:r w:rsidR="00A612BD">
        <w:rPr>
          <w:lang w:val="en-AU"/>
        </w:rPr>
        <w:t>, as well as</w:t>
      </w:r>
      <w:r w:rsidR="00326496">
        <w:rPr>
          <w:lang w:val="en-AU"/>
        </w:rPr>
        <w:t xml:space="preserve"> the Medium-Term Debt Strategy for detailed terms of loans</w:t>
      </w:r>
      <w:r w:rsidR="0096309E" w:rsidRPr="000F5C75">
        <w:rPr>
          <w:lang w:val="en-AU"/>
        </w:rPr>
        <w:t>. After the revised PFM Act is approved, more detailed provisions guiding the content of the MTFF could be included in the Treasury Instructions or another appropriate regulation, as needed. This could also include updated mandates for the committees involved in the process, to ensure that these mandates are realistic and provide for the needed coordination.</w:t>
      </w:r>
    </w:p>
    <w:tbl>
      <w:tblPr>
        <w:tblStyle w:val="TableGrid"/>
        <w:tblW w:w="931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shd w:val="clear" w:color="auto" w:fill="C5EDFF" w:themeFill="accent1" w:themeFillTint="33"/>
        <w:tblLayout w:type="fixed"/>
        <w:tblLook w:val="04A0" w:firstRow="1" w:lastRow="0" w:firstColumn="1" w:lastColumn="0" w:noHBand="0" w:noVBand="1"/>
      </w:tblPr>
      <w:tblGrid>
        <w:gridCol w:w="9314"/>
      </w:tblGrid>
      <w:tr w:rsidR="00BA2BEC" w14:paraId="1F7C4972" w14:textId="77777777">
        <w:trPr>
          <w:trHeight w:val="458"/>
          <w:jc w:val="center"/>
        </w:trPr>
        <w:tc>
          <w:tcPr>
            <w:tcW w:w="9314" w:type="dxa"/>
            <w:vAlign w:val="center"/>
          </w:tcPr>
          <w:p w14:paraId="44E4FAF4" w14:textId="113FFDB8" w:rsidR="00BA2BEC" w:rsidRPr="00E62D8D" w:rsidRDefault="00FB7507" w:rsidP="00147FA1">
            <w:pPr>
              <w:pStyle w:val="Boxfiguretabletitle"/>
            </w:pPr>
            <w:r>
              <w:fldChar w:fldCharType="begin"/>
            </w:r>
            <w:r>
              <w:instrText xml:space="preserve"> TC "</w:instrText>
            </w:r>
            <w:bookmarkStart w:id="62" w:name="_Toc216652156"/>
            <w:r>
              <w:instrText>Box 3. Draft PFM Act – Provisions for the MTFF</w:instrText>
            </w:r>
            <w:bookmarkEnd w:id="62"/>
            <w:r>
              <w:cr/>
              <w:instrText xml:space="preserve">"\f D </w:instrText>
            </w:r>
            <w:r>
              <w:fldChar w:fldCharType="end"/>
            </w:r>
            <w:r w:rsidR="00BA2BEC">
              <w:t xml:space="preserve">Box </w:t>
            </w:r>
            <w:r w:rsidR="00403054">
              <w:t>3</w:t>
            </w:r>
            <w:r w:rsidR="00BA2BEC">
              <w:t>. Draft PFM Act – Provisions for the MTFF</w:t>
            </w:r>
          </w:p>
        </w:tc>
      </w:tr>
      <w:tr w:rsidR="00BA2BEC" w14:paraId="53616788" w14:textId="77777777">
        <w:trPr>
          <w:trHeight w:val="968"/>
          <w:jc w:val="center"/>
        </w:trPr>
        <w:tc>
          <w:tcPr>
            <w:tcW w:w="9314" w:type="dxa"/>
          </w:tcPr>
          <w:p w14:paraId="7C8E5472" w14:textId="6031C9AB" w:rsidR="00147FA1" w:rsidRPr="0013641A" w:rsidRDefault="0013641A" w:rsidP="0013641A">
            <w:pPr>
              <w:spacing w:after="0"/>
              <w:rPr>
                <w:rFonts w:cstheme="minorHAnsi"/>
                <w:b/>
                <w:bCs/>
                <w:sz w:val="18"/>
                <w:szCs w:val="18"/>
              </w:rPr>
            </w:pPr>
            <w:r w:rsidRPr="0013641A">
              <w:rPr>
                <w:rFonts w:cstheme="minorHAnsi"/>
                <w:b/>
                <w:bCs/>
                <w:sz w:val="18"/>
                <w:szCs w:val="18"/>
              </w:rPr>
              <w:t xml:space="preserve">Article </w:t>
            </w:r>
            <w:r w:rsidR="00147FA1" w:rsidRPr="0013641A">
              <w:rPr>
                <w:rFonts w:cstheme="minorHAnsi"/>
                <w:b/>
                <w:bCs/>
                <w:sz w:val="18"/>
                <w:szCs w:val="18"/>
              </w:rPr>
              <w:t xml:space="preserve">16 </w:t>
            </w:r>
            <w:r w:rsidRPr="0013641A">
              <w:rPr>
                <w:rFonts w:cstheme="minorHAnsi"/>
                <w:b/>
                <w:bCs/>
                <w:sz w:val="18"/>
                <w:szCs w:val="18"/>
              </w:rPr>
              <w:t xml:space="preserve">- </w:t>
            </w:r>
            <w:r w:rsidR="00147FA1" w:rsidRPr="0013641A">
              <w:rPr>
                <w:rFonts w:cstheme="minorHAnsi"/>
                <w:b/>
                <w:bCs/>
                <w:sz w:val="18"/>
                <w:szCs w:val="18"/>
              </w:rPr>
              <w:t>Budget Strategy</w:t>
            </w:r>
          </w:p>
          <w:p w14:paraId="7B4A9258" w14:textId="77777777" w:rsidR="00147FA1" w:rsidRPr="0013641A" w:rsidRDefault="00147FA1" w:rsidP="0013641A">
            <w:pPr>
              <w:spacing w:after="0"/>
              <w:rPr>
                <w:rFonts w:cstheme="minorHAnsi"/>
                <w:sz w:val="18"/>
                <w:szCs w:val="18"/>
              </w:rPr>
            </w:pPr>
            <w:r w:rsidRPr="0013641A">
              <w:rPr>
                <w:rFonts w:cstheme="minorHAnsi"/>
                <w:sz w:val="18"/>
                <w:szCs w:val="18"/>
              </w:rPr>
              <w:t>(1) In line with the strategies of the current Tonga Strategic Development Framework, the Ministry shall prepare a Budget Strategy that includes -</w:t>
            </w:r>
          </w:p>
          <w:p w14:paraId="76DD40C3" w14:textId="77777777" w:rsidR="00147FA1" w:rsidRPr="0013641A" w:rsidRDefault="00147FA1" w:rsidP="00650B27">
            <w:pPr>
              <w:spacing w:after="0"/>
              <w:ind w:left="288"/>
              <w:rPr>
                <w:rFonts w:cstheme="minorHAnsi"/>
                <w:sz w:val="18"/>
                <w:szCs w:val="18"/>
              </w:rPr>
            </w:pPr>
            <w:r w:rsidRPr="0013641A">
              <w:rPr>
                <w:rFonts w:cstheme="minorHAnsi"/>
                <w:sz w:val="18"/>
                <w:szCs w:val="18"/>
              </w:rPr>
              <w:t xml:space="preserve">(a) the fiscal objectives and strategic policies and priorities of the Government for the medium-term budget </w:t>
            </w:r>
            <w:proofErr w:type="gramStart"/>
            <w:r w:rsidRPr="0013641A">
              <w:rPr>
                <w:rFonts w:cstheme="minorHAnsi"/>
                <w:sz w:val="18"/>
                <w:szCs w:val="18"/>
              </w:rPr>
              <w:t>period;</w:t>
            </w:r>
            <w:proofErr w:type="gramEnd"/>
          </w:p>
          <w:p w14:paraId="210A705A" w14:textId="77777777" w:rsidR="00147FA1" w:rsidRPr="0013641A" w:rsidRDefault="00147FA1" w:rsidP="00650B27">
            <w:pPr>
              <w:spacing w:after="0"/>
              <w:ind w:left="288"/>
              <w:rPr>
                <w:rFonts w:cstheme="minorHAnsi"/>
                <w:sz w:val="18"/>
                <w:szCs w:val="18"/>
              </w:rPr>
            </w:pPr>
            <w:r w:rsidRPr="0013641A">
              <w:rPr>
                <w:rFonts w:cstheme="minorHAnsi"/>
                <w:sz w:val="18"/>
                <w:szCs w:val="18"/>
              </w:rPr>
              <w:t xml:space="preserve">(b) an explanation of how the fiscal policies support the fiscal responsibility principles, the fiscal objectives, and the monitoring </w:t>
            </w:r>
            <w:proofErr w:type="gramStart"/>
            <w:r w:rsidRPr="0013641A">
              <w:rPr>
                <w:rFonts w:cstheme="minorHAnsi"/>
                <w:sz w:val="18"/>
                <w:szCs w:val="18"/>
              </w:rPr>
              <w:t>objectives;</w:t>
            </w:r>
            <w:proofErr w:type="gramEnd"/>
          </w:p>
          <w:p w14:paraId="2884FBBF" w14:textId="77777777" w:rsidR="00147FA1" w:rsidRPr="0013641A" w:rsidRDefault="00147FA1" w:rsidP="00650B27">
            <w:pPr>
              <w:spacing w:after="0"/>
              <w:ind w:left="288"/>
              <w:rPr>
                <w:rFonts w:cstheme="minorHAnsi"/>
                <w:sz w:val="18"/>
                <w:szCs w:val="18"/>
              </w:rPr>
            </w:pPr>
            <w:r w:rsidRPr="0013641A">
              <w:rPr>
                <w:rFonts w:cstheme="minorHAnsi"/>
                <w:sz w:val="18"/>
                <w:szCs w:val="18"/>
              </w:rPr>
              <w:t xml:space="preserve">(c) a review of progress against the most recent Budget Strategy, the fiscal responsibility principles, and fiscal </w:t>
            </w:r>
            <w:proofErr w:type="gramStart"/>
            <w:r w:rsidRPr="0013641A">
              <w:rPr>
                <w:rFonts w:cstheme="minorHAnsi"/>
                <w:sz w:val="18"/>
                <w:szCs w:val="18"/>
              </w:rPr>
              <w:t>objectives;</w:t>
            </w:r>
            <w:proofErr w:type="gramEnd"/>
          </w:p>
          <w:p w14:paraId="10BA9A11" w14:textId="77777777" w:rsidR="00147FA1" w:rsidRPr="0013641A" w:rsidRDefault="00147FA1" w:rsidP="00650B27">
            <w:pPr>
              <w:spacing w:after="0"/>
              <w:ind w:left="288"/>
              <w:rPr>
                <w:rFonts w:cstheme="minorHAnsi"/>
                <w:sz w:val="18"/>
                <w:szCs w:val="18"/>
              </w:rPr>
            </w:pPr>
            <w:r w:rsidRPr="0013641A">
              <w:rPr>
                <w:rFonts w:cstheme="minorHAnsi"/>
                <w:sz w:val="18"/>
                <w:szCs w:val="18"/>
              </w:rPr>
              <w:lastRenderedPageBreak/>
              <w:t xml:space="preserve">(d) the overall budget ceiling, based on the Medium-Term Fiscal Framework, the ministerial ceilings based on Medium-Term Budget </w:t>
            </w:r>
            <w:proofErr w:type="gramStart"/>
            <w:r w:rsidRPr="0013641A">
              <w:rPr>
                <w:rFonts w:cstheme="minorHAnsi"/>
                <w:sz w:val="18"/>
                <w:szCs w:val="18"/>
              </w:rPr>
              <w:t>Framework;</w:t>
            </w:r>
            <w:proofErr w:type="gramEnd"/>
          </w:p>
          <w:p w14:paraId="61B5432F" w14:textId="77777777" w:rsidR="00147FA1" w:rsidRPr="00576539" w:rsidRDefault="00147FA1" w:rsidP="00650B27">
            <w:pPr>
              <w:spacing w:after="0"/>
              <w:ind w:left="288"/>
              <w:rPr>
                <w:rFonts w:cstheme="minorHAnsi"/>
                <w:strike/>
                <w:sz w:val="18"/>
                <w:szCs w:val="18"/>
              </w:rPr>
            </w:pPr>
            <w:r w:rsidRPr="00576539">
              <w:rPr>
                <w:rFonts w:cstheme="minorHAnsi"/>
                <w:strike/>
                <w:sz w:val="18"/>
                <w:szCs w:val="18"/>
              </w:rPr>
              <w:t xml:space="preserve">(e) a review of MDAs corporate plans and budget performance </w:t>
            </w:r>
            <w:proofErr w:type="gramStart"/>
            <w:r w:rsidRPr="00576539">
              <w:rPr>
                <w:rFonts w:cstheme="minorHAnsi"/>
                <w:strike/>
                <w:sz w:val="18"/>
                <w:szCs w:val="18"/>
              </w:rPr>
              <w:t>of</w:t>
            </w:r>
            <w:proofErr w:type="gramEnd"/>
            <w:r w:rsidRPr="00576539">
              <w:rPr>
                <w:rFonts w:cstheme="minorHAnsi"/>
                <w:strike/>
                <w:sz w:val="18"/>
                <w:szCs w:val="18"/>
              </w:rPr>
              <w:t xml:space="preserve"> the previous and current </w:t>
            </w:r>
            <w:proofErr w:type="gramStart"/>
            <w:r w:rsidRPr="00576539">
              <w:rPr>
                <w:rFonts w:cstheme="minorHAnsi"/>
                <w:strike/>
                <w:sz w:val="18"/>
                <w:szCs w:val="18"/>
              </w:rPr>
              <w:t>years;</w:t>
            </w:r>
            <w:proofErr w:type="gramEnd"/>
          </w:p>
          <w:p w14:paraId="01DF4715" w14:textId="77777777" w:rsidR="00147FA1" w:rsidRPr="0013641A" w:rsidRDefault="00147FA1" w:rsidP="00650B27">
            <w:pPr>
              <w:spacing w:after="0"/>
              <w:ind w:left="288"/>
              <w:rPr>
                <w:rFonts w:cstheme="minorHAnsi"/>
                <w:sz w:val="18"/>
                <w:szCs w:val="18"/>
              </w:rPr>
            </w:pPr>
            <w:r w:rsidRPr="0013641A">
              <w:rPr>
                <w:rFonts w:cstheme="minorHAnsi"/>
                <w:sz w:val="18"/>
                <w:szCs w:val="18"/>
              </w:rPr>
              <w:t>(f) macroeconomic and fiscal forecasts presenting actual and estimated values for the previous year, the current year, and the medium-term budget period, for the following variables –</w:t>
            </w:r>
          </w:p>
          <w:p w14:paraId="6DB69E68" w14:textId="77777777" w:rsidR="00147FA1" w:rsidRPr="0013641A" w:rsidRDefault="00147FA1" w:rsidP="00650B27">
            <w:pPr>
              <w:spacing w:after="0"/>
              <w:ind w:left="432"/>
              <w:rPr>
                <w:rFonts w:cstheme="minorHAnsi"/>
                <w:sz w:val="18"/>
                <w:szCs w:val="18"/>
              </w:rPr>
            </w:pPr>
            <w:r w:rsidRPr="0013641A">
              <w:rPr>
                <w:rFonts w:cstheme="minorHAnsi"/>
                <w:sz w:val="18"/>
                <w:szCs w:val="18"/>
              </w:rPr>
              <w:t>(</w:t>
            </w:r>
            <w:proofErr w:type="spellStart"/>
            <w:r w:rsidRPr="0013641A">
              <w:rPr>
                <w:rFonts w:cstheme="minorHAnsi"/>
                <w:sz w:val="18"/>
                <w:szCs w:val="18"/>
              </w:rPr>
              <w:t>i</w:t>
            </w:r>
            <w:proofErr w:type="spellEnd"/>
            <w:r w:rsidRPr="0013641A">
              <w:rPr>
                <w:rFonts w:cstheme="minorHAnsi"/>
                <w:sz w:val="18"/>
                <w:szCs w:val="18"/>
              </w:rPr>
              <w:t xml:space="preserve">) macro-economic assumptions, including GDP growth, inflation, interest rates, and </w:t>
            </w:r>
            <w:proofErr w:type="gramStart"/>
            <w:r w:rsidRPr="0013641A">
              <w:rPr>
                <w:rFonts w:cstheme="minorHAnsi"/>
                <w:sz w:val="18"/>
                <w:szCs w:val="18"/>
              </w:rPr>
              <w:t>the exchange</w:t>
            </w:r>
            <w:proofErr w:type="gramEnd"/>
            <w:r w:rsidRPr="0013641A">
              <w:rPr>
                <w:rFonts w:cstheme="minorHAnsi"/>
                <w:sz w:val="18"/>
                <w:szCs w:val="18"/>
              </w:rPr>
              <w:t xml:space="preserve"> </w:t>
            </w:r>
            <w:proofErr w:type="gramStart"/>
            <w:r w:rsidRPr="0013641A">
              <w:rPr>
                <w:rFonts w:cstheme="minorHAnsi"/>
                <w:sz w:val="18"/>
                <w:szCs w:val="18"/>
              </w:rPr>
              <w:t>rates;</w:t>
            </w:r>
            <w:proofErr w:type="gramEnd"/>
          </w:p>
          <w:p w14:paraId="11E7FB51" w14:textId="77777777" w:rsidR="00147FA1" w:rsidRPr="0013641A" w:rsidRDefault="00147FA1" w:rsidP="00650B27">
            <w:pPr>
              <w:spacing w:after="0"/>
              <w:ind w:left="432"/>
              <w:rPr>
                <w:rFonts w:cstheme="minorHAnsi"/>
                <w:sz w:val="18"/>
                <w:szCs w:val="18"/>
              </w:rPr>
            </w:pPr>
            <w:r w:rsidRPr="0013641A">
              <w:rPr>
                <w:rFonts w:cstheme="minorHAnsi"/>
                <w:sz w:val="18"/>
                <w:szCs w:val="18"/>
              </w:rPr>
              <w:t xml:space="preserve">(ii) revenue, presented by </w:t>
            </w:r>
            <w:r w:rsidRPr="00576539">
              <w:rPr>
                <w:rFonts w:cstheme="minorHAnsi"/>
                <w:strike/>
                <w:sz w:val="18"/>
                <w:szCs w:val="18"/>
              </w:rPr>
              <w:t>Vote,</w:t>
            </w:r>
            <w:r w:rsidRPr="0013641A">
              <w:rPr>
                <w:rFonts w:cstheme="minorHAnsi"/>
                <w:sz w:val="18"/>
                <w:szCs w:val="18"/>
              </w:rPr>
              <w:t xml:space="preserve"> sources of revenue, and economic </w:t>
            </w:r>
            <w:proofErr w:type="gramStart"/>
            <w:r w:rsidRPr="0013641A">
              <w:rPr>
                <w:rFonts w:cstheme="minorHAnsi"/>
                <w:sz w:val="18"/>
                <w:szCs w:val="18"/>
              </w:rPr>
              <w:t>classification;</w:t>
            </w:r>
            <w:proofErr w:type="gramEnd"/>
          </w:p>
          <w:p w14:paraId="0BA0FC77" w14:textId="77777777" w:rsidR="00147FA1" w:rsidRPr="0013641A" w:rsidRDefault="00147FA1" w:rsidP="00650B27">
            <w:pPr>
              <w:spacing w:after="0"/>
              <w:ind w:left="432"/>
              <w:rPr>
                <w:rFonts w:cstheme="minorHAnsi"/>
                <w:sz w:val="18"/>
                <w:szCs w:val="18"/>
              </w:rPr>
            </w:pPr>
            <w:r w:rsidRPr="0013641A">
              <w:rPr>
                <w:rFonts w:cstheme="minorHAnsi"/>
                <w:sz w:val="18"/>
                <w:szCs w:val="18"/>
              </w:rPr>
              <w:t xml:space="preserve">(iii) expenditure, presented by </w:t>
            </w:r>
            <w:r w:rsidRPr="00576539">
              <w:rPr>
                <w:rFonts w:cstheme="minorHAnsi"/>
                <w:strike/>
                <w:sz w:val="18"/>
                <w:szCs w:val="18"/>
              </w:rPr>
              <w:t>Vote,</w:t>
            </w:r>
            <w:r w:rsidRPr="0013641A">
              <w:rPr>
                <w:rFonts w:cstheme="minorHAnsi"/>
                <w:sz w:val="18"/>
                <w:szCs w:val="18"/>
              </w:rPr>
              <w:t xml:space="preserve"> </w:t>
            </w:r>
            <w:r w:rsidRPr="00576539">
              <w:rPr>
                <w:rFonts w:cstheme="minorHAnsi"/>
                <w:strike/>
                <w:sz w:val="18"/>
                <w:szCs w:val="18"/>
              </w:rPr>
              <w:t>administrative,</w:t>
            </w:r>
            <w:r w:rsidRPr="0013641A">
              <w:rPr>
                <w:rFonts w:cstheme="minorHAnsi"/>
                <w:sz w:val="18"/>
                <w:szCs w:val="18"/>
              </w:rPr>
              <w:t xml:space="preserve"> economic</w:t>
            </w:r>
            <w:r w:rsidRPr="00576539">
              <w:rPr>
                <w:rFonts w:cstheme="minorHAnsi"/>
                <w:strike/>
                <w:sz w:val="18"/>
                <w:szCs w:val="18"/>
              </w:rPr>
              <w:t xml:space="preserve">, functional, and </w:t>
            </w:r>
            <w:proofErr w:type="spellStart"/>
            <w:r w:rsidRPr="00576539">
              <w:rPr>
                <w:rFonts w:cstheme="minorHAnsi"/>
                <w:strike/>
                <w:sz w:val="18"/>
                <w:szCs w:val="18"/>
              </w:rPr>
              <w:t>programme</w:t>
            </w:r>
            <w:proofErr w:type="spellEnd"/>
            <w:r w:rsidRPr="0013641A">
              <w:rPr>
                <w:rFonts w:cstheme="minorHAnsi"/>
                <w:sz w:val="18"/>
                <w:szCs w:val="18"/>
              </w:rPr>
              <w:t xml:space="preserve"> </w:t>
            </w:r>
            <w:proofErr w:type="gramStart"/>
            <w:r w:rsidRPr="0013641A">
              <w:rPr>
                <w:rFonts w:cstheme="minorHAnsi"/>
                <w:sz w:val="18"/>
                <w:szCs w:val="18"/>
              </w:rPr>
              <w:t>classification</w:t>
            </w:r>
            <w:r w:rsidRPr="00576539">
              <w:rPr>
                <w:rFonts w:cstheme="minorHAnsi"/>
                <w:strike/>
                <w:sz w:val="18"/>
                <w:szCs w:val="18"/>
              </w:rPr>
              <w:t>s</w:t>
            </w:r>
            <w:r w:rsidRPr="0013641A">
              <w:rPr>
                <w:rFonts w:cstheme="minorHAnsi"/>
                <w:sz w:val="18"/>
                <w:szCs w:val="18"/>
              </w:rPr>
              <w:t>;</w:t>
            </w:r>
            <w:proofErr w:type="gramEnd"/>
          </w:p>
          <w:p w14:paraId="3A0210E3" w14:textId="77777777" w:rsidR="00147FA1" w:rsidRPr="0013641A" w:rsidRDefault="00147FA1" w:rsidP="00650B27">
            <w:pPr>
              <w:spacing w:after="0"/>
              <w:ind w:left="432"/>
              <w:rPr>
                <w:rFonts w:cstheme="minorHAnsi"/>
                <w:sz w:val="18"/>
                <w:szCs w:val="18"/>
              </w:rPr>
            </w:pPr>
            <w:r w:rsidRPr="0013641A">
              <w:rPr>
                <w:rFonts w:cstheme="minorHAnsi"/>
                <w:sz w:val="18"/>
                <w:szCs w:val="18"/>
              </w:rPr>
              <w:t xml:space="preserve">(iv) budget balance, including the composition of deficit </w:t>
            </w:r>
            <w:proofErr w:type="gramStart"/>
            <w:r w:rsidRPr="0013641A">
              <w:rPr>
                <w:rFonts w:cstheme="minorHAnsi"/>
                <w:sz w:val="18"/>
                <w:szCs w:val="18"/>
              </w:rPr>
              <w:t>financing;</w:t>
            </w:r>
            <w:proofErr w:type="gramEnd"/>
          </w:p>
          <w:p w14:paraId="7C4E9C05" w14:textId="77777777" w:rsidR="00147FA1" w:rsidRPr="0013641A" w:rsidRDefault="00147FA1" w:rsidP="00650B27">
            <w:pPr>
              <w:spacing w:after="0"/>
              <w:ind w:left="432"/>
              <w:rPr>
                <w:rFonts w:cstheme="minorHAnsi"/>
                <w:sz w:val="18"/>
                <w:szCs w:val="18"/>
              </w:rPr>
            </w:pPr>
            <w:r w:rsidRPr="0013641A">
              <w:rPr>
                <w:rFonts w:cstheme="minorHAnsi"/>
                <w:sz w:val="18"/>
                <w:szCs w:val="18"/>
              </w:rPr>
              <w:t>(v) the level of external and domestic debt, debt servicing</w:t>
            </w:r>
            <w:r w:rsidRPr="0070680B">
              <w:rPr>
                <w:rFonts w:cstheme="minorHAnsi"/>
                <w:strike/>
                <w:sz w:val="18"/>
                <w:szCs w:val="18"/>
              </w:rPr>
              <w:t xml:space="preserve">, and the associated terms and conditions of any </w:t>
            </w:r>
            <w:proofErr w:type="gramStart"/>
            <w:r w:rsidRPr="0070680B">
              <w:rPr>
                <w:rFonts w:cstheme="minorHAnsi"/>
                <w:strike/>
                <w:sz w:val="18"/>
                <w:szCs w:val="18"/>
              </w:rPr>
              <w:t>loans</w:t>
            </w:r>
            <w:r w:rsidRPr="0013641A">
              <w:rPr>
                <w:rFonts w:cstheme="minorHAnsi"/>
                <w:sz w:val="18"/>
                <w:szCs w:val="18"/>
              </w:rPr>
              <w:t>;-</w:t>
            </w:r>
            <w:proofErr w:type="gramEnd"/>
            <w:r w:rsidRPr="0013641A">
              <w:rPr>
                <w:rFonts w:cstheme="minorHAnsi"/>
                <w:sz w:val="18"/>
                <w:szCs w:val="18"/>
              </w:rPr>
              <w:t xml:space="preserve"> and</w:t>
            </w:r>
          </w:p>
          <w:p w14:paraId="6EC45790" w14:textId="77777777" w:rsidR="00147FA1" w:rsidRPr="0013641A" w:rsidRDefault="00147FA1" w:rsidP="00650B27">
            <w:pPr>
              <w:spacing w:after="0"/>
              <w:ind w:left="432"/>
              <w:rPr>
                <w:rFonts w:cstheme="minorHAnsi"/>
                <w:sz w:val="18"/>
                <w:szCs w:val="18"/>
              </w:rPr>
            </w:pPr>
            <w:r w:rsidRPr="0013641A">
              <w:rPr>
                <w:rFonts w:cstheme="minorHAnsi"/>
                <w:sz w:val="18"/>
                <w:szCs w:val="18"/>
              </w:rPr>
              <w:t xml:space="preserve">(vi) the estimated level of unencumbered cash balances available for </w:t>
            </w:r>
            <w:proofErr w:type="gramStart"/>
            <w:r w:rsidRPr="0013641A">
              <w:rPr>
                <w:rFonts w:cstheme="minorHAnsi"/>
                <w:sz w:val="18"/>
                <w:szCs w:val="18"/>
              </w:rPr>
              <w:t>general public</w:t>
            </w:r>
            <w:proofErr w:type="gramEnd"/>
            <w:r w:rsidRPr="0013641A">
              <w:rPr>
                <w:rFonts w:cstheme="minorHAnsi"/>
                <w:sz w:val="18"/>
                <w:szCs w:val="18"/>
              </w:rPr>
              <w:t xml:space="preserve"> financing, after </w:t>
            </w:r>
            <w:proofErr w:type="gramStart"/>
            <w:r w:rsidRPr="0013641A">
              <w:rPr>
                <w:rFonts w:cstheme="minorHAnsi"/>
                <w:sz w:val="18"/>
                <w:szCs w:val="18"/>
              </w:rPr>
              <w:t>taking into account</w:t>
            </w:r>
            <w:proofErr w:type="gramEnd"/>
            <w:r w:rsidRPr="0013641A">
              <w:rPr>
                <w:rFonts w:cstheme="minorHAnsi"/>
                <w:sz w:val="18"/>
                <w:szCs w:val="18"/>
              </w:rPr>
              <w:t xml:space="preserve"> (ii)-(v).</w:t>
            </w:r>
          </w:p>
          <w:p w14:paraId="7D6010F1" w14:textId="77777777" w:rsidR="00147FA1" w:rsidRPr="0013641A" w:rsidRDefault="00147FA1" w:rsidP="00650B27">
            <w:pPr>
              <w:spacing w:after="0"/>
              <w:ind w:left="288"/>
              <w:rPr>
                <w:rFonts w:cstheme="minorHAnsi"/>
                <w:sz w:val="18"/>
                <w:szCs w:val="18"/>
              </w:rPr>
            </w:pPr>
            <w:r w:rsidRPr="0013641A">
              <w:rPr>
                <w:rFonts w:cstheme="minorHAnsi"/>
                <w:sz w:val="18"/>
                <w:szCs w:val="18"/>
              </w:rPr>
              <w:t xml:space="preserve">(g) Assumptions underpinning these forecasts shall be </w:t>
            </w:r>
            <w:proofErr w:type="gramStart"/>
            <w:r w:rsidRPr="0013641A">
              <w:rPr>
                <w:rFonts w:cstheme="minorHAnsi"/>
                <w:sz w:val="18"/>
                <w:szCs w:val="18"/>
              </w:rPr>
              <w:t>explained;</w:t>
            </w:r>
            <w:proofErr w:type="gramEnd"/>
          </w:p>
          <w:p w14:paraId="10B46C13" w14:textId="77777777" w:rsidR="00147FA1" w:rsidRPr="0013641A" w:rsidRDefault="00147FA1" w:rsidP="00650B27">
            <w:pPr>
              <w:spacing w:after="0"/>
              <w:ind w:left="288"/>
              <w:rPr>
                <w:rFonts w:cstheme="minorHAnsi"/>
                <w:sz w:val="18"/>
                <w:szCs w:val="18"/>
              </w:rPr>
            </w:pPr>
            <w:r w:rsidRPr="0013641A">
              <w:rPr>
                <w:rFonts w:cstheme="minorHAnsi"/>
                <w:sz w:val="18"/>
                <w:szCs w:val="18"/>
              </w:rPr>
              <w:t xml:space="preserve">(h) information on the longer-term macroeconomic and fiscal forecasts, </w:t>
            </w:r>
            <w:proofErr w:type="gramStart"/>
            <w:r w:rsidRPr="0013641A">
              <w:rPr>
                <w:rFonts w:cstheme="minorHAnsi"/>
                <w:sz w:val="18"/>
                <w:szCs w:val="18"/>
              </w:rPr>
              <w:t>taking into account</w:t>
            </w:r>
            <w:proofErr w:type="gramEnd"/>
            <w:r w:rsidRPr="0013641A">
              <w:rPr>
                <w:rFonts w:cstheme="minorHAnsi"/>
                <w:sz w:val="18"/>
                <w:szCs w:val="18"/>
              </w:rPr>
              <w:t xml:space="preserve"> the impacts of changes in demographics, climate change and other </w:t>
            </w:r>
            <w:proofErr w:type="gramStart"/>
            <w:r w:rsidRPr="0013641A">
              <w:rPr>
                <w:rFonts w:cstheme="minorHAnsi"/>
                <w:sz w:val="18"/>
                <w:szCs w:val="18"/>
              </w:rPr>
              <w:t>factors;</w:t>
            </w:r>
            <w:proofErr w:type="gramEnd"/>
          </w:p>
          <w:p w14:paraId="74A2C035" w14:textId="77777777" w:rsidR="00147FA1" w:rsidRPr="0013641A" w:rsidRDefault="00147FA1" w:rsidP="00650B27">
            <w:pPr>
              <w:spacing w:after="0"/>
              <w:ind w:left="288"/>
              <w:rPr>
                <w:rFonts w:cstheme="minorHAnsi"/>
                <w:sz w:val="18"/>
                <w:szCs w:val="18"/>
              </w:rPr>
            </w:pPr>
            <w:r w:rsidRPr="0013641A">
              <w:rPr>
                <w:rFonts w:cstheme="minorHAnsi"/>
                <w:sz w:val="18"/>
                <w:szCs w:val="18"/>
              </w:rPr>
              <w:t>(</w:t>
            </w:r>
            <w:proofErr w:type="spellStart"/>
            <w:r w:rsidRPr="0013641A">
              <w:rPr>
                <w:rFonts w:cstheme="minorHAnsi"/>
                <w:sz w:val="18"/>
                <w:szCs w:val="18"/>
              </w:rPr>
              <w:t>i</w:t>
            </w:r>
            <w:proofErr w:type="spellEnd"/>
            <w:r w:rsidRPr="0013641A">
              <w:rPr>
                <w:rFonts w:cstheme="minorHAnsi"/>
                <w:sz w:val="18"/>
                <w:szCs w:val="18"/>
              </w:rPr>
              <w:t xml:space="preserve">) a statement of the risks, quantified where feasible, that may have a material effect on the fiscal outlook, including contingent liabilities, especially the government guarantees, and any commitments not included in the fiscal </w:t>
            </w:r>
            <w:proofErr w:type="gramStart"/>
            <w:r w:rsidRPr="0013641A">
              <w:rPr>
                <w:rFonts w:cstheme="minorHAnsi"/>
                <w:sz w:val="18"/>
                <w:szCs w:val="18"/>
              </w:rPr>
              <w:t>forecasts;</w:t>
            </w:r>
            <w:proofErr w:type="gramEnd"/>
          </w:p>
          <w:p w14:paraId="22B4B102" w14:textId="77777777" w:rsidR="00147FA1" w:rsidRPr="0013641A" w:rsidRDefault="00147FA1" w:rsidP="00650B27">
            <w:pPr>
              <w:spacing w:after="0"/>
              <w:ind w:left="288"/>
              <w:rPr>
                <w:rFonts w:cstheme="minorHAnsi"/>
                <w:sz w:val="18"/>
                <w:szCs w:val="18"/>
              </w:rPr>
            </w:pPr>
            <w:r w:rsidRPr="0013641A">
              <w:rPr>
                <w:rFonts w:cstheme="minorHAnsi"/>
                <w:sz w:val="18"/>
                <w:szCs w:val="18"/>
              </w:rPr>
              <w:t>(j) information on Government policy priorities; and</w:t>
            </w:r>
          </w:p>
          <w:p w14:paraId="024F32B3" w14:textId="77777777" w:rsidR="00BA2BEC" w:rsidRDefault="00147FA1" w:rsidP="00650B27">
            <w:pPr>
              <w:spacing w:after="0"/>
              <w:ind w:left="288"/>
              <w:rPr>
                <w:rFonts w:cstheme="minorHAnsi"/>
                <w:sz w:val="18"/>
                <w:szCs w:val="18"/>
              </w:rPr>
            </w:pPr>
            <w:r w:rsidRPr="0013641A">
              <w:rPr>
                <w:rFonts w:cstheme="minorHAnsi"/>
                <w:sz w:val="18"/>
                <w:szCs w:val="18"/>
              </w:rPr>
              <w:t>(k) an indication of proposed new initiatives.</w:t>
            </w:r>
          </w:p>
          <w:p w14:paraId="6C8BB23C" w14:textId="385F1008" w:rsidR="00E52BF3" w:rsidRPr="00E52BF3" w:rsidRDefault="00E52BF3" w:rsidP="00E52BF3">
            <w:pPr>
              <w:spacing w:after="0"/>
              <w:rPr>
                <w:rFonts w:cstheme="minorHAnsi"/>
                <w:sz w:val="18"/>
                <w:szCs w:val="18"/>
              </w:rPr>
            </w:pPr>
            <w:r w:rsidRPr="00E52BF3">
              <w:rPr>
                <w:rFonts w:cstheme="minorHAnsi"/>
                <w:sz w:val="18"/>
                <w:szCs w:val="18"/>
              </w:rPr>
              <w:t>(2) If any of the information required in sub-section (1) cannot be provided, the Ministry shall state the reasons it cannot be provided in the Budget Strategy and ensure that it is available as soon as practicable for future Budget Strategies.</w:t>
            </w:r>
          </w:p>
          <w:p w14:paraId="6AD98112" w14:textId="7378CFF1" w:rsidR="00E52BF3" w:rsidRPr="00E52BF3" w:rsidRDefault="00E52BF3" w:rsidP="00E52BF3">
            <w:pPr>
              <w:spacing w:after="0"/>
              <w:rPr>
                <w:rFonts w:cstheme="minorHAnsi"/>
                <w:sz w:val="18"/>
                <w:szCs w:val="18"/>
              </w:rPr>
            </w:pPr>
            <w:r w:rsidRPr="00E52BF3">
              <w:rPr>
                <w:rFonts w:cstheme="minorHAnsi"/>
                <w:sz w:val="18"/>
                <w:szCs w:val="18"/>
              </w:rPr>
              <w:t>(3) The Minister shall submit the Budget Strategy to the Cabinet for approval no later than the end of November of the year preceding the Annual Budget to which it relates.</w:t>
            </w:r>
          </w:p>
          <w:p w14:paraId="781EEDE0" w14:textId="0CD14EEB" w:rsidR="00E52BF3" w:rsidRPr="00E52BF3" w:rsidRDefault="00E52BF3" w:rsidP="00E52BF3">
            <w:pPr>
              <w:spacing w:after="0"/>
              <w:rPr>
                <w:rFonts w:cstheme="minorHAnsi"/>
                <w:sz w:val="18"/>
                <w:szCs w:val="18"/>
              </w:rPr>
            </w:pPr>
            <w:r w:rsidRPr="00E52BF3">
              <w:rPr>
                <w:rFonts w:cstheme="minorHAnsi"/>
                <w:sz w:val="18"/>
                <w:szCs w:val="18"/>
              </w:rPr>
              <w:t>(</w:t>
            </w:r>
            <w:r w:rsidR="00000FB4">
              <w:rPr>
                <w:rFonts w:cstheme="minorHAnsi"/>
                <w:sz w:val="18"/>
                <w:szCs w:val="18"/>
              </w:rPr>
              <w:t>4</w:t>
            </w:r>
            <w:r w:rsidRPr="00E52BF3">
              <w:rPr>
                <w:rFonts w:cstheme="minorHAnsi"/>
                <w:sz w:val="18"/>
                <w:szCs w:val="18"/>
              </w:rPr>
              <w:t>) The Budget Strategy does not have to include information that the Minister considers should not be included because -</w:t>
            </w:r>
          </w:p>
          <w:p w14:paraId="5598AF99" w14:textId="77777777" w:rsidR="00E52BF3" w:rsidRPr="00E52BF3" w:rsidRDefault="00E52BF3" w:rsidP="00E52BF3">
            <w:pPr>
              <w:spacing w:after="0"/>
              <w:ind w:left="432"/>
              <w:rPr>
                <w:rFonts w:cstheme="minorHAnsi"/>
                <w:sz w:val="18"/>
                <w:szCs w:val="18"/>
              </w:rPr>
            </w:pPr>
            <w:r w:rsidRPr="00E52BF3">
              <w:rPr>
                <w:rFonts w:cstheme="minorHAnsi"/>
                <w:sz w:val="18"/>
                <w:szCs w:val="18"/>
              </w:rPr>
              <w:t>(a) it is confidential commercial information; or</w:t>
            </w:r>
          </w:p>
          <w:p w14:paraId="5D9558EC" w14:textId="77777777" w:rsidR="00E52BF3" w:rsidRPr="00E52BF3" w:rsidRDefault="00E52BF3" w:rsidP="00E52BF3">
            <w:pPr>
              <w:spacing w:after="0"/>
              <w:ind w:left="432"/>
              <w:rPr>
                <w:rFonts w:cstheme="minorHAnsi"/>
                <w:sz w:val="18"/>
                <w:szCs w:val="18"/>
              </w:rPr>
            </w:pPr>
            <w:r w:rsidRPr="00E52BF3">
              <w:rPr>
                <w:rFonts w:cstheme="minorHAnsi"/>
                <w:sz w:val="18"/>
                <w:szCs w:val="18"/>
              </w:rPr>
              <w:t>(b) its disclosure could prejudice national security.</w:t>
            </w:r>
          </w:p>
          <w:p w14:paraId="0F78695C" w14:textId="62E4237E" w:rsidR="00E52BF3" w:rsidRDefault="00E52BF3" w:rsidP="00E52BF3">
            <w:pPr>
              <w:spacing w:after="0"/>
              <w:rPr>
                <w:rFonts w:cstheme="minorHAnsi"/>
                <w:sz w:val="18"/>
                <w:szCs w:val="18"/>
              </w:rPr>
            </w:pPr>
            <w:r w:rsidRPr="00E52BF3">
              <w:rPr>
                <w:rFonts w:cstheme="minorHAnsi"/>
                <w:sz w:val="18"/>
                <w:szCs w:val="18"/>
              </w:rPr>
              <w:t>(</w:t>
            </w:r>
            <w:r w:rsidR="00000FB4">
              <w:rPr>
                <w:rFonts w:cstheme="minorHAnsi"/>
                <w:sz w:val="18"/>
                <w:szCs w:val="18"/>
              </w:rPr>
              <w:t>5</w:t>
            </w:r>
            <w:r w:rsidRPr="00E52BF3">
              <w:rPr>
                <w:rFonts w:cstheme="minorHAnsi"/>
                <w:sz w:val="18"/>
                <w:szCs w:val="18"/>
              </w:rPr>
              <w:t>) The Chief Executive Officer shall publish the Budget Strategy approved by Cabinet on an official website of the Ministry no later than the end of December of the financial year preceding the Annual Budget to which it relates</w:t>
            </w:r>
          </w:p>
          <w:p w14:paraId="7E1A55FB" w14:textId="3B1023E7" w:rsidR="0013641A" w:rsidRPr="00650B27" w:rsidRDefault="00B62C84" w:rsidP="0013641A">
            <w:pPr>
              <w:spacing w:after="0"/>
              <w:rPr>
                <w:rFonts w:ascii="Segoe UI" w:hAnsi="Segoe UI" w:cs="Segoe UI"/>
                <w:i/>
                <w:iCs/>
                <w:sz w:val="19"/>
                <w:szCs w:val="19"/>
              </w:rPr>
            </w:pPr>
            <w:r w:rsidRPr="00650B27">
              <w:rPr>
                <w:rFonts w:cstheme="minorHAnsi"/>
                <w:i/>
                <w:iCs/>
                <w:sz w:val="18"/>
                <w:szCs w:val="18"/>
              </w:rPr>
              <w:t>Sources: Authorities</w:t>
            </w:r>
          </w:p>
        </w:tc>
      </w:tr>
    </w:tbl>
    <w:p w14:paraId="37CCA3DC" w14:textId="77777777" w:rsidR="00BA2BEC" w:rsidRDefault="00BA2BEC" w:rsidP="00BA2BEC">
      <w:pPr>
        <w:rPr>
          <w:b/>
          <w:bCs/>
          <w:szCs w:val="24"/>
        </w:rPr>
      </w:pPr>
    </w:p>
    <w:p w14:paraId="6970AF9A" w14:textId="78C32EC0" w:rsidR="00FB19AB" w:rsidRPr="00C654E8" w:rsidRDefault="00A8190C" w:rsidP="00C654E8">
      <w:pPr>
        <w:pStyle w:val="Heading2"/>
      </w:pPr>
      <w:bookmarkStart w:id="63" w:name="_Toc216652152"/>
      <w:r w:rsidRPr="00C654E8">
        <w:t>Roles, Functions and Organizational Arrangements</w:t>
      </w:r>
      <w:bookmarkEnd w:id="63"/>
    </w:p>
    <w:p w14:paraId="314D0079" w14:textId="027F2058" w:rsidR="005D52E3" w:rsidRPr="005D52E3" w:rsidRDefault="005D52E3" w:rsidP="003E5D6D">
      <w:pPr>
        <w:numPr>
          <w:ilvl w:val="0"/>
          <w:numId w:val="3"/>
        </w:numPr>
        <w:tabs>
          <w:tab w:val="clear" w:pos="990"/>
        </w:tabs>
        <w:ind w:left="0"/>
        <w:rPr>
          <w:b/>
          <w:bCs/>
          <w:szCs w:val="24"/>
        </w:rPr>
      </w:pPr>
      <w:r w:rsidRPr="005D52E3">
        <w:rPr>
          <w:b/>
          <w:bCs/>
          <w:szCs w:val="24"/>
        </w:rPr>
        <w:t xml:space="preserve">The </w:t>
      </w:r>
      <w:r w:rsidR="00300469">
        <w:rPr>
          <w:b/>
          <w:bCs/>
          <w:szCs w:val="24"/>
        </w:rPr>
        <w:t xml:space="preserve">Economic and </w:t>
      </w:r>
      <w:r w:rsidRPr="005D52E3">
        <w:rPr>
          <w:b/>
          <w:bCs/>
          <w:szCs w:val="24"/>
        </w:rPr>
        <w:t>Fiscal Policy Department (</w:t>
      </w:r>
      <w:r w:rsidR="00300469">
        <w:rPr>
          <w:b/>
          <w:bCs/>
          <w:szCs w:val="24"/>
        </w:rPr>
        <w:t>E</w:t>
      </w:r>
      <w:r w:rsidRPr="005D52E3">
        <w:rPr>
          <w:b/>
          <w:bCs/>
          <w:szCs w:val="24"/>
        </w:rPr>
        <w:t xml:space="preserve">FPD) is handling </w:t>
      </w:r>
      <w:r w:rsidR="008C7D97">
        <w:rPr>
          <w:b/>
          <w:bCs/>
          <w:szCs w:val="24"/>
        </w:rPr>
        <w:t xml:space="preserve">most </w:t>
      </w:r>
      <w:proofErr w:type="spellStart"/>
      <w:r w:rsidR="008C7D97">
        <w:rPr>
          <w:b/>
          <w:bCs/>
          <w:szCs w:val="24"/>
        </w:rPr>
        <w:t>macrofiscal</w:t>
      </w:r>
      <w:proofErr w:type="spellEnd"/>
      <w:r w:rsidR="008C7D97">
        <w:rPr>
          <w:b/>
          <w:bCs/>
          <w:szCs w:val="24"/>
        </w:rPr>
        <w:t xml:space="preserve"> </w:t>
      </w:r>
      <w:r w:rsidRPr="005D52E3">
        <w:rPr>
          <w:b/>
          <w:bCs/>
          <w:szCs w:val="24"/>
        </w:rPr>
        <w:t xml:space="preserve">functions that are needed to produce an </w:t>
      </w:r>
      <w:proofErr w:type="gramStart"/>
      <w:r w:rsidRPr="005D52E3">
        <w:rPr>
          <w:b/>
          <w:bCs/>
          <w:szCs w:val="24"/>
        </w:rPr>
        <w:t>MTFF</w:t>
      </w:r>
      <w:proofErr w:type="gramEnd"/>
      <w:r w:rsidR="00336532">
        <w:rPr>
          <w:b/>
          <w:bCs/>
          <w:szCs w:val="24"/>
        </w:rPr>
        <w:t xml:space="preserve"> and its staffing has been reinforced to carry them out</w:t>
      </w:r>
      <w:r w:rsidRPr="005D52E3">
        <w:rPr>
          <w:b/>
          <w:bCs/>
          <w:szCs w:val="24"/>
        </w:rPr>
        <w:t xml:space="preserve">. </w:t>
      </w:r>
      <w:r w:rsidR="005C2F74" w:rsidRPr="005C2F74">
        <w:rPr>
          <w:szCs w:val="24"/>
        </w:rPr>
        <w:t xml:space="preserve">The </w:t>
      </w:r>
      <w:proofErr w:type="spellStart"/>
      <w:r w:rsidR="005C2F74" w:rsidRPr="005C2F74">
        <w:rPr>
          <w:szCs w:val="24"/>
        </w:rPr>
        <w:t>macrofiscal</w:t>
      </w:r>
      <w:proofErr w:type="spellEnd"/>
      <w:r w:rsidR="005C2F74">
        <w:rPr>
          <w:b/>
          <w:bCs/>
          <w:szCs w:val="24"/>
        </w:rPr>
        <w:t xml:space="preserve"> </w:t>
      </w:r>
      <w:r w:rsidR="005C2F74">
        <w:rPr>
          <w:szCs w:val="24"/>
        </w:rPr>
        <w:t>functio</w:t>
      </w:r>
      <w:r w:rsidR="00A0759E">
        <w:rPr>
          <w:szCs w:val="24"/>
        </w:rPr>
        <w:t xml:space="preserve">n refers to the preparation of the </w:t>
      </w:r>
      <w:proofErr w:type="spellStart"/>
      <w:r w:rsidR="00A0759E">
        <w:rPr>
          <w:szCs w:val="24"/>
        </w:rPr>
        <w:t>macrofiscal</w:t>
      </w:r>
      <w:proofErr w:type="spellEnd"/>
      <w:r w:rsidR="00A0759E">
        <w:rPr>
          <w:szCs w:val="24"/>
        </w:rPr>
        <w:t xml:space="preserve"> framework that is needed to attain</w:t>
      </w:r>
      <w:r w:rsidR="00DF750F">
        <w:rPr>
          <w:szCs w:val="24"/>
        </w:rPr>
        <w:t xml:space="preserve"> fiscal and debt sustainability objectives, </w:t>
      </w:r>
      <w:r w:rsidR="00975B2C">
        <w:rPr>
          <w:szCs w:val="24"/>
        </w:rPr>
        <w:t>with due recognition of fiscal risks.</w:t>
      </w:r>
      <w:r w:rsidR="000253F1">
        <w:rPr>
          <w:szCs w:val="24"/>
        </w:rPr>
        <w:t xml:space="preserve"> For these purposes, </w:t>
      </w:r>
      <w:r w:rsidR="00584602">
        <w:rPr>
          <w:szCs w:val="24"/>
        </w:rPr>
        <w:t xml:space="preserve">the </w:t>
      </w:r>
      <w:proofErr w:type="spellStart"/>
      <w:r w:rsidR="00584602">
        <w:rPr>
          <w:szCs w:val="24"/>
        </w:rPr>
        <w:t>macrofiscal</w:t>
      </w:r>
      <w:proofErr w:type="spellEnd"/>
      <w:r w:rsidR="00584602">
        <w:rPr>
          <w:szCs w:val="24"/>
        </w:rPr>
        <w:t xml:space="preserve"> function</w:t>
      </w:r>
      <w:r w:rsidR="006C5890">
        <w:rPr>
          <w:szCs w:val="24"/>
        </w:rPr>
        <w:t xml:space="preserve"> typically perform key tasks</w:t>
      </w:r>
      <w:r w:rsidR="00EA6992">
        <w:rPr>
          <w:szCs w:val="24"/>
        </w:rPr>
        <w:t xml:space="preserve">, the extent </w:t>
      </w:r>
      <w:r w:rsidR="002828AB">
        <w:rPr>
          <w:szCs w:val="24"/>
        </w:rPr>
        <w:t>to which they are performed</w:t>
      </w:r>
      <w:r w:rsidR="008567C8">
        <w:rPr>
          <w:szCs w:val="24"/>
        </w:rPr>
        <w:t xml:space="preserve"> and by whom is set out in Table </w:t>
      </w:r>
      <w:r w:rsidR="00DD3AFE">
        <w:rPr>
          <w:szCs w:val="24"/>
        </w:rPr>
        <w:t xml:space="preserve">6 </w:t>
      </w:r>
      <w:r w:rsidR="009853D9">
        <w:rPr>
          <w:szCs w:val="24"/>
        </w:rPr>
        <w:t>below</w:t>
      </w:r>
      <w:r w:rsidR="00192498">
        <w:rPr>
          <w:szCs w:val="24"/>
        </w:rPr>
        <w:t>, and the MoF organogram is presented in Annex IV</w:t>
      </w:r>
      <w:r w:rsidR="009853D9">
        <w:rPr>
          <w:szCs w:val="24"/>
        </w:rPr>
        <w:t>.</w:t>
      </w:r>
      <w:r w:rsidR="00975B2C">
        <w:rPr>
          <w:szCs w:val="24"/>
        </w:rPr>
        <w:t xml:space="preserve"> </w:t>
      </w:r>
      <w:r w:rsidR="009853D9">
        <w:rPr>
          <w:szCs w:val="24"/>
        </w:rPr>
        <w:t>In Tonga, EFPD</w:t>
      </w:r>
      <w:r w:rsidRPr="005D52E3">
        <w:rPr>
          <w:szCs w:val="24"/>
        </w:rPr>
        <w:t xml:space="preserve"> </w:t>
      </w:r>
      <w:r w:rsidR="009853D9">
        <w:rPr>
          <w:szCs w:val="24"/>
        </w:rPr>
        <w:t xml:space="preserve">is considered the </w:t>
      </w:r>
      <w:proofErr w:type="spellStart"/>
      <w:r w:rsidR="009853D9">
        <w:rPr>
          <w:szCs w:val="24"/>
        </w:rPr>
        <w:t>macrofiscal</w:t>
      </w:r>
      <w:proofErr w:type="spellEnd"/>
      <w:r w:rsidR="009853D9">
        <w:rPr>
          <w:szCs w:val="24"/>
        </w:rPr>
        <w:t xml:space="preserve"> unit in the MoF. It </w:t>
      </w:r>
      <w:r w:rsidRPr="005D52E3">
        <w:rPr>
          <w:szCs w:val="24"/>
        </w:rPr>
        <w:t>produce</w:t>
      </w:r>
      <w:r w:rsidR="009853D9">
        <w:rPr>
          <w:szCs w:val="24"/>
        </w:rPr>
        <w:t>s</w:t>
      </w:r>
      <w:r w:rsidRPr="005D52E3">
        <w:rPr>
          <w:szCs w:val="24"/>
        </w:rPr>
        <w:t xml:space="preserve"> macroeconomic and fiscal projections and update</w:t>
      </w:r>
      <w:r w:rsidR="009853D9">
        <w:rPr>
          <w:szCs w:val="24"/>
        </w:rPr>
        <w:t>s</w:t>
      </w:r>
      <w:r w:rsidRPr="005D52E3">
        <w:rPr>
          <w:szCs w:val="24"/>
        </w:rPr>
        <w:t xml:space="preserve"> these twice a year, usually in July and January. They are also involved in preparing revenue projections, and in monitoring macroeconomic and fiscal developments. </w:t>
      </w:r>
      <w:r w:rsidR="00D32FC3">
        <w:rPr>
          <w:szCs w:val="24"/>
        </w:rPr>
        <w:t>At end-2025, the EFPD comprised 10 staff</w:t>
      </w:r>
      <w:r w:rsidR="003F4061">
        <w:rPr>
          <w:szCs w:val="24"/>
        </w:rPr>
        <w:t xml:space="preserve">, which is relatively large by regional standards. </w:t>
      </w:r>
      <w:r w:rsidR="00745AEB">
        <w:rPr>
          <w:szCs w:val="24"/>
        </w:rPr>
        <w:t xml:space="preserve">That said, </w:t>
      </w:r>
      <w:proofErr w:type="gramStart"/>
      <w:r w:rsidR="009853D9">
        <w:rPr>
          <w:szCs w:val="24"/>
        </w:rPr>
        <w:t>a majority of</w:t>
      </w:r>
      <w:proofErr w:type="gramEnd"/>
      <w:r w:rsidR="003F5153">
        <w:rPr>
          <w:szCs w:val="24"/>
        </w:rPr>
        <w:t xml:space="preserve"> staff are new </w:t>
      </w:r>
      <w:r w:rsidR="003F5153">
        <w:rPr>
          <w:szCs w:val="24"/>
        </w:rPr>
        <w:lastRenderedPageBreak/>
        <w:t>recruits and need training</w:t>
      </w:r>
      <w:r w:rsidR="00DF48A7">
        <w:rPr>
          <w:szCs w:val="24"/>
        </w:rPr>
        <w:t xml:space="preserve">, illustrating the challenges with high turnover in Tonga’s public administration, given employment opportunities abroad. </w:t>
      </w:r>
    </w:p>
    <w:p w14:paraId="7217FCD8" w14:textId="5A7D5B31" w:rsidR="005D52E3" w:rsidRPr="005D52E3" w:rsidRDefault="00DD3AFE" w:rsidP="00574A21">
      <w:pPr>
        <w:pStyle w:val="Boxfiguretabletitle"/>
      </w:pPr>
      <w:r>
        <w:fldChar w:fldCharType="begin"/>
      </w:r>
      <w:r>
        <w:instrText xml:space="preserve"> TC "</w:instrText>
      </w:r>
      <w:bookmarkStart w:id="64" w:name="_Toc216652174"/>
      <w:r>
        <w:instrText xml:space="preserve">Table 6. Key </w:instrText>
      </w:r>
      <w:proofErr w:type="spellStart"/>
      <w:r>
        <w:instrText>Macrofiscal</w:instrText>
      </w:r>
      <w:proofErr w:type="spellEnd"/>
      <w:r>
        <w:instrText xml:space="preserve"> Functions in Tonga</w:instrText>
      </w:r>
      <w:bookmarkEnd w:id="64"/>
      <w:r>
        <w:instrText xml:space="preserve">"\f B </w:instrText>
      </w:r>
      <w:r>
        <w:fldChar w:fldCharType="end"/>
      </w:r>
      <w:r w:rsidR="005D52E3" w:rsidRPr="005D52E3">
        <w:t xml:space="preserve">Table </w:t>
      </w:r>
      <w:r>
        <w:t>6.</w:t>
      </w:r>
      <w:r w:rsidR="005D52E3" w:rsidRPr="005D52E3">
        <w:t xml:space="preserve"> Key </w:t>
      </w:r>
      <w:proofErr w:type="spellStart"/>
      <w:r w:rsidR="00EC2695">
        <w:t>Macrofiscal</w:t>
      </w:r>
      <w:proofErr w:type="spellEnd"/>
      <w:r w:rsidR="005D52E3" w:rsidRPr="005D52E3">
        <w:t xml:space="preserve"> </w:t>
      </w:r>
      <w:r w:rsidR="00EC2695">
        <w:t>F</w:t>
      </w:r>
      <w:r w:rsidR="005D52E3" w:rsidRPr="005D52E3">
        <w:t>unctions in Tonga</w:t>
      </w:r>
    </w:p>
    <w:tbl>
      <w:tblPr>
        <w:tblStyle w:val="GridTable1Light-Accent1"/>
        <w:tblW w:w="0" w:type="auto"/>
        <w:tblLook w:val="04A0" w:firstRow="1" w:lastRow="0" w:firstColumn="1" w:lastColumn="0" w:noHBand="0" w:noVBand="1"/>
      </w:tblPr>
      <w:tblGrid>
        <w:gridCol w:w="2356"/>
        <w:gridCol w:w="6994"/>
      </w:tblGrid>
      <w:tr w:rsidR="00C33A44" w:rsidRPr="005D52E3" w14:paraId="14ACE96D" w14:textId="77777777" w:rsidTr="003F2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BD0F9" w14:textId="5AEFBBDA" w:rsidR="005D52E3" w:rsidRPr="005D52E3" w:rsidRDefault="004514ED" w:rsidP="005D52E3">
            <w:pPr>
              <w:rPr>
                <w:szCs w:val="24"/>
              </w:rPr>
            </w:pPr>
            <w:r>
              <w:rPr>
                <w:szCs w:val="24"/>
              </w:rPr>
              <w:t>F</w:t>
            </w:r>
            <w:r w:rsidR="005D52E3" w:rsidRPr="005D52E3">
              <w:rPr>
                <w:szCs w:val="24"/>
              </w:rPr>
              <w:t>unction</w:t>
            </w:r>
          </w:p>
        </w:tc>
        <w:tc>
          <w:tcPr>
            <w:tcW w:w="0" w:type="auto"/>
          </w:tcPr>
          <w:p w14:paraId="009CA685" w14:textId="3E2D5706" w:rsidR="005D52E3" w:rsidRPr="005D52E3" w:rsidRDefault="004514ED" w:rsidP="005D52E3">
            <w:pPr>
              <w:cnfStyle w:val="100000000000" w:firstRow="1" w:lastRow="0" w:firstColumn="0" w:lastColumn="0" w:oddVBand="0" w:evenVBand="0" w:oddHBand="0" w:evenHBand="0" w:firstRowFirstColumn="0" w:firstRowLastColumn="0" w:lastRowFirstColumn="0" w:lastRowLastColumn="0"/>
              <w:rPr>
                <w:szCs w:val="24"/>
              </w:rPr>
            </w:pPr>
            <w:r>
              <w:rPr>
                <w:szCs w:val="24"/>
              </w:rPr>
              <w:t>Entity Responsible</w:t>
            </w:r>
          </w:p>
        </w:tc>
      </w:tr>
      <w:tr w:rsidR="00C33A44" w:rsidRPr="005D52E3" w14:paraId="6A981D70"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4883BB69" w14:textId="77777777" w:rsidR="005D52E3" w:rsidRPr="005D52E3" w:rsidRDefault="005D52E3" w:rsidP="005D52E3">
            <w:pPr>
              <w:spacing w:after="0"/>
              <w:rPr>
                <w:szCs w:val="24"/>
              </w:rPr>
            </w:pPr>
            <w:r w:rsidRPr="005D52E3">
              <w:rPr>
                <w:szCs w:val="24"/>
              </w:rPr>
              <w:t>Macroeconomic projections</w:t>
            </w:r>
          </w:p>
        </w:tc>
        <w:tc>
          <w:tcPr>
            <w:tcW w:w="0" w:type="auto"/>
          </w:tcPr>
          <w:p w14:paraId="00B9950F" w14:textId="0E22FFAC"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 xml:space="preserve">Projections are prepared by EFPD, discussed in </w:t>
            </w:r>
            <w:r w:rsidR="008C3D7D">
              <w:rPr>
                <w:szCs w:val="24"/>
              </w:rPr>
              <w:t xml:space="preserve">the </w:t>
            </w:r>
            <w:r w:rsidRPr="005D52E3">
              <w:rPr>
                <w:szCs w:val="24"/>
              </w:rPr>
              <w:t xml:space="preserve">Macro Technical Committee (MTC), and approved by the Minister-level Macroeconomic Advisory Committee (MAC). </w:t>
            </w:r>
          </w:p>
        </w:tc>
      </w:tr>
      <w:tr w:rsidR="00C33A44" w:rsidRPr="005D52E3" w14:paraId="67A15D31"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68AE4C58" w14:textId="77777777" w:rsidR="005D52E3" w:rsidRPr="005D52E3" w:rsidRDefault="005D52E3" w:rsidP="005D52E3">
            <w:pPr>
              <w:spacing w:after="0"/>
              <w:rPr>
                <w:szCs w:val="24"/>
              </w:rPr>
            </w:pPr>
            <w:r w:rsidRPr="005D52E3">
              <w:rPr>
                <w:szCs w:val="24"/>
              </w:rPr>
              <w:t>Fiscal projections</w:t>
            </w:r>
          </w:p>
        </w:tc>
        <w:tc>
          <w:tcPr>
            <w:tcW w:w="0" w:type="auto"/>
          </w:tcPr>
          <w:p w14:paraId="01B3BE8A" w14:textId="1393A7A4" w:rsidR="005D52E3" w:rsidRPr="005D52E3" w:rsidRDefault="00704AA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Projections are prepared by EFPD, discussed in MTC, and approved by MAC.</w:t>
            </w:r>
          </w:p>
        </w:tc>
      </w:tr>
      <w:tr w:rsidR="00C33A44" w:rsidRPr="005D52E3" w14:paraId="63DD0DC2"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34810F53" w14:textId="77777777" w:rsidR="005D52E3" w:rsidRPr="005D52E3" w:rsidRDefault="005D52E3" w:rsidP="005D52E3">
            <w:pPr>
              <w:spacing w:after="0"/>
              <w:rPr>
                <w:szCs w:val="24"/>
              </w:rPr>
            </w:pPr>
            <w:r w:rsidRPr="005D52E3">
              <w:rPr>
                <w:szCs w:val="24"/>
              </w:rPr>
              <w:t>Revenue projections</w:t>
            </w:r>
          </w:p>
        </w:tc>
        <w:tc>
          <w:tcPr>
            <w:tcW w:w="0" w:type="auto"/>
          </w:tcPr>
          <w:p w14:paraId="5635AA8F"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Projections are prepared by EFPD and by the Revenue Administration and discussed in the Revenue Policy Committee, before being included in overall fiscal projections.</w:t>
            </w:r>
          </w:p>
        </w:tc>
      </w:tr>
      <w:tr w:rsidR="00C33A44" w:rsidRPr="005D52E3" w14:paraId="316ED74B"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3265B534" w14:textId="77777777" w:rsidR="005D52E3" w:rsidRPr="005D52E3" w:rsidRDefault="005D52E3" w:rsidP="005D52E3">
            <w:pPr>
              <w:spacing w:after="0"/>
              <w:rPr>
                <w:szCs w:val="24"/>
              </w:rPr>
            </w:pPr>
            <w:r w:rsidRPr="005D52E3">
              <w:rPr>
                <w:szCs w:val="24"/>
              </w:rPr>
              <w:t>Fiscal policy analysis</w:t>
            </w:r>
          </w:p>
        </w:tc>
        <w:tc>
          <w:tcPr>
            <w:tcW w:w="0" w:type="auto"/>
          </w:tcPr>
          <w:p w14:paraId="02E54AAF"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EFPD is responsible, but there is limited systematic and detailed analysis of new policies in Budget Strategy and Budget Statement.</w:t>
            </w:r>
          </w:p>
        </w:tc>
      </w:tr>
      <w:tr w:rsidR="00C33A44" w:rsidRPr="005D52E3" w14:paraId="110D5D75"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0446292D" w14:textId="77777777" w:rsidR="005D52E3" w:rsidRPr="005D52E3" w:rsidRDefault="005D52E3" w:rsidP="005D52E3">
            <w:pPr>
              <w:spacing w:after="0"/>
              <w:rPr>
                <w:szCs w:val="24"/>
              </w:rPr>
            </w:pPr>
            <w:r w:rsidRPr="005D52E3">
              <w:rPr>
                <w:szCs w:val="24"/>
              </w:rPr>
              <w:t>Fiscal risk analysis</w:t>
            </w:r>
          </w:p>
        </w:tc>
        <w:tc>
          <w:tcPr>
            <w:tcW w:w="0" w:type="auto"/>
          </w:tcPr>
          <w:p w14:paraId="12A64E0F" w14:textId="66FB2191" w:rsidR="005D52E3" w:rsidRPr="005D52E3" w:rsidRDefault="00704AA3" w:rsidP="005D52E3">
            <w:pPr>
              <w:spacing w:after="0"/>
              <w:cnfStyle w:val="000000000000" w:firstRow="0" w:lastRow="0" w:firstColumn="0" w:lastColumn="0" w:oddVBand="0" w:evenVBand="0" w:oddHBand="0" w:evenHBand="0" w:firstRowFirstColumn="0" w:firstRowLastColumn="0" w:lastRowFirstColumn="0" w:lastRowLastColumn="0"/>
              <w:rPr>
                <w:szCs w:val="24"/>
              </w:rPr>
            </w:pPr>
            <w:r>
              <w:rPr>
                <w:szCs w:val="24"/>
              </w:rPr>
              <w:t xml:space="preserve">No </w:t>
            </w:r>
            <w:r w:rsidR="00F864CA">
              <w:rPr>
                <w:szCs w:val="24"/>
              </w:rPr>
              <w:t xml:space="preserve">entity </w:t>
            </w:r>
            <w:r w:rsidR="00963559">
              <w:rPr>
                <w:szCs w:val="24"/>
              </w:rPr>
              <w:t>designated</w:t>
            </w:r>
            <w:r w:rsidR="00F864CA">
              <w:rPr>
                <w:szCs w:val="24"/>
              </w:rPr>
              <w:t xml:space="preserve">. The </w:t>
            </w:r>
            <w:r w:rsidR="00F864CA" w:rsidRPr="005D52E3">
              <w:rPr>
                <w:szCs w:val="24"/>
              </w:rPr>
              <w:t xml:space="preserve">Financial Framework Division (FFD) </w:t>
            </w:r>
            <w:r w:rsidR="00F864CA">
              <w:rPr>
                <w:szCs w:val="24"/>
              </w:rPr>
              <w:t xml:space="preserve">produces an analysis of </w:t>
            </w:r>
            <w:r w:rsidR="00C33A44">
              <w:rPr>
                <w:szCs w:val="24"/>
              </w:rPr>
              <w:t>debt-related fiscal risks in the Medium-Term Debt Strategy</w:t>
            </w:r>
            <w:r w:rsidR="009853D9">
              <w:rPr>
                <w:szCs w:val="24"/>
              </w:rPr>
              <w:t>, w</w:t>
            </w:r>
            <w:r w:rsidR="00C33A44">
              <w:rPr>
                <w:szCs w:val="24"/>
              </w:rPr>
              <w:t xml:space="preserve">. </w:t>
            </w:r>
            <w:r w:rsidR="005D52E3" w:rsidRPr="005D52E3">
              <w:rPr>
                <w:szCs w:val="24"/>
              </w:rPr>
              <w:t xml:space="preserve">There is quantitative information about climate risks in the Budget Statement, which also includes qualitative discussion of some other risks. </w:t>
            </w:r>
          </w:p>
        </w:tc>
      </w:tr>
      <w:tr w:rsidR="00C33A44" w:rsidRPr="005D52E3" w14:paraId="4B6DA7C9"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48C71A56" w14:textId="4A802C32" w:rsidR="005D52E3" w:rsidRPr="005D52E3" w:rsidRDefault="005D52E3" w:rsidP="005D52E3">
            <w:pPr>
              <w:spacing w:after="0"/>
              <w:rPr>
                <w:szCs w:val="24"/>
              </w:rPr>
            </w:pPr>
            <w:r w:rsidRPr="005D52E3">
              <w:rPr>
                <w:szCs w:val="24"/>
              </w:rPr>
              <w:t>Debt sustainability analysis</w:t>
            </w:r>
            <w:r w:rsidR="00963559">
              <w:rPr>
                <w:szCs w:val="24"/>
              </w:rPr>
              <w:t xml:space="preserve"> (DSA)</w:t>
            </w:r>
          </w:p>
        </w:tc>
        <w:tc>
          <w:tcPr>
            <w:tcW w:w="0" w:type="auto"/>
          </w:tcPr>
          <w:p w14:paraId="194A1E00" w14:textId="3D6491B3"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 xml:space="preserve">The Financial Framework Division (FFD) </w:t>
            </w:r>
            <w:r w:rsidR="00963559">
              <w:rPr>
                <w:szCs w:val="24"/>
              </w:rPr>
              <w:t xml:space="preserve">uses </w:t>
            </w:r>
            <w:r w:rsidRPr="005D52E3">
              <w:rPr>
                <w:szCs w:val="24"/>
              </w:rPr>
              <w:t xml:space="preserve">the DSA </w:t>
            </w:r>
            <w:r w:rsidR="00963559">
              <w:rPr>
                <w:szCs w:val="24"/>
              </w:rPr>
              <w:t>published</w:t>
            </w:r>
            <w:r w:rsidRPr="005D52E3">
              <w:rPr>
                <w:szCs w:val="24"/>
              </w:rPr>
              <w:t xml:space="preserve"> by the </w:t>
            </w:r>
            <w:r w:rsidR="00963559">
              <w:rPr>
                <w:szCs w:val="24"/>
              </w:rPr>
              <w:t>Fund</w:t>
            </w:r>
            <w:r w:rsidRPr="005D52E3">
              <w:rPr>
                <w:szCs w:val="24"/>
              </w:rPr>
              <w:t xml:space="preserve"> in the Budget Strategy</w:t>
            </w:r>
            <w:r w:rsidR="00963559">
              <w:rPr>
                <w:szCs w:val="24"/>
              </w:rPr>
              <w:t xml:space="preserve"> and the Medium-Term Debt Strategy</w:t>
            </w:r>
            <w:r w:rsidRPr="005D52E3">
              <w:rPr>
                <w:szCs w:val="24"/>
              </w:rPr>
              <w:t>.</w:t>
            </w:r>
          </w:p>
        </w:tc>
      </w:tr>
      <w:tr w:rsidR="00C33A44" w:rsidRPr="005D52E3" w14:paraId="1CB661B7"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48CAB64A" w14:textId="77777777" w:rsidR="005D52E3" w:rsidRPr="005D52E3" w:rsidRDefault="005D52E3" w:rsidP="005D52E3">
            <w:pPr>
              <w:spacing w:after="0"/>
              <w:rPr>
                <w:szCs w:val="24"/>
              </w:rPr>
            </w:pPr>
            <w:r w:rsidRPr="005D52E3">
              <w:rPr>
                <w:szCs w:val="24"/>
              </w:rPr>
              <w:t>Monitoring of macroeconomic developments</w:t>
            </w:r>
          </w:p>
        </w:tc>
        <w:tc>
          <w:tcPr>
            <w:tcW w:w="0" w:type="auto"/>
          </w:tcPr>
          <w:p w14:paraId="23C020C8" w14:textId="56366555"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 xml:space="preserve">EFPD. </w:t>
            </w:r>
          </w:p>
        </w:tc>
      </w:tr>
      <w:tr w:rsidR="00C33A44" w:rsidRPr="005D52E3" w14:paraId="5F1782A9"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1BCF60C8" w14:textId="77777777" w:rsidR="005D52E3" w:rsidRPr="005D52E3" w:rsidRDefault="005D52E3" w:rsidP="005D52E3">
            <w:pPr>
              <w:spacing w:after="0"/>
              <w:rPr>
                <w:szCs w:val="24"/>
              </w:rPr>
            </w:pPr>
            <w:r w:rsidRPr="005D52E3">
              <w:rPr>
                <w:szCs w:val="24"/>
              </w:rPr>
              <w:t>Monitoring of fiscal performance</w:t>
            </w:r>
          </w:p>
        </w:tc>
        <w:tc>
          <w:tcPr>
            <w:tcW w:w="0" w:type="auto"/>
          </w:tcPr>
          <w:p w14:paraId="7DC08E14" w14:textId="7FDA42FE"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EFPD.</w:t>
            </w:r>
          </w:p>
        </w:tc>
      </w:tr>
      <w:tr w:rsidR="00C33A44" w:rsidRPr="005D52E3" w14:paraId="347E440D" w14:textId="77777777" w:rsidTr="003F243B">
        <w:tc>
          <w:tcPr>
            <w:cnfStyle w:val="001000000000" w:firstRow="0" w:lastRow="0" w:firstColumn="1" w:lastColumn="0" w:oddVBand="0" w:evenVBand="0" w:oddHBand="0" w:evenHBand="0" w:firstRowFirstColumn="0" w:firstRowLastColumn="0" w:lastRowFirstColumn="0" w:lastRowLastColumn="0"/>
            <w:tcW w:w="0" w:type="auto"/>
          </w:tcPr>
          <w:p w14:paraId="23FC6EBA" w14:textId="77777777" w:rsidR="005D52E3" w:rsidRPr="005D52E3" w:rsidRDefault="005D52E3" w:rsidP="005D52E3">
            <w:pPr>
              <w:spacing w:after="0"/>
              <w:rPr>
                <w:szCs w:val="24"/>
              </w:rPr>
            </w:pPr>
            <w:r w:rsidRPr="005D52E3">
              <w:rPr>
                <w:szCs w:val="24"/>
              </w:rPr>
              <w:t>Monitoring of debt</w:t>
            </w:r>
          </w:p>
        </w:tc>
        <w:tc>
          <w:tcPr>
            <w:tcW w:w="0" w:type="auto"/>
          </w:tcPr>
          <w:p w14:paraId="2630AD8A" w14:textId="734917A9"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FFD.</w:t>
            </w:r>
          </w:p>
        </w:tc>
      </w:tr>
    </w:tbl>
    <w:p w14:paraId="6B05740C" w14:textId="77777777" w:rsidR="005D52E3" w:rsidRPr="005D52E3" w:rsidRDefault="005D52E3" w:rsidP="005D52E3">
      <w:pPr>
        <w:rPr>
          <w:i/>
          <w:iCs/>
          <w:szCs w:val="24"/>
        </w:rPr>
      </w:pPr>
      <w:r w:rsidRPr="005D52E3">
        <w:rPr>
          <w:i/>
          <w:iCs/>
          <w:szCs w:val="24"/>
        </w:rPr>
        <w:t>Source: Tonga authorities</w:t>
      </w:r>
    </w:p>
    <w:p w14:paraId="4B41DB95" w14:textId="3D9C38B2" w:rsidR="005D52E3" w:rsidRPr="005D52E3" w:rsidRDefault="005D52E3" w:rsidP="003E5D6D">
      <w:pPr>
        <w:numPr>
          <w:ilvl w:val="0"/>
          <w:numId w:val="3"/>
        </w:numPr>
        <w:tabs>
          <w:tab w:val="clear" w:pos="990"/>
        </w:tabs>
        <w:ind w:left="0"/>
        <w:rPr>
          <w:b/>
        </w:rPr>
      </w:pPr>
      <w:r w:rsidRPr="5713AE0E">
        <w:rPr>
          <w:b/>
        </w:rPr>
        <w:t>The preparation of the fiscal forecasts is coordinated by several committees</w:t>
      </w:r>
      <w:r>
        <w:t xml:space="preserve">. The mission </w:t>
      </w:r>
      <w:r w:rsidR="00CD4A40">
        <w:t>reviewed</w:t>
      </w:r>
      <w:r>
        <w:t xml:space="preserve"> the terms of reference for th</w:t>
      </w:r>
      <w:r w:rsidR="00345B16">
        <w:t>e two</w:t>
      </w:r>
      <w:r>
        <w:t xml:space="preserve"> </w:t>
      </w:r>
      <w:r w:rsidR="00637014">
        <w:t xml:space="preserve">macroeconomic </w:t>
      </w:r>
      <w:r>
        <w:t xml:space="preserve">committees, </w:t>
      </w:r>
      <w:r w:rsidR="00637014">
        <w:t>which are comprehensive</w:t>
      </w:r>
      <w:r>
        <w:t xml:space="preserve"> and </w:t>
      </w:r>
      <w:r w:rsidR="008267D4">
        <w:t xml:space="preserve">cover all the requirements necessary for effective </w:t>
      </w:r>
      <w:r w:rsidR="009E39C6">
        <w:t>macro-economic committees</w:t>
      </w:r>
      <w:r w:rsidR="003F3493">
        <w:t xml:space="preserve">. </w:t>
      </w:r>
      <w:r w:rsidR="00AB4235">
        <w:t>While these two committees are expected to meet ev</w:t>
      </w:r>
      <w:r w:rsidR="00563AC7">
        <w:t>e</w:t>
      </w:r>
      <w:r w:rsidR="00AB4235">
        <w:t>ry month</w:t>
      </w:r>
      <w:r w:rsidR="00291C5B">
        <w:t xml:space="preserve">, they generally meet twice a year </w:t>
      </w:r>
      <w:r w:rsidR="003B7074">
        <w:t xml:space="preserve">to discuss macroeconomic and fiscal forecasts </w:t>
      </w:r>
      <w:r w:rsidR="00563AC7">
        <w:t>developed for the Budget Strategy and Budget Statement, which may require some following-up meeting</w:t>
      </w:r>
      <w:r w:rsidR="4C1ECC01">
        <w:t>s</w:t>
      </w:r>
      <w:r w:rsidR="00563AC7">
        <w:t xml:space="preserve">. </w:t>
      </w:r>
      <w:r w:rsidR="00D63DE7">
        <w:t xml:space="preserve"> </w:t>
      </w:r>
      <w:r w:rsidR="004E21E2">
        <w:t>More regular meeting</w:t>
      </w:r>
      <w:r w:rsidR="009D0C09">
        <w:t>s</w:t>
      </w:r>
      <w:r w:rsidR="004E21E2">
        <w:t>, on a q</w:t>
      </w:r>
      <w:r w:rsidR="0029412B">
        <w:t xml:space="preserve">uarterly </w:t>
      </w:r>
      <w:r w:rsidR="004E21E2">
        <w:t>basis</w:t>
      </w:r>
      <w:r w:rsidR="000716B3">
        <w:t>,</w:t>
      </w:r>
      <w:r w:rsidR="0029412B">
        <w:t xml:space="preserve"> could be beneficial</w:t>
      </w:r>
      <w:r w:rsidR="000716B3">
        <w:t xml:space="preserve"> to </w:t>
      </w:r>
      <w:r w:rsidR="009D0C09">
        <w:t>facilitate information sharing on recent developments</w:t>
      </w:r>
      <w:r w:rsidR="7A9070BE">
        <w:t xml:space="preserve"> and to build </w:t>
      </w:r>
      <w:proofErr w:type="gramStart"/>
      <w:r w:rsidR="7A9070BE">
        <w:t>in</w:t>
      </w:r>
      <w:proofErr w:type="gramEnd"/>
      <w:r w:rsidR="7A9070BE">
        <w:t xml:space="preserve"> forecast and model evaluation</w:t>
      </w:r>
      <w:r w:rsidR="009D0C09">
        <w:t xml:space="preserve">. </w:t>
      </w:r>
      <w:r>
        <w:t>The committees in question are:</w:t>
      </w:r>
    </w:p>
    <w:p w14:paraId="3891BA45" w14:textId="1689D96A" w:rsidR="005D52E3" w:rsidRPr="005D52E3" w:rsidRDefault="005D52E3" w:rsidP="7F97FCD1">
      <w:pPr>
        <w:numPr>
          <w:ilvl w:val="0"/>
          <w:numId w:val="56"/>
        </w:numPr>
        <w:contextualSpacing/>
      </w:pPr>
      <w:r w:rsidRPr="005D52E3">
        <w:t xml:space="preserve">The Macro-Technical Committee comprises the Ministry of Finance, the </w:t>
      </w:r>
      <w:r w:rsidR="003516E4">
        <w:t>NRB</w:t>
      </w:r>
      <w:r w:rsidRPr="005D52E3">
        <w:t xml:space="preserve"> and the Statistics Office, and is responsible for reviewing the projections prepared by EFPD. </w:t>
      </w:r>
    </w:p>
    <w:p w14:paraId="49A3CC6C" w14:textId="77777777" w:rsidR="005D52E3" w:rsidRPr="005D52E3" w:rsidRDefault="005D52E3" w:rsidP="7F97FCD1">
      <w:pPr>
        <w:numPr>
          <w:ilvl w:val="0"/>
          <w:numId w:val="56"/>
        </w:numPr>
        <w:contextualSpacing/>
      </w:pPr>
      <w:r w:rsidRPr="005D52E3">
        <w:t>The Macroeconomic Committee comprises the same institutions, at the Minister and CEO level, and is responsible for approving the macroeconomic and fiscal projections.</w:t>
      </w:r>
    </w:p>
    <w:p w14:paraId="2BE61F88" w14:textId="46EBDD4B" w:rsidR="005D52E3" w:rsidRPr="005D52E3" w:rsidRDefault="005D52E3" w:rsidP="7F97FCD1">
      <w:pPr>
        <w:numPr>
          <w:ilvl w:val="0"/>
          <w:numId w:val="56"/>
        </w:numPr>
        <w:contextualSpacing/>
      </w:pPr>
      <w:r w:rsidRPr="005D52E3">
        <w:lastRenderedPageBreak/>
        <w:t>The Revenue Policy Committee comprises several MOF divisions and the Revenue Administration</w:t>
      </w:r>
      <w:r w:rsidR="00D37DB3">
        <w:t xml:space="preserve"> </w:t>
      </w:r>
      <w:r w:rsidRPr="005D52E3">
        <w:t>and is responsible for reviewing revenue policies and projections.</w:t>
      </w:r>
    </w:p>
    <w:p w14:paraId="36546525" w14:textId="0EB54C43" w:rsidR="005D52E3" w:rsidRDefault="005D52E3" w:rsidP="7F97FCD1">
      <w:pPr>
        <w:numPr>
          <w:ilvl w:val="0"/>
          <w:numId w:val="56"/>
        </w:numPr>
        <w:contextualSpacing/>
      </w:pPr>
      <w:r w:rsidRPr="005D52E3">
        <w:t>There is also a Growth Committee, comprising government and private sector representatives, which is responsible for reviewing major investment projects, but this does not seem to have a direct role in preparing an MTFF.</w:t>
      </w:r>
    </w:p>
    <w:p w14:paraId="2A2D65E8" w14:textId="754CA223" w:rsidR="00427F63" w:rsidRPr="005D52E3" w:rsidRDefault="003F3493" w:rsidP="00427F63">
      <w:pPr>
        <w:pStyle w:val="ParagraphNumbering"/>
      </w:pPr>
      <w:r w:rsidRPr="00DF668D">
        <w:rPr>
          <w:b/>
          <w:bCs/>
        </w:rPr>
        <w:t>The role</w:t>
      </w:r>
      <w:r w:rsidR="009D0C09" w:rsidRPr="00DF668D">
        <w:rPr>
          <w:b/>
          <w:bCs/>
        </w:rPr>
        <w:t xml:space="preserve"> of the </w:t>
      </w:r>
      <w:r w:rsidR="00DF668D" w:rsidRPr="00DF668D">
        <w:rPr>
          <w:b/>
          <w:bCs/>
        </w:rPr>
        <w:t>macroeconomic committees could be usefully extended to fiscal risks</w:t>
      </w:r>
      <w:r w:rsidR="00DF668D">
        <w:t xml:space="preserve">. Given the potential impact </w:t>
      </w:r>
      <w:r w:rsidR="00FC3EDC">
        <w:t xml:space="preserve">of macroeconomic </w:t>
      </w:r>
      <w:r w:rsidR="00A3351C">
        <w:t xml:space="preserve">risks </w:t>
      </w:r>
      <w:r w:rsidR="00FC3EDC">
        <w:t xml:space="preserve">and specific risks </w:t>
      </w:r>
      <w:r w:rsidR="001B2905">
        <w:t>on</w:t>
      </w:r>
      <w:r w:rsidR="00A3351C">
        <w:t xml:space="preserve"> fiscal </w:t>
      </w:r>
      <w:r w:rsidR="007B7696">
        <w:t xml:space="preserve">outcomes, the </w:t>
      </w:r>
      <w:r w:rsidR="004B037F">
        <w:t xml:space="preserve">authorities could expand the remit of the </w:t>
      </w:r>
      <w:r w:rsidR="00CC7017">
        <w:t xml:space="preserve">two macroeconomic committees to </w:t>
      </w:r>
      <w:proofErr w:type="gramStart"/>
      <w:r w:rsidR="0080768C">
        <w:t>assessing</w:t>
      </w:r>
      <w:proofErr w:type="gramEnd"/>
      <w:r w:rsidR="0080768C">
        <w:t xml:space="preserve"> fiscal risks</w:t>
      </w:r>
      <w:r w:rsidR="0024396C">
        <w:t xml:space="preserve"> (see next Section). Ahead of the meetings, this would require EFPD to coordinate with MDAs that are responsible for evaluating and monitoring those risks, for example climate risks with the</w:t>
      </w:r>
      <w:r w:rsidR="00CF5E8E" w:rsidRPr="00CF5E8E">
        <w:t xml:space="preserve"> Ministry of Meteorology, Energy, Information, Disaster Management, Environment, Climate Change, and Communications (MEIDECC)</w:t>
      </w:r>
      <w:r w:rsidR="00CF5E8E">
        <w:t>. In other</w:t>
      </w:r>
      <w:r w:rsidR="00670041">
        <w:t xml:space="preserve"> Small Developing States particularly formal </w:t>
      </w:r>
      <w:r w:rsidR="00AE1459">
        <w:t xml:space="preserve">and specific </w:t>
      </w:r>
      <w:r w:rsidR="00DC37EF">
        <w:t>coordination mechanisms have been put in place</w:t>
      </w:r>
      <w:r w:rsidR="00AE1459">
        <w:t xml:space="preserve"> to manage fiscal risks, particularly from climate</w:t>
      </w:r>
      <w:r w:rsidR="00DC37EF">
        <w:t xml:space="preserve"> (</w:t>
      </w:r>
      <w:r w:rsidR="00791815">
        <w:t>Box 4).</w:t>
      </w:r>
    </w:p>
    <w:tbl>
      <w:tblPr>
        <w:tblStyle w:val="TableGrid"/>
        <w:tblW w:w="931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shd w:val="clear" w:color="auto" w:fill="C5EDFF" w:themeFill="accent1" w:themeFillTint="33"/>
        <w:tblLayout w:type="fixed"/>
        <w:tblLook w:val="04A0" w:firstRow="1" w:lastRow="0" w:firstColumn="1" w:lastColumn="0" w:noHBand="0" w:noVBand="1"/>
      </w:tblPr>
      <w:tblGrid>
        <w:gridCol w:w="9314"/>
      </w:tblGrid>
      <w:tr w:rsidR="00791815" w:rsidRPr="007D3CC1" w14:paraId="54A4E2B5" w14:textId="77777777" w:rsidTr="5F10AE3D">
        <w:trPr>
          <w:trHeight w:val="458"/>
          <w:jc w:val="center"/>
        </w:trPr>
        <w:tc>
          <w:tcPr>
            <w:tcW w:w="9314" w:type="dxa"/>
            <w:vAlign w:val="center"/>
          </w:tcPr>
          <w:p w14:paraId="2E357A63" w14:textId="240977EC" w:rsidR="00791815" w:rsidRPr="007D3CC1" w:rsidRDefault="00FB7507" w:rsidP="00FB7507">
            <w:pPr>
              <w:pStyle w:val="Boxfiguretabletitle"/>
            </w:pPr>
            <w:r>
              <w:rPr>
                <w:lang w:val="fr-FR"/>
              </w:rPr>
              <w:fldChar w:fldCharType="begin"/>
            </w:r>
            <w:r>
              <w:rPr>
                <w:lang w:val="fr-FR"/>
              </w:rPr>
              <w:instrText xml:space="preserve"> TC "</w:instrText>
            </w:r>
            <w:bookmarkStart w:id="65" w:name="_Toc216652157"/>
            <w:r>
              <w:rPr>
                <w:lang w:val="fr-FR"/>
              </w:rPr>
              <w:instrText>Box 4. Cape Verde: Coordination Mechanisms for Managing Fiscal Risks</w:instrText>
            </w:r>
            <w:bookmarkEnd w:id="65"/>
            <w:r>
              <w:rPr>
                <w:lang w:val="fr-FR"/>
              </w:rPr>
              <w:cr/>
              <w:instrText xml:space="preserve">"\f D </w:instrText>
            </w:r>
            <w:r>
              <w:rPr>
                <w:lang w:val="fr-FR"/>
              </w:rPr>
              <w:fldChar w:fldCharType="end"/>
            </w:r>
            <w:r w:rsidR="00791815" w:rsidRPr="003F04AF">
              <w:rPr>
                <w:lang w:val="fr-FR"/>
              </w:rPr>
              <w:t xml:space="preserve">Box 4. </w:t>
            </w:r>
            <w:r w:rsidR="003F04AF" w:rsidRPr="007D3CC1">
              <w:t>Cape Verde: Coordination M</w:t>
            </w:r>
            <w:r w:rsidR="00AE1459" w:rsidRPr="007D3CC1">
              <w:t>e</w:t>
            </w:r>
            <w:r w:rsidR="003F04AF" w:rsidRPr="007D3CC1">
              <w:t>chanis</w:t>
            </w:r>
            <w:r w:rsidR="00AE1459" w:rsidRPr="007D3CC1">
              <w:t xml:space="preserve">ms </w:t>
            </w:r>
            <w:r w:rsidR="007D3CC1" w:rsidRPr="007D3CC1">
              <w:t>f</w:t>
            </w:r>
            <w:r w:rsidR="007D3CC1">
              <w:t>or Managing Fiscal Risks</w:t>
            </w:r>
          </w:p>
        </w:tc>
      </w:tr>
      <w:tr w:rsidR="00791815" w14:paraId="384464FE" w14:textId="77777777" w:rsidTr="5F10AE3D">
        <w:trPr>
          <w:trHeight w:val="968"/>
          <w:jc w:val="center"/>
        </w:trPr>
        <w:tc>
          <w:tcPr>
            <w:tcW w:w="9314" w:type="dxa"/>
          </w:tcPr>
          <w:p w14:paraId="62B3A39A" w14:textId="77777777" w:rsidR="00791815" w:rsidRPr="007D3CC1" w:rsidRDefault="003F04AF" w:rsidP="007D3CC1">
            <w:pPr>
              <w:spacing w:after="0"/>
              <w:rPr>
                <w:rFonts w:cstheme="minorHAnsi"/>
                <w:sz w:val="18"/>
                <w:szCs w:val="18"/>
              </w:rPr>
            </w:pPr>
            <w:r w:rsidRPr="007D3CC1">
              <w:rPr>
                <w:rFonts w:cstheme="minorHAnsi"/>
                <w:sz w:val="18"/>
                <w:szCs w:val="18"/>
              </w:rPr>
              <w:t>In Cape Verde, a Coordination Commission for Fiscal Risk Management was created in 2022. It is chaired by the Minister of Finance and brings together different ministries and institutions, notably those responsible for managing natural disasters, such as Civil Protection. The Commission is responsible for: (</w:t>
            </w:r>
            <w:proofErr w:type="spellStart"/>
            <w:r w:rsidRPr="007D3CC1">
              <w:rPr>
                <w:rFonts w:cstheme="minorHAnsi"/>
                <w:sz w:val="18"/>
                <w:szCs w:val="18"/>
              </w:rPr>
              <w:t>i</w:t>
            </w:r>
            <w:proofErr w:type="spellEnd"/>
            <w:r w:rsidRPr="007D3CC1">
              <w:rPr>
                <w:rFonts w:cstheme="minorHAnsi"/>
                <w:sz w:val="18"/>
                <w:szCs w:val="18"/>
              </w:rPr>
              <w:t xml:space="preserve">) ensuring the regular updating of the </w:t>
            </w:r>
            <w:r w:rsidR="007D3CC1" w:rsidRPr="007D3CC1">
              <w:rPr>
                <w:rFonts w:cstheme="minorHAnsi"/>
                <w:sz w:val="18"/>
                <w:szCs w:val="18"/>
              </w:rPr>
              <w:t>fiscal risk statement</w:t>
            </w:r>
            <w:r w:rsidRPr="007D3CC1">
              <w:rPr>
                <w:rFonts w:cstheme="minorHAnsi"/>
                <w:sz w:val="18"/>
                <w:szCs w:val="18"/>
              </w:rPr>
              <w:t>; (ii) propos</w:t>
            </w:r>
            <w:r w:rsidR="007D3CC1" w:rsidRPr="007D3CC1">
              <w:rPr>
                <w:rFonts w:cstheme="minorHAnsi"/>
                <w:sz w:val="18"/>
                <w:szCs w:val="18"/>
              </w:rPr>
              <w:t>ing</w:t>
            </w:r>
            <w:r w:rsidRPr="007D3CC1">
              <w:rPr>
                <w:rFonts w:cstheme="minorHAnsi"/>
                <w:sz w:val="18"/>
                <w:szCs w:val="18"/>
              </w:rPr>
              <w:t xml:space="preserve"> mitigation strategies and measures </w:t>
            </w:r>
            <w:proofErr w:type="gramStart"/>
            <w:r w:rsidRPr="007D3CC1">
              <w:rPr>
                <w:rFonts w:cstheme="minorHAnsi"/>
                <w:sz w:val="18"/>
                <w:szCs w:val="18"/>
              </w:rPr>
              <w:t>and;</w:t>
            </w:r>
            <w:proofErr w:type="gramEnd"/>
            <w:r w:rsidRPr="007D3CC1">
              <w:rPr>
                <w:rFonts w:cstheme="minorHAnsi"/>
                <w:sz w:val="18"/>
                <w:szCs w:val="18"/>
              </w:rPr>
              <w:t xml:space="preserve"> (iii) approv</w:t>
            </w:r>
            <w:r w:rsidR="007D3CC1" w:rsidRPr="007D3CC1">
              <w:rPr>
                <w:rFonts w:cstheme="minorHAnsi"/>
                <w:sz w:val="18"/>
                <w:szCs w:val="18"/>
              </w:rPr>
              <w:t>ing</w:t>
            </w:r>
            <w:r w:rsidRPr="007D3CC1">
              <w:rPr>
                <w:rFonts w:cstheme="minorHAnsi"/>
                <w:sz w:val="18"/>
                <w:szCs w:val="18"/>
              </w:rPr>
              <w:t xml:space="preserve"> the </w:t>
            </w:r>
            <w:r w:rsidR="007D3CC1" w:rsidRPr="007D3CC1">
              <w:rPr>
                <w:rFonts w:cstheme="minorHAnsi"/>
                <w:sz w:val="18"/>
                <w:szCs w:val="18"/>
              </w:rPr>
              <w:t>fiscal risks statement</w:t>
            </w:r>
            <w:r w:rsidRPr="007D3CC1">
              <w:rPr>
                <w:rFonts w:cstheme="minorHAnsi"/>
                <w:sz w:val="18"/>
                <w:szCs w:val="18"/>
              </w:rPr>
              <w:t>. It meets monthly, and exceptionally when necessary.</w:t>
            </w:r>
          </w:p>
          <w:p w14:paraId="549A232D" w14:textId="0A21E9CA" w:rsidR="007D3CC1" w:rsidRPr="00F34C02" w:rsidRDefault="007D3CC1" w:rsidP="007D3CC1">
            <w:pPr>
              <w:spacing w:after="0"/>
              <w:rPr>
                <w:rFonts w:ascii="Segoe UI" w:hAnsi="Segoe UI" w:cs="Segoe UI"/>
                <w:sz w:val="19"/>
                <w:szCs w:val="19"/>
              </w:rPr>
            </w:pPr>
            <w:r w:rsidRPr="007D3CC1">
              <w:rPr>
                <w:rFonts w:cstheme="minorHAnsi"/>
                <w:sz w:val="18"/>
                <w:szCs w:val="18"/>
              </w:rPr>
              <w:t>Source: Mission</w:t>
            </w:r>
            <w:r>
              <w:rPr>
                <w:rFonts w:ascii="Segoe UI" w:hAnsi="Segoe UI" w:cs="Segoe UI"/>
                <w:sz w:val="19"/>
                <w:szCs w:val="19"/>
              </w:rPr>
              <w:t xml:space="preserve"> </w:t>
            </w:r>
          </w:p>
        </w:tc>
      </w:tr>
    </w:tbl>
    <w:p w14:paraId="7D9304DE" w14:textId="77777777" w:rsidR="008772B2" w:rsidRPr="005D52E3" w:rsidRDefault="008772B2" w:rsidP="008772B2">
      <w:pPr>
        <w:ind w:left="360"/>
        <w:contextualSpacing/>
      </w:pPr>
    </w:p>
    <w:p w14:paraId="7E67E2CB" w14:textId="3644FF54" w:rsidR="005D52E3" w:rsidRDefault="005D52E3" w:rsidP="00A34E27">
      <w:pPr>
        <w:pStyle w:val="Heading3"/>
      </w:pPr>
      <w:r w:rsidRPr="005D52E3">
        <w:t>Recommendation</w:t>
      </w:r>
    </w:p>
    <w:p w14:paraId="51E90D41" w14:textId="58F2E891" w:rsidR="004D2753" w:rsidRPr="004D2753" w:rsidRDefault="00A34E27" w:rsidP="004D2753">
      <w:pPr>
        <w:pStyle w:val="NoSpacing"/>
        <w:rPr>
          <w:b/>
          <w:bCs/>
        </w:rPr>
      </w:pPr>
      <w:r w:rsidRPr="004D2753">
        <w:rPr>
          <w:b/>
          <w:bCs/>
        </w:rPr>
        <w:t xml:space="preserve">Recommendation </w:t>
      </w:r>
      <w:r w:rsidR="007D3CC1">
        <w:rPr>
          <w:b/>
          <w:bCs/>
        </w:rPr>
        <w:t>4</w:t>
      </w:r>
      <w:r w:rsidRPr="004D2753">
        <w:rPr>
          <w:b/>
          <w:bCs/>
        </w:rPr>
        <w:t xml:space="preserve">: </w:t>
      </w:r>
      <w:r w:rsidR="004D2753">
        <w:rPr>
          <w:b/>
          <w:bCs/>
        </w:rPr>
        <w:t>E</w:t>
      </w:r>
      <w:r w:rsidR="004D2753" w:rsidRPr="004D2753">
        <w:rPr>
          <w:b/>
          <w:bCs/>
        </w:rPr>
        <w:t>stablish the legal foundation</w:t>
      </w:r>
      <w:r w:rsidR="004D2753">
        <w:rPr>
          <w:b/>
          <w:bCs/>
        </w:rPr>
        <w:t>s</w:t>
      </w:r>
      <w:r w:rsidR="004D2753" w:rsidRPr="004D2753">
        <w:rPr>
          <w:b/>
          <w:bCs/>
        </w:rPr>
        <w:t xml:space="preserve"> for the strategic phase</w:t>
      </w:r>
    </w:p>
    <w:p w14:paraId="2E6F7C76" w14:textId="061DB474" w:rsidR="00D271CC" w:rsidRDefault="00D271CC" w:rsidP="7F97FCD1">
      <w:pPr>
        <w:numPr>
          <w:ilvl w:val="0"/>
          <w:numId w:val="56"/>
        </w:numPr>
        <w:spacing w:before="240"/>
        <w:contextualSpacing/>
      </w:pPr>
      <w:r w:rsidRPr="00F64674">
        <w:t>Revise and approve the PFM Act to establish the legal foundation for the strategic phase</w:t>
      </w:r>
      <w:r w:rsidR="008D467B">
        <w:t xml:space="preserve"> (short term)</w:t>
      </w:r>
    </w:p>
    <w:p w14:paraId="34D5C91B" w14:textId="3F595D4D" w:rsidR="00995360" w:rsidRDefault="00087B4E" w:rsidP="7F97FCD1">
      <w:pPr>
        <w:numPr>
          <w:ilvl w:val="0"/>
          <w:numId w:val="56"/>
        </w:numPr>
        <w:spacing w:before="240"/>
        <w:contextualSpacing/>
      </w:pPr>
      <w:r>
        <w:t>As needed,</w:t>
      </w:r>
      <w:r w:rsidR="005D52E3" w:rsidRPr="005D52E3">
        <w:t xml:space="preserve"> update Treasury Instructions describing the MTFF procedures </w:t>
      </w:r>
      <w:r>
        <w:t xml:space="preserve">in more detail </w:t>
      </w:r>
      <w:r w:rsidR="008D467B">
        <w:t>(medium term)</w:t>
      </w:r>
    </w:p>
    <w:p w14:paraId="72747649" w14:textId="65B16330" w:rsidR="005D52E3" w:rsidRPr="005D52E3" w:rsidRDefault="007D3CC1" w:rsidP="7F97FCD1">
      <w:pPr>
        <w:numPr>
          <w:ilvl w:val="0"/>
          <w:numId w:val="56"/>
        </w:numPr>
        <w:spacing w:before="240"/>
        <w:contextualSpacing/>
      </w:pPr>
      <w:r>
        <w:t>Expand the role of the two macroeconomic committees to fiscal risk management</w:t>
      </w:r>
      <w:r w:rsidR="6EB7F8FD">
        <w:t xml:space="preserve"> </w:t>
      </w:r>
      <w:r>
        <w:t>and increase</w:t>
      </w:r>
      <w:r w:rsidR="6EB7F8FD">
        <w:t xml:space="preserve"> meeting frequency to quarterly</w:t>
      </w:r>
      <w:r>
        <w:t xml:space="preserve"> to facilitate information sharing</w:t>
      </w:r>
      <w:r w:rsidR="005D52E3">
        <w:t>.</w:t>
      </w:r>
      <w:r w:rsidR="008D467B">
        <w:t xml:space="preserve"> (short term)</w:t>
      </w:r>
    </w:p>
    <w:p w14:paraId="620C6C55" w14:textId="77777777" w:rsidR="005D52E3" w:rsidRPr="005D52E3" w:rsidRDefault="005D52E3" w:rsidP="005D52E3">
      <w:pPr>
        <w:rPr>
          <w:szCs w:val="24"/>
        </w:rPr>
      </w:pPr>
    </w:p>
    <w:p w14:paraId="11A4EAB3" w14:textId="77777777" w:rsidR="005D52E3" w:rsidRPr="005D52E3" w:rsidRDefault="005D52E3" w:rsidP="005D52E3">
      <w:pPr>
        <w:rPr>
          <w:b/>
          <w:bCs/>
          <w:szCs w:val="24"/>
        </w:rPr>
      </w:pPr>
    </w:p>
    <w:p w14:paraId="7ECC8521" w14:textId="77777777" w:rsidR="005D52E3" w:rsidRPr="00FC6F21" w:rsidRDefault="005D52E3" w:rsidP="005D52E3">
      <w:pPr>
        <w:rPr>
          <w:szCs w:val="24"/>
        </w:rPr>
      </w:pPr>
    </w:p>
    <w:p w14:paraId="071C345C" w14:textId="77777777" w:rsidR="005D52E3" w:rsidRPr="005D52E3" w:rsidRDefault="005D52E3" w:rsidP="003E5D6D">
      <w:pPr>
        <w:keepNext/>
        <w:keepLines/>
        <w:pageBreakBefore/>
        <w:numPr>
          <w:ilvl w:val="0"/>
          <w:numId w:val="6"/>
        </w:numPr>
        <w:spacing w:after="480" w:line="257" w:lineRule="auto"/>
        <w:outlineLvl w:val="0"/>
        <w:rPr>
          <w:rFonts w:cs="Arial"/>
          <w:b/>
          <w:bCs/>
          <w:color w:val="004C97" w:themeColor="text2"/>
          <w:sz w:val="40"/>
          <w:szCs w:val="32"/>
        </w:rPr>
      </w:pPr>
      <w:bookmarkStart w:id="66" w:name="_Toc214755416"/>
      <w:r w:rsidRPr="005D52E3">
        <w:rPr>
          <w:rFonts w:cs="Arial"/>
          <w:b/>
          <w:bCs/>
          <w:color w:val="004C97" w:themeColor="text2"/>
          <w:sz w:val="40"/>
          <w:szCs w:val="32"/>
        </w:rPr>
        <w:lastRenderedPageBreak/>
        <w:t>Fiscal Risks</w:t>
      </w:r>
      <w:bookmarkEnd w:id="66"/>
    </w:p>
    <w:p w14:paraId="60115A27" w14:textId="1AE7BDBC" w:rsidR="005D52E3" w:rsidRPr="005D52E3" w:rsidRDefault="005D52E3" w:rsidP="463EF767">
      <w:pPr>
        <w:numPr>
          <w:ilvl w:val="0"/>
          <w:numId w:val="3"/>
        </w:numPr>
        <w:tabs>
          <w:tab w:val="clear" w:pos="990"/>
        </w:tabs>
        <w:ind w:left="0"/>
        <w:rPr>
          <w:szCs w:val="24"/>
        </w:rPr>
      </w:pPr>
      <w:r w:rsidRPr="005D52E3">
        <w:rPr>
          <w:b/>
          <w:bCs/>
          <w:szCs w:val="24"/>
        </w:rPr>
        <w:t xml:space="preserve">Fiscal projections are subject to </w:t>
      </w:r>
      <w:r w:rsidR="71DB8B8A" w:rsidRPr="463EF767">
        <w:rPr>
          <w:b/>
          <w:bCs/>
        </w:rPr>
        <w:t>a range of</w:t>
      </w:r>
      <w:r w:rsidRPr="005D52E3">
        <w:rPr>
          <w:b/>
          <w:bCs/>
          <w:szCs w:val="24"/>
        </w:rPr>
        <w:t xml:space="preserve"> risks, and fiscal policies should be based on comprehensive identification, analysis, disclosure and mitigation of these risks</w:t>
      </w:r>
      <w:r w:rsidRPr="005D52E3">
        <w:rPr>
          <w:szCs w:val="24"/>
        </w:rPr>
        <w:t xml:space="preserve">. A fiscal risk is defined as the probability that a fiscal aggregate will deviate from estimates, and the potential magnitude of this deviation. Fiscal risks can be presented in a heat map as in the example from Sri Lanka shown in </w:t>
      </w:r>
      <w:r w:rsidR="00EC105E">
        <w:rPr>
          <w:szCs w:val="24"/>
        </w:rPr>
        <w:t>F</w:t>
      </w:r>
      <w:r w:rsidRPr="005D52E3">
        <w:rPr>
          <w:szCs w:val="24"/>
        </w:rPr>
        <w:t>igure</w:t>
      </w:r>
      <w:r w:rsidRPr="005D52E3">
        <w:rPr>
          <w:szCs w:val="24"/>
        </w:rPr>
        <w:t xml:space="preserve"> </w:t>
      </w:r>
      <w:r w:rsidR="00FB7507">
        <w:rPr>
          <w:szCs w:val="24"/>
        </w:rPr>
        <w:t>10</w:t>
      </w:r>
      <w:r w:rsidRPr="005D52E3">
        <w:rPr>
          <w:szCs w:val="24"/>
        </w:rPr>
        <w:t>. This helps the government determine which risks are most critical and should receive highest attention in assessing the impact on the fiscal positions.</w:t>
      </w:r>
    </w:p>
    <w:p w14:paraId="14BC74DE" w14:textId="24E93770" w:rsidR="005D52E3" w:rsidRPr="005D52E3" w:rsidRDefault="0014301D" w:rsidP="0014301D">
      <w:pPr>
        <w:pStyle w:val="Boxfiguretabletitle"/>
      </w:pPr>
      <w:r>
        <w:fldChar w:fldCharType="begin"/>
      </w:r>
      <w:r>
        <w:instrText xml:space="preserve"> TC "</w:instrText>
      </w:r>
      <w:bookmarkStart w:id="67" w:name="_Toc216652167"/>
      <w:r>
        <w:instrText>Figure 10. Sri Lanka: Summary Fiscal Risk Heatmap</w:instrText>
      </w:r>
      <w:bookmarkEnd w:id="67"/>
      <w:r>
        <w:instrText xml:space="preserve"> "\f C </w:instrText>
      </w:r>
      <w:r>
        <w:fldChar w:fldCharType="end"/>
      </w:r>
      <w:r w:rsidR="005D52E3" w:rsidRPr="005D52E3">
        <w:t xml:space="preserve">Figure </w:t>
      </w:r>
      <w:r w:rsidR="00FB7507">
        <w:t>10</w:t>
      </w:r>
      <w:r w:rsidR="005D52E3" w:rsidRPr="005D52E3">
        <w:t>. Sri Lanka</w:t>
      </w:r>
      <w:r w:rsidR="00EC105E">
        <w:t>:</w:t>
      </w:r>
      <w:r w:rsidR="005D52E3" w:rsidRPr="005D52E3">
        <w:t xml:space="preserve"> </w:t>
      </w:r>
      <w:r w:rsidR="00EC105E">
        <w:t>S</w:t>
      </w:r>
      <w:r w:rsidR="005D52E3" w:rsidRPr="005D52E3">
        <w:t xml:space="preserve">ummary </w:t>
      </w:r>
      <w:r w:rsidR="00DD7819">
        <w:t xml:space="preserve">Fiscal Risk </w:t>
      </w:r>
      <w:r w:rsidR="00EC105E">
        <w:t>H</w:t>
      </w:r>
      <w:r w:rsidR="005D52E3" w:rsidRPr="005D52E3">
        <w:t xml:space="preserve">eatmap </w:t>
      </w:r>
    </w:p>
    <w:p w14:paraId="1CDC354D" w14:textId="77777777" w:rsidR="005D52E3" w:rsidRPr="005D52E3" w:rsidRDefault="005D52E3" w:rsidP="005D52E3">
      <w:pPr>
        <w:rPr>
          <w:szCs w:val="24"/>
        </w:rPr>
      </w:pPr>
      <w:r w:rsidRPr="005D52E3">
        <w:rPr>
          <w:noProof/>
          <w:szCs w:val="24"/>
        </w:rPr>
        <w:drawing>
          <wp:inline distT="0" distB="0" distL="0" distR="0" wp14:anchorId="097A188E" wp14:editId="2C0CA953">
            <wp:extent cx="5652770" cy="2508532"/>
            <wp:effectExtent l="0" t="0" r="5080" b="6350"/>
            <wp:docPr id="7231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71617" cy="2516896"/>
                    </a:xfrm>
                    <a:prstGeom prst="rect">
                      <a:avLst/>
                    </a:prstGeom>
                    <a:noFill/>
                  </pic:spPr>
                </pic:pic>
              </a:graphicData>
            </a:graphic>
          </wp:inline>
        </w:drawing>
      </w:r>
    </w:p>
    <w:p w14:paraId="46F59DD8" w14:textId="61390CE4" w:rsidR="005D52E3" w:rsidRPr="00FB7507" w:rsidRDefault="005D52E3" w:rsidP="005D52E3">
      <w:pPr>
        <w:rPr>
          <w:i/>
          <w:iCs/>
          <w:sz w:val="18"/>
          <w:szCs w:val="18"/>
        </w:rPr>
      </w:pPr>
      <w:r w:rsidRPr="00FB7507">
        <w:rPr>
          <w:i/>
          <w:iCs/>
          <w:sz w:val="18"/>
          <w:szCs w:val="18"/>
        </w:rPr>
        <w:t xml:space="preserve">Source: </w:t>
      </w:r>
      <w:hyperlink r:id="rId59" w:history="1">
        <w:r w:rsidRPr="00FB7507">
          <w:rPr>
            <w:rStyle w:val="Hyperlink"/>
            <w:i/>
            <w:iCs/>
            <w:sz w:val="18"/>
            <w:szCs w:val="18"/>
          </w:rPr>
          <w:t>Sri Lanka Fiscal Strategy Statement</w:t>
        </w:r>
      </w:hyperlink>
      <w:r w:rsidRPr="00FB7507">
        <w:rPr>
          <w:i/>
          <w:iCs/>
          <w:sz w:val="18"/>
          <w:szCs w:val="18"/>
        </w:rPr>
        <w:t>, 202</w:t>
      </w:r>
      <w:r w:rsidR="001D5316" w:rsidRPr="00FB7507">
        <w:rPr>
          <w:i/>
          <w:iCs/>
          <w:sz w:val="18"/>
          <w:szCs w:val="18"/>
        </w:rPr>
        <w:t>6</w:t>
      </w:r>
    </w:p>
    <w:p w14:paraId="5EFC0C5A" w14:textId="50D4722F" w:rsidR="005D52E3" w:rsidRPr="005D52E3" w:rsidRDefault="005D52E3" w:rsidP="003E5D6D">
      <w:pPr>
        <w:numPr>
          <w:ilvl w:val="0"/>
          <w:numId w:val="3"/>
        </w:numPr>
        <w:tabs>
          <w:tab w:val="clear" w:pos="990"/>
        </w:tabs>
        <w:ind w:left="0"/>
        <w:rPr>
          <w:szCs w:val="24"/>
        </w:rPr>
      </w:pPr>
      <w:r w:rsidRPr="005D52E3">
        <w:rPr>
          <w:b/>
          <w:bCs/>
          <w:szCs w:val="24"/>
        </w:rPr>
        <w:t>There are some descriptions of fiscal risks and risk mitigation in fiscal policy documents in Tonga</w:t>
      </w:r>
      <w:r w:rsidRPr="005D52E3">
        <w:rPr>
          <w:szCs w:val="24"/>
        </w:rPr>
        <w:t xml:space="preserve">. The </w:t>
      </w:r>
      <w:r w:rsidR="00DD27F0">
        <w:rPr>
          <w:szCs w:val="24"/>
        </w:rPr>
        <w:t xml:space="preserve">2026-2028 </w:t>
      </w:r>
      <w:r w:rsidR="00010E3E">
        <w:rPr>
          <w:szCs w:val="24"/>
        </w:rPr>
        <w:t>Medium-Term Debt Strategy</w:t>
      </w:r>
      <w:r w:rsidRPr="005D52E3">
        <w:rPr>
          <w:szCs w:val="24"/>
        </w:rPr>
        <w:t xml:space="preserve"> provides a </w:t>
      </w:r>
      <w:r w:rsidR="00351AE4">
        <w:rPr>
          <w:szCs w:val="24"/>
        </w:rPr>
        <w:t xml:space="preserve">relatively </w:t>
      </w:r>
      <w:r w:rsidRPr="005D52E3">
        <w:rPr>
          <w:szCs w:val="24"/>
        </w:rPr>
        <w:t xml:space="preserve">detailed discussion of debt sustainability and mitigation of debt risks. The Budget Statement includes a section called Risk and </w:t>
      </w:r>
      <w:r w:rsidR="009B7A80">
        <w:rPr>
          <w:szCs w:val="24"/>
        </w:rPr>
        <w:t>M</w:t>
      </w:r>
      <w:r w:rsidRPr="005D52E3">
        <w:rPr>
          <w:szCs w:val="24"/>
        </w:rPr>
        <w:t xml:space="preserve">itigation, with seven sub-sections. Some of these are clear short- and medium-term fiscal risks, whereas others are more long-term, economic development challenges. The discussion is largely in qualitative terms, but some </w:t>
      </w:r>
      <w:r w:rsidR="003326C5" w:rsidRPr="005D52E3">
        <w:rPr>
          <w:szCs w:val="24"/>
        </w:rPr>
        <w:t>risks</w:t>
      </w:r>
      <w:r w:rsidR="003326C5" w:rsidRPr="005D52E3">
        <w:rPr>
          <w:szCs w:val="24"/>
        </w:rPr>
        <w:t xml:space="preserve"> </w:t>
      </w:r>
      <w:r w:rsidR="003326C5">
        <w:rPr>
          <w:szCs w:val="24"/>
        </w:rPr>
        <w:t xml:space="preserve">are </w:t>
      </w:r>
      <w:r w:rsidRPr="005D52E3">
        <w:rPr>
          <w:szCs w:val="24"/>
        </w:rPr>
        <w:t>quantifi</w:t>
      </w:r>
      <w:r w:rsidR="003326C5">
        <w:rPr>
          <w:szCs w:val="24"/>
        </w:rPr>
        <w:t xml:space="preserve">ed </w:t>
      </w:r>
      <w:r w:rsidRPr="005D52E3">
        <w:rPr>
          <w:szCs w:val="24"/>
        </w:rPr>
        <w:t xml:space="preserve">in the climate sub-section. Table </w:t>
      </w:r>
      <w:r w:rsidR="00FB7507">
        <w:rPr>
          <w:szCs w:val="24"/>
        </w:rPr>
        <w:t>6</w:t>
      </w:r>
      <w:r w:rsidRPr="005D52E3">
        <w:rPr>
          <w:szCs w:val="24"/>
        </w:rPr>
        <w:t xml:space="preserve"> lists the different topics in the Risk and </w:t>
      </w:r>
      <w:r w:rsidR="003326C5">
        <w:rPr>
          <w:szCs w:val="24"/>
        </w:rPr>
        <w:t>M</w:t>
      </w:r>
      <w:r w:rsidRPr="005D52E3">
        <w:rPr>
          <w:szCs w:val="24"/>
        </w:rPr>
        <w:t>itigation section of the 2026 Budget Statement, indicates whether there is any quantitative analysis and whether this constitutes a short-term fiscal risk or is more long-term in nature.</w:t>
      </w:r>
    </w:p>
    <w:p w14:paraId="0672D0CF" w14:textId="2FD8E346" w:rsidR="005D52E3" w:rsidRPr="005D52E3" w:rsidRDefault="00DD3AFE" w:rsidP="008708D7">
      <w:pPr>
        <w:pStyle w:val="Boxfiguretabletitle"/>
      </w:pPr>
      <w:r>
        <w:fldChar w:fldCharType="begin"/>
      </w:r>
      <w:r>
        <w:instrText xml:space="preserve"> TC "</w:instrText>
      </w:r>
      <w:bookmarkStart w:id="68" w:name="_Toc216652175"/>
      <w:r>
        <w:instrText>Table 7. Risks Discussed in Budget Statement for FY 2026</w:instrText>
      </w:r>
      <w:bookmarkEnd w:id="68"/>
      <w:r>
        <w:instrText xml:space="preserve">"\f B </w:instrText>
      </w:r>
      <w:r>
        <w:fldChar w:fldCharType="end"/>
      </w:r>
      <w:r w:rsidR="005D52E3" w:rsidRPr="005D52E3">
        <w:t xml:space="preserve">Table </w:t>
      </w:r>
      <w:r>
        <w:t>7</w:t>
      </w:r>
      <w:r w:rsidR="00FB7507">
        <w:t>.</w:t>
      </w:r>
      <w:r w:rsidR="005D52E3" w:rsidRPr="005D52E3">
        <w:t xml:space="preserve"> Risks </w:t>
      </w:r>
      <w:r w:rsidR="009B6E2F">
        <w:t>D</w:t>
      </w:r>
      <w:r w:rsidR="005D52E3" w:rsidRPr="005D52E3">
        <w:t>iscussed in Budget Statement for FY 2026</w:t>
      </w:r>
    </w:p>
    <w:tbl>
      <w:tblPr>
        <w:tblStyle w:val="GridTable1Light-Accent1"/>
        <w:tblW w:w="0" w:type="auto"/>
        <w:tblLook w:val="04A0" w:firstRow="1" w:lastRow="0" w:firstColumn="1" w:lastColumn="0" w:noHBand="0" w:noVBand="1"/>
      </w:tblPr>
      <w:tblGrid>
        <w:gridCol w:w="2941"/>
        <w:gridCol w:w="3827"/>
        <w:gridCol w:w="1254"/>
        <w:gridCol w:w="1328"/>
      </w:tblGrid>
      <w:tr w:rsidR="005D52E3" w:rsidRPr="005D52E3" w14:paraId="6270B9CC" w14:textId="77777777" w:rsidTr="003F2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tcPr>
          <w:p w14:paraId="7DC14F31" w14:textId="0D3115E3" w:rsidR="005D52E3" w:rsidRPr="005D52E3" w:rsidRDefault="00E13CA5" w:rsidP="005D52E3">
            <w:pPr>
              <w:spacing w:after="0"/>
              <w:rPr>
                <w:szCs w:val="24"/>
              </w:rPr>
            </w:pPr>
            <w:r>
              <w:rPr>
                <w:szCs w:val="24"/>
              </w:rPr>
              <w:t>Risk</w:t>
            </w:r>
          </w:p>
        </w:tc>
        <w:tc>
          <w:tcPr>
            <w:tcW w:w="3870" w:type="dxa"/>
          </w:tcPr>
          <w:p w14:paraId="7C07FB44" w14:textId="77777777" w:rsidR="005D52E3" w:rsidRPr="005D52E3" w:rsidRDefault="005D52E3" w:rsidP="005D52E3">
            <w:pPr>
              <w:spacing w:after="0"/>
              <w:cnfStyle w:val="100000000000" w:firstRow="1" w:lastRow="0" w:firstColumn="0" w:lastColumn="0" w:oddVBand="0" w:evenVBand="0" w:oddHBand="0" w:evenHBand="0" w:firstRowFirstColumn="0" w:firstRowLastColumn="0" w:lastRowFirstColumn="0" w:lastRowLastColumn="0"/>
              <w:rPr>
                <w:szCs w:val="24"/>
              </w:rPr>
            </w:pPr>
            <w:r w:rsidRPr="005D52E3">
              <w:rPr>
                <w:szCs w:val="24"/>
              </w:rPr>
              <w:t>Content</w:t>
            </w:r>
          </w:p>
        </w:tc>
        <w:tc>
          <w:tcPr>
            <w:tcW w:w="1260" w:type="dxa"/>
          </w:tcPr>
          <w:p w14:paraId="593F5244" w14:textId="77777777" w:rsidR="005D52E3" w:rsidRPr="005D52E3" w:rsidRDefault="005D52E3" w:rsidP="005D52E3">
            <w:pPr>
              <w:spacing w:after="0"/>
              <w:cnfStyle w:val="100000000000" w:firstRow="1" w:lastRow="0" w:firstColumn="0" w:lastColumn="0" w:oddVBand="0" w:evenVBand="0" w:oddHBand="0" w:evenHBand="0" w:firstRowFirstColumn="0" w:firstRowLastColumn="0" w:lastRowFirstColumn="0" w:lastRowLastColumn="0"/>
              <w:rPr>
                <w:szCs w:val="24"/>
              </w:rPr>
            </w:pPr>
            <w:r w:rsidRPr="005D52E3">
              <w:rPr>
                <w:szCs w:val="24"/>
              </w:rPr>
              <w:t>Quanti-</w:t>
            </w:r>
            <w:proofErr w:type="spellStart"/>
            <w:r w:rsidRPr="005D52E3">
              <w:rPr>
                <w:szCs w:val="24"/>
              </w:rPr>
              <w:t>fication</w:t>
            </w:r>
            <w:proofErr w:type="spellEnd"/>
          </w:p>
        </w:tc>
        <w:tc>
          <w:tcPr>
            <w:tcW w:w="1255" w:type="dxa"/>
          </w:tcPr>
          <w:p w14:paraId="6D43F090" w14:textId="77777777" w:rsidR="005D52E3" w:rsidRPr="005D52E3" w:rsidRDefault="005D52E3" w:rsidP="005D52E3">
            <w:pPr>
              <w:spacing w:after="0"/>
              <w:cnfStyle w:val="100000000000" w:firstRow="1" w:lastRow="0" w:firstColumn="0" w:lastColumn="0" w:oddVBand="0" w:evenVBand="0" w:oddHBand="0" w:evenHBand="0" w:firstRowFirstColumn="0" w:firstRowLastColumn="0" w:lastRowFirstColumn="0" w:lastRowLastColumn="0"/>
              <w:rPr>
                <w:szCs w:val="24"/>
              </w:rPr>
            </w:pPr>
            <w:r w:rsidRPr="005D52E3">
              <w:rPr>
                <w:szCs w:val="24"/>
              </w:rPr>
              <w:t>Time perspective</w:t>
            </w:r>
          </w:p>
        </w:tc>
      </w:tr>
      <w:tr w:rsidR="005D52E3" w:rsidRPr="005D52E3" w14:paraId="74AE5374"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1994C01F" w14:textId="77777777" w:rsidR="005D52E3" w:rsidRPr="005D52E3" w:rsidRDefault="005D52E3" w:rsidP="005D52E3">
            <w:pPr>
              <w:spacing w:after="0"/>
              <w:rPr>
                <w:szCs w:val="24"/>
              </w:rPr>
            </w:pPr>
            <w:r w:rsidRPr="005D52E3">
              <w:rPr>
                <w:szCs w:val="24"/>
              </w:rPr>
              <w:lastRenderedPageBreak/>
              <w:t>Escalating costs from natural disasters and climate change</w:t>
            </w:r>
          </w:p>
        </w:tc>
        <w:tc>
          <w:tcPr>
            <w:tcW w:w="3870" w:type="dxa"/>
          </w:tcPr>
          <w:p w14:paraId="7A9B2625"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Potential losses from natural disasters.  Disaster Risk Financing Strategy is key mitigation measure.</w:t>
            </w:r>
          </w:p>
        </w:tc>
        <w:tc>
          <w:tcPr>
            <w:tcW w:w="1260" w:type="dxa"/>
          </w:tcPr>
          <w:p w14:paraId="2D13652F"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Yes</w:t>
            </w:r>
          </w:p>
        </w:tc>
        <w:tc>
          <w:tcPr>
            <w:tcW w:w="1255" w:type="dxa"/>
          </w:tcPr>
          <w:p w14:paraId="5C1D8CC5"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Short - Long</w:t>
            </w:r>
          </w:p>
        </w:tc>
      </w:tr>
      <w:tr w:rsidR="005D52E3" w:rsidRPr="005D52E3" w14:paraId="6A7F8974"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5EC48CF0" w14:textId="77777777" w:rsidR="005D52E3" w:rsidRPr="005D52E3" w:rsidRDefault="005D52E3" w:rsidP="005D52E3">
            <w:pPr>
              <w:spacing w:after="0"/>
              <w:rPr>
                <w:szCs w:val="24"/>
              </w:rPr>
            </w:pPr>
            <w:r w:rsidRPr="005D52E3">
              <w:rPr>
                <w:szCs w:val="24"/>
              </w:rPr>
              <w:t>High vulnerability to external shocks due to its small size and remote location</w:t>
            </w:r>
          </w:p>
        </w:tc>
        <w:tc>
          <w:tcPr>
            <w:tcW w:w="3870" w:type="dxa"/>
          </w:tcPr>
          <w:p w14:paraId="355FC082" w14:textId="7E836784"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Covid</w:t>
            </w:r>
            <w:r w:rsidR="00E13CA5">
              <w:rPr>
                <w:szCs w:val="24"/>
              </w:rPr>
              <w:t>-19</w:t>
            </w:r>
            <w:r w:rsidRPr="005D52E3">
              <w:rPr>
                <w:szCs w:val="24"/>
              </w:rPr>
              <w:t xml:space="preserve"> and war are examples. Government subsidies and RB reserves as mitigation measures.</w:t>
            </w:r>
          </w:p>
        </w:tc>
        <w:tc>
          <w:tcPr>
            <w:tcW w:w="1260" w:type="dxa"/>
          </w:tcPr>
          <w:p w14:paraId="35691597"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1B6E1DF2"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Short</w:t>
            </w:r>
          </w:p>
        </w:tc>
      </w:tr>
      <w:tr w:rsidR="005D52E3" w:rsidRPr="005D52E3" w14:paraId="77FFC121"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39C91E5A" w14:textId="12273AA7" w:rsidR="005D52E3" w:rsidRPr="005D52E3" w:rsidRDefault="005D52E3" w:rsidP="005D52E3">
            <w:pPr>
              <w:spacing w:after="0"/>
              <w:rPr>
                <w:szCs w:val="24"/>
              </w:rPr>
            </w:pPr>
            <w:r w:rsidRPr="005D52E3">
              <w:rPr>
                <w:szCs w:val="24"/>
              </w:rPr>
              <w:t>Issues on managing labor mobility.</w:t>
            </w:r>
          </w:p>
        </w:tc>
        <w:tc>
          <w:tcPr>
            <w:tcW w:w="3870" w:type="dxa"/>
          </w:tcPr>
          <w:p w14:paraId="739E3C28"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Brain drain undermines economic development. Education and technology are mitigation measures.</w:t>
            </w:r>
          </w:p>
        </w:tc>
        <w:tc>
          <w:tcPr>
            <w:tcW w:w="1260" w:type="dxa"/>
          </w:tcPr>
          <w:p w14:paraId="1876C617"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1F9A2810"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Medium -Long</w:t>
            </w:r>
          </w:p>
        </w:tc>
      </w:tr>
      <w:tr w:rsidR="005D52E3" w:rsidRPr="005D52E3" w14:paraId="4ED401F4"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29A10E98" w14:textId="77777777" w:rsidR="005D52E3" w:rsidRPr="005D52E3" w:rsidRDefault="005D52E3" w:rsidP="005D52E3">
            <w:pPr>
              <w:spacing w:after="0"/>
              <w:rPr>
                <w:szCs w:val="24"/>
              </w:rPr>
            </w:pPr>
            <w:r w:rsidRPr="005D52E3">
              <w:rPr>
                <w:szCs w:val="24"/>
              </w:rPr>
              <w:t>Lack of diversification of the Tongan economy</w:t>
            </w:r>
          </w:p>
        </w:tc>
        <w:tc>
          <w:tcPr>
            <w:tcW w:w="3870" w:type="dxa"/>
          </w:tcPr>
          <w:p w14:paraId="22B99D96" w14:textId="12F6398D"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 xml:space="preserve">Highly dependent on a few </w:t>
            </w:r>
            <w:proofErr w:type="gramStart"/>
            <w:r w:rsidRPr="005D52E3">
              <w:rPr>
                <w:szCs w:val="24"/>
              </w:rPr>
              <w:t>sector</w:t>
            </w:r>
            <w:proofErr w:type="gramEnd"/>
            <w:r w:rsidRPr="005D52E3">
              <w:rPr>
                <w:szCs w:val="24"/>
              </w:rPr>
              <w:t xml:space="preserve">. Mitigated by </w:t>
            </w:r>
            <w:r w:rsidR="00E13CA5" w:rsidRPr="005D52E3">
              <w:rPr>
                <w:szCs w:val="24"/>
              </w:rPr>
              <w:t>policies</w:t>
            </w:r>
            <w:r w:rsidRPr="005D52E3">
              <w:rPr>
                <w:szCs w:val="24"/>
              </w:rPr>
              <w:t xml:space="preserve"> to support private sector development.</w:t>
            </w:r>
          </w:p>
        </w:tc>
        <w:tc>
          <w:tcPr>
            <w:tcW w:w="1260" w:type="dxa"/>
          </w:tcPr>
          <w:p w14:paraId="45DF3818"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1F77B7D4"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Long</w:t>
            </w:r>
          </w:p>
        </w:tc>
      </w:tr>
      <w:tr w:rsidR="005D52E3" w:rsidRPr="005D52E3" w14:paraId="11243978"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365BC17C" w14:textId="77777777" w:rsidR="005D52E3" w:rsidRPr="005D52E3" w:rsidRDefault="005D52E3" w:rsidP="005D52E3">
            <w:pPr>
              <w:spacing w:after="0"/>
              <w:rPr>
                <w:szCs w:val="24"/>
              </w:rPr>
            </w:pPr>
            <w:r w:rsidRPr="005D52E3">
              <w:rPr>
                <w:szCs w:val="24"/>
              </w:rPr>
              <w:t>Limited Human Capital</w:t>
            </w:r>
          </w:p>
        </w:tc>
        <w:tc>
          <w:tcPr>
            <w:tcW w:w="3870" w:type="dxa"/>
          </w:tcPr>
          <w:p w14:paraId="791A95B3"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High turnover and lack of specific expertise. Mitigated through education.</w:t>
            </w:r>
          </w:p>
        </w:tc>
        <w:tc>
          <w:tcPr>
            <w:tcW w:w="1260" w:type="dxa"/>
          </w:tcPr>
          <w:p w14:paraId="0BEDE433"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405828DB"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Long</w:t>
            </w:r>
          </w:p>
        </w:tc>
      </w:tr>
      <w:tr w:rsidR="005D52E3" w:rsidRPr="005D52E3" w14:paraId="2FADB9CB"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35BD7741" w14:textId="77777777" w:rsidR="005D52E3" w:rsidRPr="005D52E3" w:rsidRDefault="005D52E3" w:rsidP="005D52E3">
            <w:pPr>
              <w:spacing w:after="0"/>
              <w:rPr>
                <w:szCs w:val="24"/>
              </w:rPr>
            </w:pPr>
            <w:r w:rsidRPr="005D52E3">
              <w:rPr>
                <w:szCs w:val="24"/>
              </w:rPr>
              <w:t>Fiscal Vulnerability</w:t>
            </w:r>
          </w:p>
        </w:tc>
        <w:tc>
          <w:tcPr>
            <w:tcW w:w="3870" w:type="dxa"/>
          </w:tcPr>
          <w:p w14:paraId="4094B71B"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Debt to GDP is ongoing risk. Mitigated through prudent fiscal policies.</w:t>
            </w:r>
          </w:p>
        </w:tc>
        <w:tc>
          <w:tcPr>
            <w:tcW w:w="1260" w:type="dxa"/>
          </w:tcPr>
          <w:p w14:paraId="24414D05"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783473DB"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 xml:space="preserve">Short – </w:t>
            </w:r>
          </w:p>
          <w:p w14:paraId="0F4D9DDC"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Long</w:t>
            </w:r>
          </w:p>
        </w:tc>
      </w:tr>
      <w:tr w:rsidR="005D52E3" w:rsidRPr="005D52E3" w14:paraId="71BDB0B2" w14:textId="77777777" w:rsidTr="003F243B">
        <w:tc>
          <w:tcPr>
            <w:cnfStyle w:val="001000000000" w:firstRow="0" w:lastRow="0" w:firstColumn="1" w:lastColumn="0" w:oddVBand="0" w:evenVBand="0" w:oddHBand="0" w:evenHBand="0" w:firstRowFirstColumn="0" w:firstRowLastColumn="0" w:lastRowFirstColumn="0" w:lastRowLastColumn="0"/>
            <w:tcW w:w="2965" w:type="dxa"/>
          </w:tcPr>
          <w:p w14:paraId="36BD756A" w14:textId="77777777" w:rsidR="005D52E3" w:rsidRPr="005D52E3" w:rsidRDefault="005D52E3" w:rsidP="005D52E3">
            <w:pPr>
              <w:spacing w:after="0"/>
              <w:rPr>
                <w:szCs w:val="24"/>
              </w:rPr>
            </w:pPr>
            <w:r w:rsidRPr="005D52E3">
              <w:rPr>
                <w:szCs w:val="24"/>
              </w:rPr>
              <w:t>Public Sector Institutional Capacity</w:t>
            </w:r>
          </w:p>
        </w:tc>
        <w:tc>
          <w:tcPr>
            <w:tcW w:w="3870" w:type="dxa"/>
          </w:tcPr>
          <w:p w14:paraId="1D4E4717"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Limited capacity to accelerate recovery Mitigated by reestablishing public sector training institute.</w:t>
            </w:r>
          </w:p>
        </w:tc>
        <w:tc>
          <w:tcPr>
            <w:tcW w:w="1260" w:type="dxa"/>
          </w:tcPr>
          <w:p w14:paraId="5F0A0031"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No</w:t>
            </w:r>
          </w:p>
        </w:tc>
        <w:tc>
          <w:tcPr>
            <w:tcW w:w="1255" w:type="dxa"/>
          </w:tcPr>
          <w:p w14:paraId="1DB6328B" w14:textId="77777777" w:rsidR="005D52E3" w:rsidRPr="005D52E3" w:rsidRDefault="005D52E3" w:rsidP="005D52E3">
            <w:pPr>
              <w:spacing w:after="0"/>
              <w:cnfStyle w:val="000000000000" w:firstRow="0" w:lastRow="0" w:firstColumn="0" w:lastColumn="0" w:oddVBand="0" w:evenVBand="0" w:oddHBand="0" w:evenHBand="0" w:firstRowFirstColumn="0" w:firstRowLastColumn="0" w:lastRowFirstColumn="0" w:lastRowLastColumn="0"/>
              <w:rPr>
                <w:szCs w:val="24"/>
              </w:rPr>
            </w:pPr>
            <w:r w:rsidRPr="005D52E3">
              <w:rPr>
                <w:szCs w:val="24"/>
              </w:rPr>
              <w:t>Long</w:t>
            </w:r>
          </w:p>
        </w:tc>
      </w:tr>
    </w:tbl>
    <w:p w14:paraId="15309155" w14:textId="28B52E81" w:rsidR="005D52E3" w:rsidRPr="005D52E3" w:rsidRDefault="005D52E3" w:rsidP="005D52E3">
      <w:pPr>
        <w:rPr>
          <w:i/>
          <w:iCs/>
          <w:szCs w:val="24"/>
        </w:rPr>
      </w:pPr>
      <w:r w:rsidRPr="005D52E3">
        <w:rPr>
          <w:i/>
          <w:iCs/>
          <w:szCs w:val="24"/>
        </w:rPr>
        <w:t xml:space="preserve">Source: </w:t>
      </w:r>
      <w:r w:rsidR="00E13CA5" w:rsidRPr="005D52E3">
        <w:rPr>
          <w:i/>
          <w:iCs/>
          <w:szCs w:val="24"/>
        </w:rPr>
        <w:t>FY2026</w:t>
      </w:r>
      <w:r w:rsidR="00E13CA5">
        <w:rPr>
          <w:i/>
          <w:iCs/>
          <w:szCs w:val="24"/>
        </w:rPr>
        <w:t xml:space="preserve"> </w:t>
      </w:r>
      <w:r w:rsidRPr="005D52E3">
        <w:rPr>
          <w:i/>
          <w:iCs/>
          <w:szCs w:val="24"/>
        </w:rPr>
        <w:t xml:space="preserve">Budget </w:t>
      </w:r>
      <w:r w:rsidR="00E13CA5">
        <w:rPr>
          <w:i/>
          <w:iCs/>
          <w:szCs w:val="24"/>
        </w:rPr>
        <w:t>S</w:t>
      </w:r>
      <w:r w:rsidRPr="005D52E3">
        <w:rPr>
          <w:i/>
          <w:iCs/>
          <w:szCs w:val="24"/>
        </w:rPr>
        <w:t xml:space="preserve">tatement </w:t>
      </w:r>
    </w:p>
    <w:p w14:paraId="03441651" w14:textId="5743AC3E" w:rsidR="005D52E3" w:rsidRPr="005D52E3" w:rsidRDefault="005D52E3" w:rsidP="20467F8C">
      <w:pPr>
        <w:numPr>
          <w:ilvl w:val="0"/>
          <w:numId w:val="3"/>
        </w:numPr>
        <w:tabs>
          <w:tab w:val="clear" w:pos="990"/>
        </w:tabs>
        <w:ind w:left="0"/>
        <w:rPr>
          <w:szCs w:val="24"/>
        </w:rPr>
      </w:pPr>
      <w:r w:rsidRPr="7A5B3C7E">
        <w:rPr>
          <w:b/>
        </w:rPr>
        <w:t>There is no discussion of state-owned enterprises</w:t>
      </w:r>
      <w:r w:rsidR="00723973" w:rsidRPr="7A5B3C7E">
        <w:rPr>
          <w:b/>
        </w:rPr>
        <w:t xml:space="preserve"> (SOEs</w:t>
      </w:r>
      <w:r w:rsidRPr="7A5B3C7E">
        <w:rPr>
          <w:b/>
        </w:rPr>
        <w:t>) in any of the fiscal policy documents.</w:t>
      </w:r>
      <w:r w:rsidRPr="7A5B3C7E">
        <w:t xml:space="preserve"> Experience from other PICs indicate that these corporations can pose significant risks to the government budget</w:t>
      </w:r>
      <w:r w:rsidR="00835F55">
        <w:t xml:space="preserve">, as private sector has </w:t>
      </w:r>
      <w:r w:rsidR="00FB23FE">
        <w:t>limited role in providing key services in many PICs</w:t>
      </w:r>
      <w:r w:rsidRPr="7A5B3C7E">
        <w:t>. They are often dependent on ongoing subsidies or government purchases of services. They will usually require a sovereign guarantee if they borrow from international financial institutions.</w:t>
      </w:r>
      <w:r w:rsidR="00723973" w:rsidRPr="7A5B3C7E">
        <w:t xml:space="preserve"> In Tonga, government </w:t>
      </w:r>
      <w:r w:rsidR="00505F23" w:rsidRPr="7A5B3C7E">
        <w:t xml:space="preserve">stock of </w:t>
      </w:r>
      <w:r w:rsidR="00723973" w:rsidRPr="7A5B3C7E">
        <w:t xml:space="preserve">guarantees </w:t>
      </w:r>
      <w:r w:rsidR="00505F23" w:rsidRPr="7A5B3C7E">
        <w:t>is</w:t>
      </w:r>
      <w:r w:rsidR="00B8226F" w:rsidRPr="7A5B3C7E">
        <w:t xml:space="preserve"> 1.3 percent of GDP, including </w:t>
      </w:r>
      <w:r w:rsidR="00723973" w:rsidRPr="7A5B3C7E">
        <w:t>to SOEs</w:t>
      </w:r>
      <w:r w:rsidR="00B8226F">
        <w:rPr>
          <w:szCs w:val="24"/>
        </w:rPr>
        <w:t>.</w:t>
      </w:r>
      <w:r w:rsidRPr="7A5B3C7E">
        <w:t xml:space="preserve"> In some cases</w:t>
      </w:r>
      <w:r w:rsidR="004E51BA">
        <w:rPr>
          <w:szCs w:val="24"/>
        </w:rPr>
        <w:t>,</w:t>
      </w:r>
      <w:r w:rsidRPr="7A5B3C7E">
        <w:t xml:space="preserve"> a government will contract the loan, and on-lend funds to </w:t>
      </w:r>
      <w:r w:rsidR="0030732D">
        <w:t>SOEs.</w:t>
      </w:r>
      <w:r w:rsidR="00B8226F" w:rsidRPr="7A5B3C7E">
        <w:t xml:space="preserve"> I</w:t>
      </w:r>
      <w:r w:rsidR="00B204FE">
        <w:t>n</w:t>
      </w:r>
      <w:r w:rsidR="00B8226F" w:rsidRPr="7A5B3C7E">
        <w:t xml:space="preserve"> Tonga, </w:t>
      </w:r>
      <w:proofErr w:type="spellStart"/>
      <w:r w:rsidR="00B8226F" w:rsidRPr="7A5B3C7E">
        <w:t>onlending</w:t>
      </w:r>
      <w:proofErr w:type="spellEnd"/>
      <w:r w:rsidR="00B8226F" w:rsidRPr="7A5B3C7E">
        <w:t xml:space="preserve"> to SOEs is </w:t>
      </w:r>
      <w:r w:rsidR="00BF2F9F" w:rsidRPr="7A5B3C7E">
        <w:t>0.3 percent of GDP, lower than to private sector</w:t>
      </w:r>
      <w:r w:rsidRPr="005D52E3">
        <w:rPr>
          <w:szCs w:val="24"/>
        </w:rPr>
        <w:t xml:space="preserve"> </w:t>
      </w:r>
      <w:r w:rsidR="00BF2F9F">
        <w:rPr>
          <w:szCs w:val="24"/>
        </w:rPr>
        <w:t>(</w:t>
      </w:r>
      <w:r w:rsidR="00644420" w:rsidRPr="7A5B3C7E">
        <w:t xml:space="preserve">2 percent of GDP). </w:t>
      </w:r>
      <w:r w:rsidR="0030732D">
        <w:t>SOEs</w:t>
      </w:r>
      <w:r w:rsidRPr="7A5B3C7E">
        <w:t xml:space="preserve"> will often be regulated monopolies, and political considerations may lead to prices that do not allow for full recovery of their production costs. PCs may also be involved in public private partnerships (PPPs), including in the energy sector</w:t>
      </w:r>
      <w:r w:rsidR="00176A9E" w:rsidRPr="7A5B3C7E">
        <w:t xml:space="preserve"> in Tonga, but exposure remains limited</w:t>
      </w:r>
      <w:r w:rsidRPr="005D52E3">
        <w:rPr>
          <w:szCs w:val="24"/>
        </w:rPr>
        <w:t>.</w:t>
      </w:r>
      <w:r w:rsidR="00F71EE5" w:rsidRPr="7A5B3C7E">
        <w:rPr>
          <w:rStyle w:val="FootnoteReference"/>
        </w:rPr>
        <w:footnoteReference w:id="5"/>
      </w:r>
      <w:r w:rsidRPr="7A5B3C7E">
        <w:t xml:space="preserve"> All these factors indicate that the government </w:t>
      </w:r>
      <w:r w:rsidR="0030732D">
        <w:t>is likely</w:t>
      </w:r>
      <w:r w:rsidRPr="7A5B3C7E">
        <w:t xml:space="preserve"> exposed if </w:t>
      </w:r>
      <w:r w:rsidR="0030732D">
        <w:t>an SOE</w:t>
      </w:r>
      <w:r w:rsidRPr="7A5B3C7E">
        <w:t xml:space="preserve"> </w:t>
      </w:r>
      <w:r w:rsidR="0030732D">
        <w:t>experiences</w:t>
      </w:r>
      <w:r w:rsidRPr="7A5B3C7E">
        <w:t xml:space="preserve"> financial challenges. Because of these risks, many countries provide detailed analysis of the fiscal risks from the </w:t>
      </w:r>
      <w:r w:rsidR="0030732D">
        <w:t>SOE</w:t>
      </w:r>
      <w:r w:rsidRPr="7A5B3C7E">
        <w:t xml:space="preserve"> sector in their fiscal policy documents, often based on the IMF SOE Health Check </w:t>
      </w:r>
      <w:r w:rsidR="3042B618">
        <w:t>T</w:t>
      </w:r>
      <w:r>
        <w:t>ool</w:t>
      </w:r>
      <w:r w:rsidRPr="7A5B3C7E">
        <w:t xml:space="preserve"> (SOE</w:t>
      </w:r>
      <w:r w:rsidR="0030732D">
        <w:t>-</w:t>
      </w:r>
      <w:r>
        <w:t>H</w:t>
      </w:r>
      <w:r w:rsidR="4D9F2FF1">
        <w:t>C</w:t>
      </w:r>
      <w:r>
        <w:t>T</w:t>
      </w:r>
      <w:r w:rsidRPr="005D52E3">
        <w:rPr>
          <w:szCs w:val="24"/>
        </w:rPr>
        <w:t>).</w:t>
      </w:r>
    </w:p>
    <w:p w14:paraId="6618C9E3" w14:textId="77777777" w:rsidR="005D52E3" w:rsidRPr="005D52E3" w:rsidRDefault="005D52E3" w:rsidP="003E5D6D">
      <w:pPr>
        <w:numPr>
          <w:ilvl w:val="0"/>
          <w:numId w:val="3"/>
        </w:numPr>
        <w:tabs>
          <w:tab w:val="clear" w:pos="990"/>
        </w:tabs>
        <w:ind w:left="0"/>
        <w:rPr>
          <w:szCs w:val="24"/>
        </w:rPr>
      </w:pPr>
      <w:r w:rsidRPr="005D52E3">
        <w:rPr>
          <w:b/>
          <w:bCs/>
          <w:szCs w:val="24"/>
        </w:rPr>
        <w:t xml:space="preserve">The authorities indicated that budget support revenues and health expenditures also represent significant fiscal risks. </w:t>
      </w:r>
      <w:r w:rsidRPr="005D52E3">
        <w:rPr>
          <w:szCs w:val="24"/>
        </w:rPr>
        <w:t xml:space="preserve">Some budget support is contracted for several years and is highly predictable, whereas other support is more uncertain. Some budget support is dependent on policy conditions being met, and the timing of this may be uncertain. There is constant pressure on health expenditures, due to under-staffing and extensive use of overtime, as well as price increases on medical </w:t>
      </w:r>
      <w:r w:rsidRPr="005D52E3">
        <w:rPr>
          <w:szCs w:val="24"/>
        </w:rPr>
        <w:lastRenderedPageBreak/>
        <w:t xml:space="preserve">supplies. For both these risks, analysis of previous deviations between budgets and </w:t>
      </w:r>
      <w:proofErr w:type="gramStart"/>
      <w:r w:rsidRPr="005D52E3">
        <w:rPr>
          <w:szCs w:val="24"/>
        </w:rPr>
        <w:t>outturns</w:t>
      </w:r>
      <w:proofErr w:type="gramEnd"/>
      <w:r w:rsidRPr="005D52E3">
        <w:rPr>
          <w:szCs w:val="24"/>
        </w:rPr>
        <w:t xml:space="preserve"> may provide a good basis to understand and estimate future fiscal risks.</w:t>
      </w:r>
    </w:p>
    <w:p w14:paraId="5D6C8A52" w14:textId="6FE1B91D" w:rsidR="005D52E3" w:rsidRPr="005D52E3" w:rsidRDefault="005D52E3" w:rsidP="725E38F8">
      <w:pPr>
        <w:numPr>
          <w:ilvl w:val="0"/>
          <w:numId w:val="3"/>
        </w:numPr>
        <w:tabs>
          <w:tab w:val="clear" w:pos="990"/>
        </w:tabs>
        <w:ind w:left="0"/>
        <w:rPr>
          <w:b/>
          <w:bCs/>
        </w:rPr>
      </w:pPr>
      <w:r w:rsidRPr="725E38F8">
        <w:rPr>
          <w:b/>
          <w:bCs/>
        </w:rPr>
        <w:t>Tonga can introduce a more systematic approach to fiscal risk management by utilizing the work that already is done and extend this over time</w:t>
      </w:r>
      <w:r>
        <w:t xml:space="preserve">. The activities to develop and update macroeconomic and fiscal projections provide substantial information about estimate uncertainty and the impacts of external shocks. There is already a comprehensive analysis of risks related to the government debt. There are also several analyses of risks related to climate and natural disasters. </w:t>
      </w:r>
      <w:proofErr w:type="gramStart"/>
      <w:r>
        <w:t>All of</w:t>
      </w:r>
      <w:proofErr w:type="gramEnd"/>
      <w:r>
        <w:t xml:space="preserve"> these risks are quantified, and well suited to develop appropriate mitigation strategies. Other risks can initially be described in qualitative terms, with quantification and deeper analysis being pursued over time. The IMF has several tools that can be helpful in this regard, including the Fiscal </w:t>
      </w:r>
      <w:r w:rsidR="5B4A460F">
        <w:t>R</w:t>
      </w:r>
      <w:r>
        <w:t xml:space="preserve">isk Assessment Tool (FRAT). When analyzing fiscal risks, it will be useful to distinguish between short- and medium-term fiscal risks, which may have direct impacts on the medium-term fiscal targets in the Budget Strategy, and longer-term development challenges. </w:t>
      </w:r>
    </w:p>
    <w:p w14:paraId="2803469B" w14:textId="3FCBEB73" w:rsidR="005D52E3" w:rsidRPr="00BB4C39" w:rsidRDefault="005D52E3" w:rsidP="003E5D6D">
      <w:pPr>
        <w:numPr>
          <w:ilvl w:val="0"/>
          <w:numId w:val="3"/>
        </w:numPr>
        <w:tabs>
          <w:tab w:val="clear" w:pos="990"/>
        </w:tabs>
        <w:ind w:left="0"/>
        <w:rPr>
          <w:b/>
          <w:bCs/>
          <w:szCs w:val="24"/>
        </w:rPr>
      </w:pPr>
      <w:r w:rsidRPr="005D52E3">
        <w:rPr>
          <w:b/>
          <w:bCs/>
          <w:szCs w:val="24"/>
        </w:rPr>
        <w:t xml:space="preserve">Quantitative analysis of fiscal risks helps the understanding of the relationship between the specific risks and the fiscal aggregates. </w:t>
      </w:r>
      <w:r w:rsidRPr="005D52E3">
        <w:rPr>
          <w:szCs w:val="24"/>
        </w:rPr>
        <w:t xml:space="preserve">In the short term, such analysis can be based on ad hoc assumptions and simple spreadsheet estimates. Figure </w:t>
      </w:r>
      <w:r w:rsidR="00157768">
        <w:rPr>
          <w:szCs w:val="24"/>
        </w:rPr>
        <w:t>1</w:t>
      </w:r>
      <w:r w:rsidR="00FB7507">
        <w:rPr>
          <w:szCs w:val="24"/>
        </w:rPr>
        <w:t>1</w:t>
      </w:r>
      <w:r w:rsidRPr="005D52E3">
        <w:rPr>
          <w:szCs w:val="24"/>
        </w:rPr>
        <w:t xml:space="preserve"> provides a simplified illustration of how the impacts of natural disasters on GDP can be approached. Over time, these analyses </w:t>
      </w:r>
      <w:r w:rsidR="004965B4">
        <w:rPr>
          <w:szCs w:val="24"/>
        </w:rPr>
        <w:t>w</w:t>
      </w:r>
      <w:r w:rsidRPr="005D52E3">
        <w:rPr>
          <w:szCs w:val="24"/>
        </w:rPr>
        <w:t xml:space="preserve">ould </w:t>
      </w:r>
      <w:r w:rsidR="004965B4">
        <w:rPr>
          <w:szCs w:val="24"/>
        </w:rPr>
        <w:t xml:space="preserve">need to </w:t>
      </w:r>
      <w:r w:rsidRPr="005D52E3">
        <w:rPr>
          <w:szCs w:val="24"/>
        </w:rPr>
        <w:t>be integrated into the fiscal projection models, and the data used should be consistent with other analyses based on these models. For instance, an analysis of natural disaster risk should over time include more detailed modelling of impacts on productivity, direct costs, budget expenditure and revenue, etc. This type of analysis will help define effective mitigation measures, including the size of contingencies and the use of insurance and contingent loan mechanisms. This would have similarities with the analysis in Tonga’s Disaster Risk Financing Strategy but be more directly linked to the Government’s MTFF.</w:t>
      </w:r>
    </w:p>
    <w:p w14:paraId="42B9211E" w14:textId="77777777" w:rsidR="00BB4C39" w:rsidRPr="005D52E3" w:rsidRDefault="00BB4C39" w:rsidP="00BB4C39">
      <w:pPr>
        <w:numPr>
          <w:ilvl w:val="0"/>
          <w:numId w:val="3"/>
        </w:numPr>
        <w:tabs>
          <w:tab w:val="clear" w:pos="990"/>
        </w:tabs>
        <w:ind w:left="0"/>
        <w:rPr>
          <w:szCs w:val="24"/>
        </w:rPr>
      </w:pPr>
      <w:r w:rsidRPr="005D52E3">
        <w:rPr>
          <w:b/>
          <w:bCs/>
          <w:szCs w:val="24"/>
        </w:rPr>
        <w:t xml:space="preserve">A comprehensive discussion of fiscal risk in the Budget Strategy would help present a systematic overview of key fiscal risks and mitigation measures. </w:t>
      </w:r>
      <w:r w:rsidRPr="005D52E3">
        <w:rPr>
          <w:szCs w:val="24"/>
        </w:rPr>
        <w:t>The fiscal risk analysis should be a part of the preparation of the Budget Strategy, to ensure that the relevant risks are reflected in fiscal projects and mitigation strategies. In the first phase, the following fiscal risks, could be included in an FRS for Tonga:</w:t>
      </w:r>
    </w:p>
    <w:p w14:paraId="53384481" w14:textId="77777777" w:rsidR="00BB4C39" w:rsidRPr="005D52E3" w:rsidRDefault="00BB4C39" w:rsidP="00BB4C39">
      <w:pPr>
        <w:numPr>
          <w:ilvl w:val="0"/>
          <w:numId w:val="56"/>
        </w:numPr>
        <w:contextualSpacing/>
        <w:rPr>
          <w:b/>
          <w:bCs/>
        </w:rPr>
      </w:pPr>
      <w:r w:rsidRPr="005D52E3">
        <w:t>Risks related to climate change and natural disasters</w:t>
      </w:r>
    </w:p>
    <w:p w14:paraId="30A8E314" w14:textId="77777777" w:rsidR="00BB4C39" w:rsidRPr="005D52E3" w:rsidRDefault="00BB4C39" w:rsidP="00BB4C39">
      <w:pPr>
        <w:numPr>
          <w:ilvl w:val="0"/>
          <w:numId w:val="56"/>
        </w:numPr>
        <w:contextualSpacing/>
        <w:rPr>
          <w:b/>
          <w:bCs/>
        </w:rPr>
      </w:pPr>
      <w:r w:rsidRPr="005D52E3">
        <w:t xml:space="preserve">Risks to macroeconomic and fiscal projection baselines  </w:t>
      </w:r>
    </w:p>
    <w:p w14:paraId="5A1C446A" w14:textId="77777777" w:rsidR="00BB4C39" w:rsidRPr="005D52E3" w:rsidRDefault="00BB4C39" w:rsidP="00BB4C39">
      <w:pPr>
        <w:numPr>
          <w:ilvl w:val="0"/>
          <w:numId w:val="56"/>
        </w:numPr>
        <w:contextualSpacing/>
        <w:rPr>
          <w:b/>
          <w:bCs/>
        </w:rPr>
      </w:pPr>
      <w:r w:rsidRPr="005D52E3">
        <w:t>Debt management risks, including refinancing, exchange rate and interest rate risks</w:t>
      </w:r>
    </w:p>
    <w:p w14:paraId="097981A9" w14:textId="77777777" w:rsidR="00BB4C39" w:rsidRPr="005D52E3" w:rsidRDefault="00BB4C39" w:rsidP="00BB4C39">
      <w:pPr>
        <w:numPr>
          <w:ilvl w:val="0"/>
          <w:numId w:val="56"/>
        </w:numPr>
        <w:contextualSpacing/>
        <w:rPr>
          <w:b/>
          <w:bCs/>
        </w:rPr>
      </w:pPr>
      <w:r w:rsidRPr="005D52E3">
        <w:t>Budget support revenue risks</w:t>
      </w:r>
    </w:p>
    <w:p w14:paraId="156FDA22" w14:textId="77777777" w:rsidR="00BB4C39" w:rsidRPr="005D52E3" w:rsidRDefault="00BB4C39" w:rsidP="00BB4C39">
      <w:pPr>
        <w:ind w:left="360" w:hanging="360"/>
        <w:contextualSpacing/>
      </w:pPr>
    </w:p>
    <w:p w14:paraId="7F10047E" w14:textId="77777777" w:rsidR="00BB4C39" w:rsidRPr="005D52E3" w:rsidRDefault="00BB4C39" w:rsidP="00BB4C39">
      <w:pPr>
        <w:numPr>
          <w:ilvl w:val="0"/>
          <w:numId w:val="3"/>
        </w:numPr>
        <w:tabs>
          <w:tab w:val="clear" w:pos="990"/>
        </w:tabs>
        <w:ind w:left="0"/>
        <w:rPr>
          <w:b/>
          <w:bCs/>
          <w:szCs w:val="24"/>
        </w:rPr>
      </w:pPr>
      <w:r w:rsidRPr="005D52E3">
        <w:rPr>
          <w:b/>
          <w:bCs/>
          <w:szCs w:val="24"/>
        </w:rPr>
        <w:t>In the longer term, the discussion could also include:</w:t>
      </w:r>
    </w:p>
    <w:p w14:paraId="2489542E" w14:textId="77777777" w:rsidR="00BB4C39" w:rsidRPr="005D52E3" w:rsidRDefault="00BB4C39" w:rsidP="00BB4C39">
      <w:pPr>
        <w:numPr>
          <w:ilvl w:val="0"/>
          <w:numId w:val="56"/>
        </w:numPr>
        <w:contextualSpacing/>
        <w:rPr>
          <w:b/>
          <w:bCs/>
        </w:rPr>
      </w:pPr>
      <w:r w:rsidRPr="005D52E3">
        <w:t xml:space="preserve">Heath expenditure risks </w:t>
      </w:r>
    </w:p>
    <w:p w14:paraId="436F2CAC" w14:textId="77777777" w:rsidR="00BB4C39" w:rsidRPr="005D52E3" w:rsidRDefault="00BB4C39" w:rsidP="00BB4C39">
      <w:pPr>
        <w:numPr>
          <w:ilvl w:val="0"/>
          <w:numId w:val="56"/>
        </w:numPr>
        <w:contextualSpacing/>
        <w:rPr>
          <w:b/>
          <w:bCs/>
        </w:rPr>
      </w:pPr>
      <w:r w:rsidRPr="005D52E3">
        <w:t>Risks from public corporations’ operations and borrowing</w:t>
      </w:r>
    </w:p>
    <w:p w14:paraId="1B1192A9" w14:textId="77777777" w:rsidR="00BB4C39" w:rsidRPr="005D52E3" w:rsidRDefault="00BB4C39" w:rsidP="00BB4C39">
      <w:pPr>
        <w:numPr>
          <w:ilvl w:val="0"/>
          <w:numId w:val="56"/>
        </w:numPr>
        <w:contextualSpacing/>
        <w:rPr>
          <w:b/>
          <w:bCs/>
        </w:rPr>
      </w:pPr>
      <w:r w:rsidRPr="005D52E3">
        <w:t>Long-term demographic and economic challenges</w:t>
      </w:r>
    </w:p>
    <w:p w14:paraId="3CFCA0FF" w14:textId="77777777" w:rsidR="00BB4C39" w:rsidRPr="005D52E3" w:rsidRDefault="00BB4C39" w:rsidP="00BB4C39">
      <w:pPr>
        <w:rPr>
          <w:b/>
          <w:bCs/>
          <w:szCs w:val="24"/>
        </w:rPr>
      </w:pPr>
    </w:p>
    <w:p w14:paraId="20B8617B" w14:textId="01093F18" w:rsidR="005D52E3" w:rsidRPr="005D52E3" w:rsidRDefault="00FB7507" w:rsidP="00FB7507">
      <w:pPr>
        <w:pStyle w:val="Boxfiguretabletitle"/>
      </w:pPr>
      <w:r>
        <w:lastRenderedPageBreak/>
        <w:fldChar w:fldCharType="begin"/>
      </w:r>
      <w:r>
        <w:instrText xml:space="preserve"> TC "</w:instrText>
      </w:r>
      <w:bookmarkStart w:id="69" w:name="_Toc216652168"/>
      <w:r>
        <w:instrText>Figure 11: Illustration of Analysis of Fiscal Risk of Natural Disaster</w:instrText>
      </w:r>
      <w:bookmarkEnd w:id="69"/>
      <w:r>
        <w:instrText xml:space="preserve"> "\f C </w:instrText>
      </w:r>
      <w:r>
        <w:fldChar w:fldCharType="end"/>
      </w:r>
      <w:r w:rsidR="005D52E3" w:rsidRPr="005D52E3">
        <w:t xml:space="preserve">Figure </w:t>
      </w:r>
      <w:r w:rsidR="004965B4">
        <w:t>1</w:t>
      </w:r>
      <w:r>
        <w:t>1</w:t>
      </w:r>
      <w:r w:rsidR="005D52E3" w:rsidRPr="005D52E3">
        <w:t xml:space="preserve">: Illustration of </w:t>
      </w:r>
      <w:r w:rsidR="004A5005">
        <w:t>A</w:t>
      </w:r>
      <w:r w:rsidR="005D52E3" w:rsidRPr="005D52E3">
        <w:t xml:space="preserve">nalysis of </w:t>
      </w:r>
      <w:r w:rsidR="004A5005">
        <w:t>F</w:t>
      </w:r>
      <w:r w:rsidR="004A5005" w:rsidRPr="005D52E3">
        <w:t xml:space="preserve">iscal </w:t>
      </w:r>
      <w:r w:rsidR="004A5005">
        <w:t>R</w:t>
      </w:r>
      <w:r w:rsidR="004A5005" w:rsidRPr="005D52E3">
        <w:t>isk</w:t>
      </w:r>
      <w:r w:rsidR="004A5005">
        <w:t xml:space="preserve"> of N</w:t>
      </w:r>
      <w:r w:rsidR="005D52E3" w:rsidRPr="005D52E3">
        <w:t xml:space="preserve">atural </w:t>
      </w:r>
      <w:r w:rsidR="004A5005">
        <w:t>D</w:t>
      </w:r>
      <w:r w:rsidR="005D52E3" w:rsidRPr="005D52E3">
        <w:t xml:space="preserve">isaster </w:t>
      </w:r>
    </w:p>
    <w:p w14:paraId="5C8075DC" w14:textId="77777777" w:rsidR="005D52E3" w:rsidRPr="005D52E3" w:rsidRDefault="005D52E3" w:rsidP="005D52E3">
      <w:pPr>
        <w:rPr>
          <w:b/>
          <w:bCs/>
          <w:szCs w:val="24"/>
        </w:rPr>
      </w:pPr>
      <w:r w:rsidRPr="005D52E3">
        <w:rPr>
          <w:noProof/>
          <w:szCs w:val="24"/>
          <w:bdr w:val="single" w:sz="4" w:space="0" w:color="auto"/>
        </w:rPr>
        <w:drawing>
          <wp:inline distT="0" distB="0" distL="0" distR="0" wp14:anchorId="7CC88F4B" wp14:editId="352E2EA7">
            <wp:extent cx="5897021" cy="4019550"/>
            <wp:effectExtent l="0" t="0" r="8890" b="0"/>
            <wp:docPr id="143104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15168" cy="4031920"/>
                    </a:xfrm>
                    <a:prstGeom prst="rect">
                      <a:avLst/>
                    </a:prstGeom>
                    <a:noFill/>
                    <a:ln>
                      <a:noFill/>
                    </a:ln>
                  </pic:spPr>
                </pic:pic>
              </a:graphicData>
            </a:graphic>
          </wp:inline>
        </w:drawing>
      </w:r>
    </w:p>
    <w:p w14:paraId="124D5151" w14:textId="77777777" w:rsidR="005D52E3" w:rsidRDefault="005D52E3" w:rsidP="008E17D5">
      <w:pPr>
        <w:pStyle w:val="Heading3"/>
      </w:pPr>
      <w:r w:rsidRPr="005D52E3">
        <w:t xml:space="preserve">Recommendation </w:t>
      </w:r>
    </w:p>
    <w:p w14:paraId="62299AD5" w14:textId="3BD0DEDF" w:rsidR="00C65B5E" w:rsidRPr="00C65B5E" w:rsidRDefault="00C65B5E" w:rsidP="00C65B5E">
      <w:pPr>
        <w:pStyle w:val="NoSpacing"/>
        <w:rPr>
          <w:b/>
          <w:bCs/>
        </w:rPr>
      </w:pPr>
      <w:r w:rsidRPr="00C65B5E">
        <w:rPr>
          <w:b/>
          <w:bCs/>
        </w:rPr>
        <w:t xml:space="preserve">Recommendation 5: </w:t>
      </w:r>
      <w:r w:rsidRPr="00C65B5E">
        <w:rPr>
          <w:b/>
          <w:bCs/>
        </w:rPr>
        <w:t>Develop fiscal risk analysis and disclosure</w:t>
      </w:r>
      <w:r>
        <w:rPr>
          <w:b/>
          <w:bCs/>
        </w:rPr>
        <w:t>:</w:t>
      </w:r>
    </w:p>
    <w:p w14:paraId="5C2DEF74" w14:textId="5D02C655" w:rsidR="00C65B5E" w:rsidRPr="00C65B5E" w:rsidRDefault="00C65B5E" w:rsidP="00C65B5E"/>
    <w:p w14:paraId="3B355E94" w14:textId="23772A63" w:rsidR="005D52E3" w:rsidRDefault="005D52E3" w:rsidP="7F97FCD1">
      <w:pPr>
        <w:numPr>
          <w:ilvl w:val="0"/>
          <w:numId w:val="56"/>
        </w:numPr>
        <w:contextualSpacing/>
      </w:pPr>
      <w:r w:rsidRPr="005D52E3">
        <w:t>Include a discussion of key fiscal risks in the Budget Strategy. Start with data and analysis which already is available and expand over time, including with more quantitative analysis</w:t>
      </w:r>
      <w:r w:rsidR="008D467B">
        <w:t xml:space="preserve"> (short and medium term).</w:t>
      </w:r>
    </w:p>
    <w:p w14:paraId="6396C862" w14:textId="7A790DC0" w:rsidR="00DC6F83" w:rsidRDefault="00916E45" w:rsidP="003E5D6D">
      <w:pPr>
        <w:pStyle w:val="Heading1"/>
        <w:numPr>
          <w:ilvl w:val="0"/>
          <w:numId w:val="6"/>
        </w:numPr>
      </w:pPr>
      <w:bookmarkStart w:id="70" w:name="_Toc216652153"/>
      <w:r w:rsidRPr="004656FF">
        <w:lastRenderedPageBreak/>
        <w:t>Next Steps and Capacity Building</w:t>
      </w:r>
      <w:bookmarkEnd w:id="70"/>
    </w:p>
    <w:p w14:paraId="0977A717" w14:textId="35AE2F2A" w:rsidR="00916E45" w:rsidRPr="00DC6F83" w:rsidRDefault="3CCC7D33" w:rsidP="00DC6F83">
      <w:pPr>
        <w:pStyle w:val="ParagraphNumbering"/>
      </w:pPr>
      <w:r w:rsidRPr="2F6DF114">
        <w:rPr>
          <w:b/>
        </w:rPr>
        <w:t>Implementing many</w:t>
      </w:r>
      <w:r w:rsidR="767233FE" w:rsidRPr="2F6DF114">
        <w:rPr>
          <w:b/>
        </w:rPr>
        <w:t xml:space="preserve"> of the </w:t>
      </w:r>
      <w:r w:rsidRPr="2F6DF114">
        <w:rPr>
          <w:b/>
        </w:rPr>
        <w:t xml:space="preserve">recommendations </w:t>
      </w:r>
      <w:proofErr w:type="gramStart"/>
      <w:r w:rsidRPr="2F6DF114">
        <w:rPr>
          <w:b/>
        </w:rPr>
        <w:t>of</w:t>
      </w:r>
      <w:proofErr w:type="gramEnd"/>
      <w:r w:rsidRPr="2F6DF114">
        <w:rPr>
          <w:b/>
        </w:rPr>
        <w:t xml:space="preserve"> the </w:t>
      </w:r>
      <w:r w:rsidR="767233FE" w:rsidRPr="2F6DF114">
        <w:rPr>
          <w:b/>
        </w:rPr>
        <w:t>report</w:t>
      </w:r>
      <w:r w:rsidRPr="2F6DF114">
        <w:rPr>
          <w:b/>
        </w:rPr>
        <w:t xml:space="preserve"> </w:t>
      </w:r>
      <w:r w:rsidR="0DC8F466" w:rsidRPr="2F6DF114">
        <w:rPr>
          <w:b/>
          <w:bCs/>
        </w:rPr>
        <w:t>only</w:t>
      </w:r>
      <w:r w:rsidRPr="2F6DF114">
        <w:rPr>
          <w:b/>
        </w:rPr>
        <w:t xml:space="preserve"> </w:t>
      </w:r>
      <w:r w:rsidRPr="7E771026">
        <w:rPr>
          <w:b/>
          <w:bCs/>
        </w:rPr>
        <w:t>require</w:t>
      </w:r>
      <w:r w:rsidR="26E1F99E" w:rsidRPr="7E771026">
        <w:rPr>
          <w:b/>
          <w:bCs/>
        </w:rPr>
        <w:t>s</w:t>
      </w:r>
      <w:r w:rsidRPr="2F6DF114">
        <w:rPr>
          <w:b/>
        </w:rPr>
        <w:t xml:space="preserve"> strengthening and </w:t>
      </w:r>
      <w:r w:rsidR="72C4AF1B" w:rsidRPr="2F6DF114">
        <w:rPr>
          <w:b/>
          <w:bCs/>
        </w:rPr>
        <w:t>refining</w:t>
      </w:r>
      <w:r w:rsidRPr="2F6DF114">
        <w:rPr>
          <w:b/>
        </w:rPr>
        <w:t xml:space="preserve"> existing processes</w:t>
      </w:r>
      <w:r w:rsidR="1B38B56D" w:rsidRPr="7E771026">
        <w:rPr>
          <w:b/>
          <w:bCs/>
        </w:rPr>
        <w:t>,</w:t>
      </w:r>
      <w:r w:rsidR="1B38B56D" w:rsidRPr="5B92A1E6">
        <w:rPr>
          <w:b/>
          <w:bCs/>
        </w:rPr>
        <w:t xml:space="preserve"> </w:t>
      </w:r>
      <w:r w:rsidR="1B38B56D" w:rsidRPr="7E771026">
        <w:rPr>
          <w:b/>
          <w:bCs/>
        </w:rPr>
        <w:t xml:space="preserve">rather than wholesale </w:t>
      </w:r>
      <w:r w:rsidR="1B38B56D" w:rsidRPr="5B92A1E6">
        <w:rPr>
          <w:b/>
          <w:bCs/>
        </w:rPr>
        <w:t>change</w:t>
      </w:r>
      <w:r>
        <w:t>. The</w:t>
      </w:r>
      <w:r>
        <w:t xml:space="preserve"> </w:t>
      </w:r>
      <w:r w:rsidR="767233FE">
        <w:t xml:space="preserve">initial focus </w:t>
      </w:r>
      <w:r w:rsidR="3C16A862">
        <w:t>sh</w:t>
      </w:r>
      <w:r w:rsidR="767233FE">
        <w:t>o</w:t>
      </w:r>
      <w:r w:rsidR="3C16A862">
        <w:t>uld be</w:t>
      </w:r>
      <w:r w:rsidR="767233FE">
        <w:t xml:space="preserve"> on improving forecasting perf</w:t>
      </w:r>
      <w:r w:rsidR="70501171">
        <w:t xml:space="preserve">ormance, strengthening the links between fiscal planning and the budget, and seeking </w:t>
      </w:r>
      <w:r w:rsidR="0B1CD6AD">
        <w:t>passage</w:t>
      </w:r>
      <w:r w:rsidR="70501171">
        <w:t xml:space="preserve"> of the PFM Act</w:t>
      </w:r>
      <w:r w:rsidR="7795C4B6">
        <w:t xml:space="preserve"> (with suggested revisions proposed in this report). </w:t>
      </w:r>
      <w:r w:rsidR="70501171">
        <w:t xml:space="preserve"> </w:t>
      </w:r>
    </w:p>
    <w:p w14:paraId="53903E6B" w14:textId="4FE6F703" w:rsidR="00916E45" w:rsidRPr="00DC6F83" w:rsidRDefault="2C26EB9B" w:rsidP="00DC6F83">
      <w:pPr>
        <w:pStyle w:val="ParagraphNumbering"/>
      </w:pPr>
      <w:r w:rsidRPr="6982E7F5">
        <w:rPr>
          <w:b/>
        </w:rPr>
        <w:t xml:space="preserve">PFTAC has the capacity to support further development of </w:t>
      </w:r>
      <w:proofErr w:type="gramStart"/>
      <w:r w:rsidRPr="6982E7F5">
        <w:rPr>
          <w:b/>
        </w:rPr>
        <w:t>the MTFF</w:t>
      </w:r>
      <w:proofErr w:type="gramEnd"/>
      <w:r>
        <w:t xml:space="preserve">. It is suggested that a </w:t>
      </w:r>
      <w:r w:rsidR="67D5CBFD">
        <w:t>mission</w:t>
      </w:r>
      <w:r>
        <w:t xml:space="preserve"> be </w:t>
      </w:r>
      <w:r w:rsidR="00BB4C39">
        <w:t>held</w:t>
      </w:r>
      <w:r>
        <w:t xml:space="preserve"> around July 2026 </w:t>
      </w:r>
      <w:r w:rsidR="668F224A">
        <w:t xml:space="preserve">focused on implementing </w:t>
      </w:r>
      <w:r w:rsidR="00BB4C39">
        <w:t xml:space="preserve">the recommendations pertaining to the Budget Strategy. This would allow strengthening the 2027 Budget Strategy expected to be </w:t>
      </w:r>
      <w:proofErr w:type="gramStart"/>
      <w:r w:rsidR="00BB4C39">
        <w:t>prepare</w:t>
      </w:r>
      <w:proofErr w:type="gramEnd"/>
      <w:r w:rsidR="00BB4C39">
        <w:t xml:space="preserve"> by end-2026.</w:t>
      </w:r>
    </w:p>
    <w:p w14:paraId="67D44D4F" w14:textId="08B2ACB5" w:rsidR="00916E45" w:rsidRPr="00DC6F83" w:rsidRDefault="668F224A" w:rsidP="00DC6F83">
      <w:pPr>
        <w:pStyle w:val="ParagraphNumbering"/>
      </w:pPr>
      <w:r w:rsidRPr="0A9CF2A6">
        <w:rPr>
          <w:b/>
          <w:bCs/>
        </w:rPr>
        <w:t>P</w:t>
      </w:r>
      <w:r w:rsidRPr="00BB4C39">
        <w:rPr>
          <w:b/>
          <w:bCs/>
        </w:rPr>
        <w:t>FTAC</w:t>
      </w:r>
      <w:r w:rsidRPr="0A9CF2A6">
        <w:rPr>
          <w:b/>
          <w:bCs/>
        </w:rPr>
        <w:t xml:space="preserve"> can </w:t>
      </w:r>
      <w:r w:rsidR="00BB4C39">
        <w:rPr>
          <w:b/>
          <w:bCs/>
        </w:rPr>
        <w:t>complement</w:t>
      </w:r>
      <w:r w:rsidRPr="0A9CF2A6">
        <w:rPr>
          <w:b/>
          <w:bCs/>
        </w:rPr>
        <w:t xml:space="preserve"> capacity development in other PFM areas flagged during the mission</w:t>
      </w:r>
      <w:r>
        <w:t>. These include</w:t>
      </w:r>
      <w:r w:rsidR="00BB4C39">
        <w:t xml:space="preserve"> </w:t>
      </w:r>
      <w:r w:rsidR="4E6FAD3F">
        <w:t xml:space="preserve">supporting </w:t>
      </w:r>
      <w:r w:rsidR="00BB4C39">
        <w:t>reform</w:t>
      </w:r>
      <w:r w:rsidR="7999D2A7">
        <w:t>s</w:t>
      </w:r>
      <w:r w:rsidR="00BB4C39">
        <w:t xml:space="preserve"> to the budget preparation process</w:t>
      </w:r>
      <w:r w:rsidR="5948CBDD">
        <w:t>, financial reporting, and the chart of accounts.</w:t>
      </w:r>
      <w:r w:rsidR="78517043">
        <w:t xml:space="preserve"> </w:t>
      </w:r>
      <w:r w:rsidR="004656FF">
        <w:br/>
      </w:r>
      <w:r w:rsidR="004656FF">
        <w:br/>
      </w:r>
      <w:r w:rsidR="004656FF">
        <w:br/>
      </w:r>
    </w:p>
    <w:p w14:paraId="6F3F5C5E" w14:textId="73FDF194" w:rsidR="0082722B" w:rsidRPr="00C75E2A" w:rsidRDefault="00CC01F1" w:rsidP="00B12B1F">
      <w:pPr>
        <w:pStyle w:val="TOCHeading"/>
      </w:pPr>
      <w:r>
        <w:lastRenderedPageBreak/>
        <w:fldChar w:fldCharType="begin"/>
      </w:r>
      <w:r>
        <w:instrText xml:space="preserve"> TC "</w:instrText>
      </w:r>
      <w:bookmarkStart w:id="71" w:name="_Toc216652176"/>
      <w:r>
        <w:instrText>Annex I. Evaluation of Fiscal Forecast</w:instrText>
      </w:r>
      <w:bookmarkEnd w:id="71"/>
      <w:r>
        <w:instrText xml:space="preserve">"\f J </w:instrText>
      </w:r>
      <w:r>
        <w:fldChar w:fldCharType="end"/>
      </w:r>
      <w:r w:rsidR="00043A6D" w:rsidRPr="00C75E2A">
        <w:t xml:space="preserve">Annex </w:t>
      </w:r>
      <w:r>
        <w:t>I</w:t>
      </w:r>
      <w:r w:rsidR="007F19B3" w:rsidRPr="00C75E2A">
        <w:t>.</w:t>
      </w:r>
      <w:r w:rsidR="00043A6D" w:rsidRPr="00C75E2A">
        <w:t xml:space="preserve"> </w:t>
      </w:r>
      <w:r w:rsidR="0084304E">
        <w:t>Evaluation of Fiscal Forecast Components</w:t>
      </w:r>
    </w:p>
    <w:tbl>
      <w:tblPr>
        <w:tblStyle w:val="TableGrid"/>
        <w:tblW w:w="0" w:type="auto"/>
        <w:tblLook w:val="04A0" w:firstRow="1" w:lastRow="0" w:firstColumn="1" w:lastColumn="0" w:noHBand="0" w:noVBand="1"/>
      </w:tblPr>
      <w:tblGrid>
        <w:gridCol w:w="4675"/>
        <w:gridCol w:w="4675"/>
      </w:tblGrid>
      <w:tr w:rsidR="008004AB" w:rsidRPr="0004783B" w14:paraId="07B3E8DD" w14:textId="77777777" w:rsidTr="255C0266">
        <w:tc>
          <w:tcPr>
            <w:tcW w:w="4675" w:type="dxa"/>
            <w:tcBorders>
              <w:top w:val="single" w:sz="4" w:space="0" w:color="auto"/>
              <w:left w:val="single" w:sz="4" w:space="0" w:color="auto"/>
              <w:bottom w:val="nil"/>
              <w:right w:val="single" w:sz="4" w:space="0" w:color="auto"/>
            </w:tcBorders>
          </w:tcPr>
          <w:p w14:paraId="453D1E94" w14:textId="77777777" w:rsidR="008004AB" w:rsidRPr="0004783B" w:rsidRDefault="008004AB" w:rsidP="002A3524">
            <w:pPr>
              <w:pStyle w:val="Boxfiguretabletitle"/>
            </w:pPr>
            <w:r w:rsidRPr="0004783B">
              <w:t xml:space="preserve">Figure </w:t>
            </w:r>
            <w:r>
              <w:t>A1.1</w:t>
            </w:r>
            <w:r w:rsidRPr="0004783B">
              <w:t xml:space="preserve"> – Tax</w:t>
            </w:r>
            <w:r>
              <w:t>es</w:t>
            </w:r>
          </w:p>
        </w:tc>
        <w:tc>
          <w:tcPr>
            <w:tcW w:w="4675" w:type="dxa"/>
            <w:tcBorders>
              <w:top w:val="single" w:sz="4" w:space="0" w:color="auto"/>
              <w:left w:val="single" w:sz="4" w:space="0" w:color="auto"/>
              <w:bottom w:val="nil"/>
              <w:right w:val="single" w:sz="4" w:space="0" w:color="auto"/>
            </w:tcBorders>
          </w:tcPr>
          <w:p w14:paraId="54CAEB5B" w14:textId="77777777" w:rsidR="008004AB" w:rsidRPr="0004783B" w:rsidRDefault="008004AB" w:rsidP="002A3524">
            <w:pPr>
              <w:pStyle w:val="Boxfiguretabletitle"/>
              <w:rPr>
                <w:b w:val="0"/>
                <w:bCs w:val="0"/>
              </w:rPr>
            </w:pPr>
            <w:r w:rsidRPr="0004783B">
              <w:t>Figure A1.2 – Grants</w:t>
            </w:r>
          </w:p>
        </w:tc>
      </w:tr>
      <w:tr w:rsidR="008004AB" w14:paraId="4215EA4F" w14:textId="77777777" w:rsidTr="255C0266">
        <w:trPr>
          <w:trHeight w:val="4700"/>
        </w:trPr>
        <w:tc>
          <w:tcPr>
            <w:tcW w:w="4675" w:type="dxa"/>
            <w:tcBorders>
              <w:top w:val="nil"/>
              <w:left w:val="single" w:sz="4" w:space="0" w:color="auto"/>
              <w:bottom w:val="single" w:sz="4" w:space="0" w:color="auto"/>
              <w:right w:val="single" w:sz="4" w:space="0" w:color="auto"/>
            </w:tcBorders>
          </w:tcPr>
          <w:p w14:paraId="669B76F2" w14:textId="34645510" w:rsidR="008004AB" w:rsidRDefault="008004AB" w:rsidP="002A3524">
            <w:r w:rsidRPr="00760705">
              <w:rPr>
                <w:noProof/>
              </w:rPr>
              <w:drawing>
                <wp:inline distT="0" distB="0" distL="0" distR="0" wp14:anchorId="0B7C7059" wp14:editId="3FEEBA42">
                  <wp:extent cx="2854818" cy="1693985"/>
                  <wp:effectExtent l="0" t="0" r="3175" b="1905"/>
                  <wp:docPr id="179355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71370" cy="1703807"/>
                          </a:xfrm>
                          <a:prstGeom prst="rect">
                            <a:avLst/>
                          </a:prstGeom>
                          <a:noFill/>
                          <a:ln>
                            <a:noFill/>
                          </a:ln>
                        </pic:spPr>
                      </pic:pic>
                    </a:graphicData>
                  </a:graphic>
                </wp:inline>
              </w:drawing>
            </w:r>
            <w:r>
              <w:br/>
              <w:t>Tax revenue has shown a gradually declining trend as a share of nominal GDP. There have been issues in accurately forecasting current year tax revenue (a level effect) when forecasting the budget year but forecast growth rates have been accurate in recent years.</w:t>
            </w:r>
          </w:p>
          <w:p w14:paraId="1BF921DB" w14:textId="550D3B08" w:rsidR="008004AB" w:rsidRDefault="008004AB" w:rsidP="002A3524"/>
        </w:tc>
        <w:tc>
          <w:tcPr>
            <w:tcW w:w="4675" w:type="dxa"/>
            <w:tcBorders>
              <w:top w:val="nil"/>
              <w:left w:val="single" w:sz="4" w:space="0" w:color="auto"/>
              <w:bottom w:val="single" w:sz="4" w:space="0" w:color="auto"/>
              <w:right w:val="single" w:sz="4" w:space="0" w:color="auto"/>
            </w:tcBorders>
          </w:tcPr>
          <w:p w14:paraId="3F94918B" w14:textId="77777777" w:rsidR="008004AB" w:rsidRDefault="008004AB" w:rsidP="002A3524">
            <w:r w:rsidRPr="00760705">
              <w:rPr>
                <w:noProof/>
              </w:rPr>
              <w:drawing>
                <wp:inline distT="0" distB="0" distL="0" distR="0" wp14:anchorId="446C4B18" wp14:editId="0989BEC0">
                  <wp:extent cx="2842553" cy="1686707"/>
                  <wp:effectExtent l="0" t="0" r="0" b="8890"/>
                  <wp:docPr id="153152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858394" cy="1696106"/>
                          </a:xfrm>
                          <a:prstGeom prst="rect">
                            <a:avLst/>
                          </a:prstGeom>
                          <a:noFill/>
                          <a:ln>
                            <a:noFill/>
                          </a:ln>
                        </pic:spPr>
                      </pic:pic>
                    </a:graphicData>
                  </a:graphic>
                </wp:inline>
              </w:drawing>
            </w:r>
          </w:p>
          <w:p w14:paraId="41A06A2C" w14:textId="77777777" w:rsidR="008004AB" w:rsidRDefault="008004AB" w:rsidP="0084304E">
            <w:pPr>
              <w:spacing w:after="120"/>
            </w:pPr>
            <w:r>
              <w:t xml:space="preserve">Grant revenue has tended to be less than forecast for the budget year but higher than assumed in the forward estimates in recent years. This illustrates some of the challenges in forecasting grant revenue and shows the adoption of conservative assumptions about the forward years. </w:t>
            </w:r>
          </w:p>
        </w:tc>
      </w:tr>
      <w:tr w:rsidR="008004AB" w:rsidRPr="0004783B" w14:paraId="7F250CF7" w14:textId="77777777" w:rsidTr="255C0266">
        <w:tc>
          <w:tcPr>
            <w:tcW w:w="4675" w:type="dxa"/>
            <w:tcBorders>
              <w:top w:val="single" w:sz="4" w:space="0" w:color="auto"/>
              <w:left w:val="single" w:sz="4" w:space="0" w:color="auto"/>
              <w:bottom w:val="nil"/>
              <w:right w:val="single" w:sz="4" w:space="0" w:color="auto"/>
            </w:tcBorders>
          </w:tcPr>
          <w:p w14:paraId="5DCAA7BF" w14:textId="77777777" w:rsidR="008004AB" w:rsidRPr="0004783B" w:rsidRDefault="008004AB" w:rsidP="002A3524">
            <w:pPr>
              <w:pStyle w:val="Boxfiguretabletitle"/>
              <w:rPr>
                <w:b w:val="0"/>
                <w:bCs w:val="0"/>
              </w:rPr>
            </w:pPr>
            <w:r w:rsidRPr="0004783B">
              <w:t>Figure A1.3 – Other revenue</w:t>
            </w:r>
            <w:r w:rsidRPr="0004783B">
              <w:rPr>
                <w:b w:val="0"/>
                <w:bCs w:val="0"/>
              </w:rPr>
              <w:t xml:space="preserve"> </w:t>
            </w:r>
          </w:p>
        </w:tc>
        <w:tc>
          <w:tcPr>
            <w:tcW w:w="4675" w:type="dxa"/>
            <w:tcBorders>
              <w:top w:val="single" w:sz="4" w:space="0" w:color="auto"/>
              <w:left w:val="single" w:sz="4" w:space="0" w:color="auto"/>
              <w:bottom w:val="nil"/>
              <w:right w:val="single" w:sz="4" w:space="0" w:color="auto"/>
            </w:tcBorders>
          </w:tcPr>
          <w:p w14:paraId="42923C6E" w14:textId="77777777" w:rsidR="008004AB" w:rsidRPr="0004783B" w:rsidRDefault="008004AB" w:rsidP="002A3524">
            <w:pPr>
              <w:pStyle w:val="Boxfiguretabletitle"/>
            </w:pPr>
            <w:r w:rsidRPr="0004783B">
              <w:t>Figure A1.4 – Compensation of employees</w:t>
            </w:r>
          </w:p>
        </w:tc>
      </w:tr>
      <w:tr w:rsidR="008004AB" w14:paraId="3ED823CD" w14:textId="77777777" w:rsidTr="255C0266">
        <w:tc>
          <w:tcPr>
            <w:tcW w:w="4675" w:type="dxa"/>
            <w:tcBorders>
              <w:top w:val="nil"/>
              <w:left w:val="single" w:sz="4" w:space="0" w:color="auto"/>
              <w:bottom w:val="single" w:sz="4" w:space="0" w:color="auto"/>
              <w:right w:val="single" w:sz="4" w:space="0" w:color="auto"/>
            </w:tcBorders>
          </w:tcPr>
          <w:p w14:paraId="4B6F6B19" w14:textId="77777777" w:rsidR="008004AB" w:rsidRDefault="008004AB" w:rsidP="002A3524">
            <w:r w:rsidRPr="0004783B">
              <w:rPr>
                <w:noProof/>
              </w:rPr>
              <w:drawing>
                <wp:inline distT="0" distB="0" distL="0" distR="0" wp14:anchorId="046775DD" wp14:editId="102155E9">
                  <wp:extent cx="2836691" cy="1683229"/>
                  <wp:effectExtent l="0" t="0" r="1905" b="0"/>
                  <wp:docPr id="889598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55325" cy="1694286"/>
                          </a:xfrm>
                          <a:prstGeom prst="rect">
                            <a:avLst/>
                          </a:prstGeom>
                          <a:noFill/>
                          <a:ln>
                            <a:noFill/>
                          </a:ln>
                        </pic:spPr>
                      </pic:pic>
                    </a:graphicData>
                  </a:graphic>
                </wp:inline>
              </w:drawing>
            </w:r>
          </w:p>
          <w:p w14:paraId="0C6C723B" w14:textId="77777777" w:rsidR="008004AB" w:rsidRDefault="008004AB" w:rsidP="0084304E">
            <w:pPr>
              <w:spacing w:after="120"/>
            </w:pPr>
            <w:r>
              <w:t xml:space="preserve">Recent forecasts for non-tax revenue have been relatively accurate for the budget year, but the forward estimates have projected a decline as a share of GDP which may not be justified.  </w:t>
            </w:r>
          </w:p>
        </w:tc>
        <w:tc>
          <w:tcPr>
            <w:tcW w:w="4675" w:type="dxa"/>
            <w:tcBorders>
              <w:top w:val="nil"/>
              <w:left w:val="single" w:sz="4" w:space="0" w:color="auto"/>
              <w:bottom w:val="single" w:sz="4" w:space="0" w:color="auto"/>
              <w:right w:val="single" w:sz="4" w:space="0" w:color="auto"/>
            </w:tcBorders>
          </w:tcPr>
          <w:p w14:paraId="3766F43C" w14:textId="77777777" w:rsidR="008004AB" w:rsidRDefault="008004AB" w:rsidP="002A3524">
            <w:r w:rsidRPr="0004783B">
              <w:rPr>
                <w:noProof/>
              </w:rPr>
              <w:drawing>
                <wp:inline distT="0" distB="0" distL="0" distR="0" wp14:anchorId="69E98F14" wp14:editId="4022DE63">
                  <wp:extent cx="2842553" cy="1686707"/>
                  <wp:effectExtent l="0" t="0" r="0" b="8890"/>
                  <wp:docPr id="9060597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67980" cy="1701795"/>
                          </a:xfrm>
                          <a:prstGeom prst="rect">
                            <a:avLst/>
                          </a:prstGeom>
                          <a:noFill/>
                          <a:ln>
                            <a:noFill/>
                          </a:ln>
                        </pic:spPr>
                      </pic:pic>
                    </a:graphicData>
                  </a:graphic>
                </wp:inline>
              </w:drawing>
            </w:r>
          </w:p>
          <w:p w14:paraId="03B4817C" w14:textId="77777777" w:rsidR="008004AB" w:rsidRDefault="008004AB" w:rsidP="0084304E">
            <w:pPr>
              <w:spacing w:after="120"/>
            </w:pPr>
            <w:r>
              <w:t xml:space="preserve">Projections for compensation of employees do not appear to factor in future increments or cost of living adjustments which would tend to maintain a steadier share of GDP.  The downward adjustment in FY2023 was due to policy changes. </w:t>
            </w:r>
          </w:p>
        </w:tc>
      </w:tr>
      <w:tr w:rsidR="008004AB" w14:paraId="1372B8AC" w14:textId="77777777" w:rsidTr="255C0266">
        <w:tc>
          <w:tcPr>
            <w:tcW w:w="4675" w:type="dxa"/>
            <w:tcBorders>
              <w:top w:val="single" w:sz="4" w:space="0" w:color="auto"/>
              <w:left w:val="single" w:sz="4" w:space="0" w:color="auto"/>
              <w:bottom w:val="nil"/>
              <w:right w:val="single" w:sz="4" w:space="0" w:color="auto"/>
            </w:tcBorders>
          </w:tcPr>
          <w:p w14:paraId="513081AF" w14:textId="77777777" w:rsidR="008004AB" w:rsidRDefault="008004AB" w:rsidP="002A3524">
            <w:pPr>
              <w:pStyle w:val="Boxfiguretabletitle"/>
            </w:pPr>
            <w:r w:rsidRPr="0004783B">
              <w:lastRenderedPageBreak/>
              <w:t>Figure A1.5 – Use of goods and services</w:t>
            </w:r>
          </w:p>
        </w:tc>
        <w:tc>
          <w:tcPr>
            <w:tcW w:w="4675" w:type="dxa"/>
            <w:tcBorders>
              <w:top w:val="single" w:sz="4" w:space="0" w:color="auto"/>
              <w:left w:val="single" w:sz="4" w:space="0" w:color="auto"/>
              <w:bottom w:val="nil"/>
              <w:right w:val="single" w:sz="4" w:space="0" w:color="auto"/>
            </w:tcBorders>
          </w:tcPr>
          <w:p w14:paraId="4CEBF715" w14:textId="77777777" w:rsidR="008004AB" w:rsidRDefault="008004AB" w:rsidP="002A3524">
            <w:pPr>
              <w:pStyle w:val="Boxfiguretabletitle"/>
            </w:pPr>
            <w:r w:rsidRPr="0004783B">
              <w:t xml:space="preserve">Figure A1.6 – Net acquisition of </w:t>
            </w:r>
            <w:r>
              <w:t>non-</w:t>
            </w:r>
            <w:r w:rsidRPr="0004783B">
              <w:t>financial assets</w:t>
            </w:r>
          </w:p>
        </w:tc>
      </w:tr>
      <w:tr w:rsidR="008004AB" w14:paraId="5AD91B14" w14:textId="77777777" w:rsidTr="255C0266">
        <w:tc>
          <w:tcPr>
            <w:tcW w:w="4675" w:type="dxa"/>
            <w:tcBorders>
              <w:top w:val="nil"/>
              <w:left w:val="single" w:sz="4" w:space="0" w:color="auto"/>
              <w:bottom w:val="single" w:sz="4" w:space="0" w:color="auto"/>
              <w:right w:val="single" w:sz="4" w:space="0" w:color="auto"/>
            </w:tcBorders>
          </w:tcPr>
          <w:p w14:paraId="3323625F" w14:textId="24B2BB41" w:rsidR="008004AB" w:rsidRDefault="008004AB" w:rsidP="0084304E">
            <w:pPr>
              <w:spacing w:after="120"/>
            </w:pPr>
            <w:r>
              <w:rPr>
                <w:noProof/>
              </w:rPr>
              <w:drawing>
                <wp:inline distT="0" distB="0" distL="0" distR="0" wp14:anchorId="14BA59EE" wp14:editId="0944BC90">
                  <wp:extent cx="2871860" cy="1704098"/>
                  <wp:effectExtent l="0" t="0" r="5080" b="0"/>
                  <wp:docPr id="119630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02507" cy="1722283"/>
                          </a:xfrm>
                          <a:prstGeom prst="rect">
                            <a:avLst/>
                          </a:prstGeom>
                          <a:noFill/>
                          <a:ln>
                            <a:noFill/>
                          </a:ln>
                        </pic:spPr>
                      </pic:pic>
                    </a:graphicData>
                  </a:graphic>
                </wp:inline>
              </w:drawing>
            </w:r>
            <w:r>
              <w:t xml:space="preserve">Projections for government expenditure on goods and services, which decline </w:t>
            </w:r>
            <w:r w:rsidR="52EA5F95">
              <w:t xml:space="preserve">rapidly </w:t>
            </w:r>
            <w:r>
              <w:t xml:space="preserve">as a share of nominal GDP, do not appear to adequately consider the impacts of future inflation or may be unduly anticipating policy change. </w:t>
            </w:r>
          </w:p>
        </w:tc>
        <w:tc>
          <w:tcPr>
            <w:tcW w:w="4675" w:type="dxa"/>
            <w:tcBorders>
              <w:top w:val="nil"/>
              <w:left w:val="single" w:sz="4" w:space="0" w:color="auto"/>
              <w:bottom w:val="single" w:sz="4" w:space="0" w:color="auto"/>
              <w:right w:val="single" w:sz="4" w:space="0" w:color="auto"/>
            </w:tcBorders>
          </w:tcPr>
          <w:p w14:paraId="5BE2E06E" w14:textId="73212FBB" w:rsidR="008004AB" w:rsidRDefault="008004AB" w:rsidP="0084304E">
            <w:pPr>
              <w:spacing w:after="120"/>
            </w:pPr>
            <w:r w:rsidRPr="0004783B">
              <w:rPr>
                <w:noProof/>
              </w:rPr>
              <w:drawing>
                <wp:inline distT="0" distB="0" distL="0" distR="0" wp14:anchorId="694DC19A" wp14:editId="670913C6">
                  <wp:extent cx="2854818" cy="1693985"/>
                  <wp:effectExtent l="0" t="0" r="3175" b="1905"/>
                  <wp:docPr id="660821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79037" cy="1708356"/>
                          </a:xfrm>
                          <a:prstGeom prst="rect">
                            <a:avLst/>
                          </a:prstGeom>
                          <a:noFill/>
                          <a:ln>
                            <a:noFill/>
                          </a:ln>
                        </pic:spPr>
                      </pic:pic>
                    </a:graphicData>
                  </a:graphic>
                </wp:inline>
              </w:drawing>
            </w:r>
            <w:r>
              <w:t>Projections for non-financial assets (primarily public investment) have maintained a steady share of GDP over the forward estimates and have been relatively accurate in predicting the structural increase in investment as a share of the economy over FY2023 and FY2024.</w:t>
            </w:r>
          </w:p>
          <w:p w14:paraId="6F819FB7" w14:textId="75733F7D" w:rsidR="008004AB" w:rsidRDefault="008004AB" w:rsidP="0084304E">
            <w:pPr>
              <w:spacing w:after="120"/>
            </w:pPr>
          </w:p>
        </w:tc>
      </w:tr>
    </w:tbl>
    <w:p w14:paraId="55F0A1CF" w14:textId="77777777" w:rsidR="008004AB" w:rsidRDefault="008004AB" w:rsidP="008004AB"/>
    <w:p w14:paraId="6CC784E5" w14:textId="10D1966B" w:rsidR="002D0398" w:rsidRPr="00412B3F" w:rsidRDefault="002D0398" w:rsidP="49A67675"/>
    <w:p w14:paraId="323947C4" w14:textId="2DC6A623" w:rsidR="00B46E1D" w:rsidRPr="00B46E1D" w:rsidRDefault="00B46E1D" w:rsidP="49A67675">
      <w:pPr>
        <w:rPr>
          <w:lang w:val="pt-BR"/>
        </w:rPr>
      </w:pPr>
    </w:p>
    <w:p w14:paraId="3077C4B8" w14:textId="12A5581E" w:rsidR="00043A6D" w:rsidRDefault="00043A6D" w:rsidP="49A67675"/>
    <w:p w14:paraId="2592F036" w14:textId="77777777" w:rsidR="006502B1" w:rsidRDefault="006502B1" w:rsidP="49A67675"/>
    <w:p w14:paraId="14E9A6E6" w14:textId="77777777" w:rsidR="006502B1" w:rsidRDefault="006502B1" w:rsidP="49A67675"/>
    <w:p w14:paraId="442EB011" w14:textId="77777777" w:rsidR="006502B1" w:rsidRDefault="006502B1" w:rsidP="49A67675"/>
    <w:p w14:paraId="068A69D9" w14:textId="77777777" w:rsidR="006502B1" w:rsidRDefault="006502B1" w:rsidP="49A67675"/>
    <w:p w14:paraId="5AFBC661" w14:textId="77777777" w:rsidR="006502B1" w:rsidRDefault="006502B1" w:rsidP="49A67675"/>
    <w:p w14:paraId="0EBF6762" w14:textId="77777777" w:rsidR="006502B1" w:rsidRDefault="006502B1" w:rsidP="49A67675"/>
    <w:p w14:paraId="400D9230" w14:textId="77777777" w:rsidR="006502B1" w:rsidRDefault="006502B1" w:rsidP="49A67675"/>
    <w:p w14:paraId="2A5EA05A" w14:textId="77777777" w:rsidR="006502B1" w:rsidRDefault="006502B1" w:rsidP="49A67675"/>
    <w:p w14:paraId="56B67CBC" w14:textId="5C3051E6" w:rsidR="006502B1" w:rsidRDefault="006502B1" w:rsidP="49A67675"/>
    <w:p w14:paraId="5C2BC5D7" w14:textId="1E1CDC89" w:rsidR="006502B1" w:rsidRDefault="00CC01F1" w:rsidP="00681489">
      <w:pPr>
        <w:pStyle w:val="TOCHeading"/>
      </w:pPr>
      <w:r>
        <w:rPr>
          <w:bCs/>
        </w:rPr>
        <w:lastRenderedPageBreak/>
        <w:fldChar w:fldCharType="begin"/>
      </w:r>
      <w:r>
        <w:rPr>
          <w:bCs/>
        </w:rPr>
        <w:instrText xml:space="preserve"> TC "</w:instrText>
      </w:r>
      <w:bookmarkStart w:id="72" w:name="_Toc216652177"/>
      <w:r>
        <w:rPr>
          <w:bCs/>
        </w:rPr>
        <w:instrText>Annex II. Suggested Outline for the</w:instrText>
      </w:r>
      <w:bookmarkEnd w:id="72"/>
      <w:r>
        <w:rPr>
          <w:bCs/>
        </w:rPr>
        <w:instrText xml:space="preserve">"\f J </w:instrText>
      </w:r>
      <w:r>
        <w:rPr>
          <w:bCs/>
        </w:rPr>
        <w:fldChar w:fldCharType="end"/>
      </w:r>
      <w:r w:rsidR="00681489" w:rsidRPr="00681489">
        <w:rPr>
          <w:bCs/>
        </w:rPr>
        <w:t>Annex</w:t>
      </w:r>
      <w:r>
        <w:rPr>
          <w:bCs/>
        </w:rPr>
        <w:t xml:space="preserve"> II</w:t>
      </w:r>
      <w:r w:rsidR="00681489" w:rsidRPr="00681489">
        <w:rPr>
          <w:bCs/>
        </w:rPr>
        <w:t>. Suggested Outline for </w:t>
      </w:r>
      <w:r w:rsidR="00E54366">
        <w:rPr>
          <w:bCs/>
        </w:rPr>
        <w:t xml:space="preserve">the </w:t>
      </w:r>
      <w:r w:rsidR="00681489" w:rsidRPr="00681489">
        <w:rPr>
          <w:bCs/>
        </w:rPr>
        <w:t xml:space="preserve">Budget Strategy and Fiscal Risk </w:t>
      </w:r>
      <w:r w:rsidR="00681489" w:rsidRPr="00681489">
        <w:t>Statement</w:t>
      </w:r>
    </w:p>
    <w:p w14:paraId="4F652C93" w14:textId="34359539" w:rsidR="00EE342C" w:rsidRPr="00EE342C" w:rsidRDefault="00EE342C" w:rsidP="00EE342C">
      <w:pPr>
        <w:pStyle w:val="Heading3"/>
        <w:rPr>
          <w:rStyle w:val="StrongBlue"/>
          <w:b/>
          <w:bCs w:val="0"/>
          <w:color w:val="004C97" w:themeColor="text2"/>
        </w:rPr>
      </w:pPr>
      <w:r w:rsidRPr="00EE342C">
        <w:rPr>
          <w:rStyle w:val="StrongBlue"/>
          <w:b/>
          <w:bCs w:val="0"/>
          <w:color w:val="004C97" w:themeColor="text2"/>
        </w:rPr>
        <w:t>Budget Strategy</w:t>
      </w:r>
    </w:p>
    <w:p w14:paraId="3F549ADF" w14:textId="77777777" w:rsidR="00FD3AC7" w:rsidRPr="00FD3AC7" w:rsidRDefault="00FD3AC7" w:rsidP="00FD3AC7">
      <w:pPr>
        <w:rPr>
          <w:rStyle w:val="StrongBlue"/>
        </w:rPr>
      </w:pPr>
      <w:r w:rsidRPr="00FD3AC7">
        <w:rPr>
          <w:rStyle w:val="StrongBlue"/>
        </w:rPr>
        <w:t>Introduction </w:t>
      </w:r>
    </w:p>
    <w:p w14:paraId="2BC63F8B" w14:textId="26F9E5D9" w:rsidR="00FD3AC7" w:rsidRPr="00FD3AC7" w:rsidRDefault="00FD3AC7" w:rsidP="00BD297D">
      <w:pPr>
        <w:pStyle w:val="ListBullet"/>
      </w:pPr>
      <w:r w:rsidRPr="00FD3AC7">
        <w:t>Summarize PFM Act requirements and motivation for preparing </w:t>
      </w:r>
      <w:r w:rsidR="00E54366">
        <w:t xml:space="preserve">the </w:t>
      </w:r>
      <w:r w:rsidRPr="00FD3AC7">
        <w:t>Budget Strategy </w:t>
      </w:r>
    </w:p>
    <w:p w14:paraId="6F808BDD" w14:textId="77777777" w:rsidR="00FD3AC7" w:rsidRPr="00FD3AC7" w:rsidRDefault="00FD3AC7" w:rsidP="00BD297D">
      <w:pPr>
        <w:pStyle w:val="ListBullet"/>
      </w:pPr>
      <w:r w:rsidRPr="00FD3AC7">
        <w:t>Present summary table of the Government’s fiscal targets and projections </w:t>
      </w:r>
    </w:p>
    <w:p w14:paraId="31828B5B" w14:textId="77777777" w:rsidR="00FD3AC7" w:rsidRPr="00FD3AC7" w:rsidRDefault="00FD3AC7" w:rsidP="00FD3AC7">
      <w:pPr>
        <w:rPr>
          <w:rStyle w:val="StrongBlue"/>
        </w:rPr>
      </w:pPr>
      <w:r w:rsidRPr="00FD3AC7">
        <w:rPr>
          <w:rStyle w:val="StrongBlue"/>
        </w:rPr>
        <w:t>Fiscal Objectives and Targets </w:t>
      </w:r>
    </w:p>
    <w:p w14:paraId="7828F573" w14:textId="77777777" w:rsidR="00FD3AC7" w:rsidRPr="00FD3AC7" w:rsidRDefault="00FD3AC7" w:rsidP="00BD297D">
      <w:pPr>
        <w:pStyle w:val="ListBullet"/>
      </w:pPr>
      <w:r w:rsidRPr="00FD3AC7">
        <w:t>Explain the hierarchy of fiscal objectives and associated targets </w:t>
      </w:r>
    </w:p>
    <w:p w14:paraId="565D4359" w14:textId="718C732B" w:rsidR="00FD3AC7" w:rsidRPr="00FD3AC7" w:rsidRDefault="00FD3AC7" w:rsidP="00BD297D">
      <w:pPr>
        <w:pStyle w:val="ListBullet"/>
      </w:pPr>
      <w:r w:rsidRPr="00FD3AC7">
        <w:t>Clearly specify the numerical values attached to the relevant targets (e.g.</w:t>
      </w:r>
      <w:r w:rsidR="00934B1A">
        <w:t xml:space="preserve"> </w:t>
      </w:r>
      <w:r w:rsidRPr="00FD3AC7">
        <w:t>debt</w:t>
      </w:r>
      <w:r w:rsidR="00934B1A">
        <w:t xml:space="preserve"> r</w:t>
      </w:r>
      <w:r w:rsidRPr="00FD3AC7">
        <w:t>eduction objective, associated primary/fiscal balance target) </w:t>
      </w:r>
    </w:p>
    <w:p w14:paraId="52ED8FDD" w14:textId="77777777" w:rsidR="00FD3AC7" w:rsidRPr="00FD3AC7" w:rsidRDefault="00FD3AC7" w:rsidP="00BD297D">
      <w:pPr>
        <w:pStyle w:val="ListBullet"/>
      </w:pPr>
      <w:r w:rsidRPr="00FD3AC7">
        <w:t>Compute the aggregate expenditure envelope (in $T terms) that will frame budget discussions </w:t>
      </w:r>
    </w:p>
    <w:p w14:paraId="7EB4E5A7" w14:textId="77777777" w:rsidR="00FD3AC7" w:rsidRPr="00FD3AC7" w:rsidRDefault="00FD3AC7" w:rsidP="00FD3AC7">
      <w:pPr>
        <w:rPr>
          <w:rStyle w:val="StrongBlue"/>
        </w:rPr>
      </w:pPr>
      <w:r w:rsidRPr="00FD3AC7">
        <w:rPr>
          <w:rStyle w:val="StrongBlue"/>
        </w:rPr>
        <w:t>Assessment of Performance against the Fiscal Strategy (focus on key economic assumptions and fiscal aggregates) </w:t>
      </w:r>
    </w:p>
    <w:p w14:paraId="7CDB25BC" w14:textId="77777777" w:rsidR="00FD3AC7" w:rsidRPr="00FD3AC7" w:rsidRDefault="00FD3AC7" w:rsidP="00872C01">
      <w:pPr>
        <w:pStyle w:val="ListBullet"/>
      </w:pPr>
      <w:r w:rsidRPr="00FD3AC7">
        <w:t>Previous three years – compare final outturn to projections updated for most recent data </w:t>
      </w:r>
    </w:p>
    <w:p w14:paraId="7E43970D" w14:textId="77777777" w:rsidR="00FD3AC7" w:rsidRPr="00FD3AC7" w:rsidRDefault="00FD3AC7" w:rsidP="00872C01">
      <w:pPr>
        <w:pStyle w:val="ListBullet"/>
      </w:pPr>
      <w:r w:rsidRPr="00FD3AC7">
        <w:t>Past year – compare preliminary outturn to projection </w:t>
      </w:r>
    </w:p>
    <w:p w14:paraId="0206D45F" w14:textId="1B9BD5D3" w:rsidR="00FD3AC7" w:rsidRPr="00FD3AC7" w:rsidRDefault="00FD3AC7" w:rsidP="00872C01">
      <w:pPr>
        <w:pStyle w:val="ListBullet"/>
      </w:pPr>
      <w:r w:rsidRPr="00FD3AC7">
        <w:t>Current year – compare updated estimate to the </w:t>
      </w:r>
      <w:r w:rsidR="0049527F" w:rsidRPr="00FD3AC7">
        <w:t>corresponding</w:t>
      </w:r>
      <w:r w:rsidRPr="00FD3AC7">
        <w:t> budget projection </w:t>
      </w:r>
    </w:p>
    <w:p w14:paraId="5B0E03B9" w14:textId="0BBC2D0A" w:rsidR="00FD3AC7" w:rsidRPr="00FD3AC7" w:rsidRDefault="00FD3AC7" w:rsidP="00872C01">
      <w:pPr>
        <w:pStyle w:val="ListBullet"/>
      </w:pPr>
      <w:r w:rsidRPr="00FD3AC7">
        <w:t>Present the updated medium-term projections for upcoming budget year plus two </w:t>
      </w:r>
      <w:r w:rsidR="0049527F" w:rsidRPr="00FD3AC7">
        <w:t>forward</w:t>
      </w:r>
      <w:r w:rsidRPr="00FD3AC7">
        <w:t> years </w:t>
      </w:r>
    </w:p>
    <w:p w14:paraId="43B1A76D" w14:textId="77777777" w:rsidR="00FD3AC7" w:rsidRPr="00FD3AC7" w:rsidRDefault="00FD3AC7" w:rsidP="00872C01">
      <w:pPr>
        <w:pStyle w:val="ListBullet"/>
      </w:pPr>
      <w:r w:rsidRPr="00FD3AC7">
        <w:t>Comment on significant changes since last year’s budget projections, </w:t>
      </w:r>
    </w:p>
    <w:p w14:paraId="7F2CFDF0" w14:textId="73AFA6EC" w:rsidR="00872C01" w:rsidRDefault="00FD3AC7" w:rsidP="00872C01">
      <w:pPr>
        <w:pStyle w:val="ListBullet"/>
      </w:pPr>
      <w:r w:rsidRPr="00FD3AC7">
        <w:t>Provide a </w:t>
      </w:r>
      <w:r w:rsidR="0049527F" w:rsidRPr="00FD3AC7">
        <w:t>forward-looking</w:t>
      </w:r>
      <w:r w:rsidRPr="00FD3AC7">
        <w:t> assessment of whether projections are consistent with observing targets</w:t>
      </w:r>
      <w:r w:rsidR="00433C96">
        <w:t xml:space="preserve"> and </w:t>
      </w:r>
      <w:r w:rsidR="003029DC">
        <w:t xml:space="preserve">assess if there is fiscal space for new </w:t>
      </w:r>
      <w:r w:rsidR="0084318B">
        <w:t>initiatives.</w:t>
      </w:r>
      <w:r w:rsidRPr="00FD3AC7">
        <w:t> </w:t>
      </w:r>
    </w:p>
    <w:p w14:paraId="1170DB90" w14:textId="4CF21C1A" w:rsidR="00FD3AC7" w:rsidRPr="00FD3AC7" w:rsidRDefault="00FD3AC7" w:rsidP="00872C01">
      <w:pPr>
        <w:rPr>
          <w:rStyle w:val="StrongBlue"/>
        </w:rPr>
      </w:pPr>
      <w:r w:rsidRPr="00FD3AC7">
        <w:rPr>
          <w:rStyle w:val="StrongBlue"/>
        </w:rPr>
        <w:t>Policy measures to support achievement of the Budget Strategy </w:t>
      </w:r>
    </w:p>
    <w:p w14:paraId="31A3EA6C" w14:textId="05D14A52" w:rsidR="00FD3AC7" w:rsidRPr="00FD3AC7" w:rsidRDefault="00FD3AC7" w:rsidP="00EB7CB0">
      <w:pPr>
        <w:pStyle w:val="ListBullet"/>
      </w:pPr>
      <w:r w:rsidRPr="00FD3AC7">
        <w:t xml:space="preserve">Are policy responses needed or desirable to secure achievement of targets in short or </w:t>
      </w:r>
      <w:r w:rsidR="0084318B" w:rsidRPr="00FD3AC7">
        <w:t>medium term</w:t>
      </w:r>
      <w:r w:rsidRPr="00FD3AC7">
        <w:t>? </w:t>
      </w:r>
    </w:p>
    <w:p w14:paraId="7864F32B" w14:textId="77777777" w:rsidR="00FD3AC7" w:rsidRPr="00FD3AC7" w:rsidRDefault="00FD3AC7" w:rsidP="00EB7CB0">
      <w:pPr>
        <w:pStyle w:val="ListBullet"/>
      </w:pPr>
      <w:r w:rsidRPr="00FD3AC7">
        <w:t>If so, what are the main policy measures the government will pursue in the upcoming budget and beyond? </w:t>
      </w:r>
    </w:p>
    <w:p w14:paraId="53D1B2D4" w14:textId="77777777" w:rsidR="00FD3AC7" w:rsidRPr="00FD3AC7" w:rsidRDefault="00FD3AC7" w:rsidP="00EB7CB0">
      <w:pPr>
        <w:pStyle w:val="ListBullet"/>
      </w:pPr>
      <w:r w:rsidRPr="00FD3AC7">
        <w:t>In any case, what policy themes will be prioritized in the upcoming budget? </w:t>
      </w:r>
    </w:p>
    <w:p w14:paraId="2EC652BF" w14:textId="35D3E729" w:rsidR="00FD3AC7" w:rsidRPr="00EE342C" w:rsidRDefault="00FD3AC7" w:rsidP="00EE342C">
      <w:pPr>
        <w:pStyle w:val="Heading3"/>
        <w:rPr>
          <w:rStyle w:val="StrongBlue"/>
          <w:b/>
          <w:bCs w:val="0"/>
          <w:color w:val="004C97" w:themeColor="text2"/>
        </w:rPr>
      </w:pPr>
      <w:r w:rsidRPr="00EE342C">
        <w:rPr>
          <w:rStyle w:val="StrongBlue"/>
          <w:b/>
          <w:bCs w:val="0"/>
          <w:color w:val="004C97" w:themeColor="text2"/>
        </w:rPr>
        <w:t>Fiscal Risks </w:t>
      </w:r>
    </w:p>
    <w:p w14:paraId="09613A2A" w14:textId="77777777" w:rsidR="00FD3AC7" w:rsidRPr="00FD3AC7" w:rsidRDefault="00FD3AC7" w:rsidP="00FD3AC7">
      <w:r w:rsidRPr="00FD3AC7">
        <w:rPr>
          <w:rStyle w:val="StrongBlue"/>
        </w:rPr>
        <w:t>Introduction </w:t>
      </w:r>
      <w:r w:rsidRPr="00FD3AC7">
        <w:t>– refer to PFM Act requirements, include heatmap summary assessment of the likelihood and potential impact from different sources of risk. </w:t>
      </w:r>
    </w:p>
    <w:p w14:paraId="72010963" w14:textId="77777777" w:rsidR="00FD3AC7" w:rsidRPr="00FD3AC7" w:rsidRDefault="00FD3AC7" w:rsidP="00FD3AC7">
      <w:r w:rsidRPr="00FD3AC7">
        <w:rPr>
          <w:rStyle w:val="StrongBlue"/>
        </w:rPr>
        <w:t>Fiscal risks from macroeconomic uncertainty</w:t>
      </w:r>
      <w:r w:rsidRPr="00FD3AC7">
        <w:rPr>
          <w:b/>
          <w:bCs/>
        </w:rPr>
        <w:t> </w:t>
      </w:r>
      <w:r w:rsidRPr="00FD3AC7">
        <w:t>– review main sources and transmission channels for shocks, review historical forecast performance, present alternative scenarios and sensitivity analysis. </w:t>
      </w:r>
    </w:p>
    <w:p w14:paraId="2CD21AA5" w14:textId="77777777" w:rsidR="00FD3AC7" w:rsidRPr="00FD3AC7" w:rsidRDefault="00FD3AC7" w:rsidP="00FD3AC7">
      <w:r w:rsidRPr="00FD3AC7">
        <w:rPr>
          <w:rStyle w:val="StrongBlue"/>
        </w:rPr>
        <w:lastRenderedPageBreak/>
        <w:t>Fiscal risks from climate change and natural disasters</w:t>
      </w:r>
      <w:r w:rsidRPr="00FD3AC7">
        <w:rPr>
          <w:b/>
          <w:bCs/>
        </w:rPr>
        <w:t> </w:t>
      </w:r>
      <w:r w:rsidRPr="00FD3AC7">
        <w:t>– review historical incidence and estimates of economic loss and fiscal costs of disasters; summarize estimates of mitigation and adaptation investments; models etc. </w:t>
      </w:r>
    </w:p>
    <w:p w14:paraId="1354F334" w14:textId="77777777" w:rsidR="00FD3AC7" w:rsidRPr="00FD3AC7" w:rsidRDefault="00FD3AC7" w:rsidP="00FD3AC7">
      <w:r w:rsidRPr="00FD3AC7">
        <w:rPr>
          <w:rStyle w:val="StrongBlue"/>
        </w:rPr>
        <w:t>Fiscal risks arising from public debt, guarantees and on-lending</w:t>
      </w:r>
      <w:r w:rsidRPr="00FD3AC7">
        <w:rPr>
          <w:b/>
          <w:bCs/>
        </w:rPr>
        <w:t> </w:t>
      </w:r>
      <w:r w:rsidRPr="00FD3AC7">
        <w:t>– summarize key indicators from MTDMS. </w:t>
      </w:r>
    </w:p>
    <w:p w14:paraId="3D02BB67" w14:textId="77777777" w:rsidR="00FD3AC7" w:rsidRPr="00FD3AC7" w:rsidRDefault="00FD3AC7" w:rsidP="00FD3AC7">
      <w:r w:rsidRPr="00FD3AC7">
        <w:rPr>
          <w:rStyle w:val="StrongBlue"/>
        </w:rPr>
        <w:t>Fiscal risks arising from public private partnerships</w:t>
      </w:r>
      <w:r w:rsidRPr="00FD3AC7">
        <w:rPr>
          <w:b/>
          <w:bCs/>
        </w:rPr>
        <w:t> </w:t>
      </w:r>
      <w:r w:rsidRPr="00FD3AC7">
        <w:t>– publish details of current PPP projects and associated summary risk assessments </w:t>
      </w:r>
    </w:p>
    <w:p w14:paraId="2CDC2A06" w14:textId="77777777" w:rsidR="00FD3AC7" w:rsidRPr="00FD3AC7" w:rsidRDefault="00FD3AC7" w:rsidP="00FD3AC7">
      <w:r w:rsidRPr="00FD3AC7">
        <w:rPr>
          <w:rStyle w:val="StrongBlue"/>
        </w:rPr>
        <w:t>Other themes</w:t>
      </w:r>
      <w:r w:rsidRPr="00FD3AC7">
        <w:rPr>
          <w:b/>
          <w:bCs/>
        </w:rPr>
        <w:t> </w:t>
      </w:r>
      <w:r w:rsidRPr="00FD3AC7">
        <w:t>– choose </w:t>
      </w:r>
      <w:proofErr w:type="gramStart"/>
      <w:r w:rsidRPr="00FD3AC7">
        <w:t>particular themes</w:t>
      </w:r>
      <w:proofErr w:type="gramEnd"/>
      <w:r w:rsidRPr="00FD3AC7">
        <w:t> for an in-depth review (e.g. health pressures, implications of demographic/population projections for potential growth). </w:t>
      </w:r>
    </w:p>
    <w:p w14:paraId="1544E639" w14:textId="21740615" w:rsidR="00FD3AC7" w:rsidRPr="00FD3AC7" w:rsidRDefault="00FD3AC7" w:rsidP="00FD3AC7">
      <w:r w:rsidRPr="00FD3AC7">
        <w:rPr>
          <w:rStyle w:val="Heading3Char"/>
          <w:lang w:val="pt-BR"/>
        </w:rPr>
        <w:t>Annex 1</w:t>
      </w:r>
      <w:r w:rsidRPr="00FD3AC7">
        <w:rPr>
          <w:b/>
          <w:bCs/>
          <w:lang w:val="pt-BR"/>
        </w:rPr>
        <w:t> - </w:t>
      </w:r>
      <w:r w:rsidRPr="00FD3AC7">
        <w:t>Table of assumptions and projections from </w:t>
      </w:r>
      <w:r w:rsidR="13B4E125">
        <w:t>Budget</w:t>
      </w:r>
      <w:r w:rsidRPr="00FD3AC7">
        <w:t> Strategy</w:t>
      </w:r>
      <w:r w:rsidR="00D92FBD">
        <w:t xml:space="preserve"> </w:t>
      </w:r>
      <w:r w:rsidRPr="00FD3AC7">
        <w:t>(e.g. </w:t>
      </w:r>
      <w:r>
        <w:t>GFS</w:t>
      </w:r>
      <w:r w:rsidR="32A1E460">
        <w:t xml:space="preserve"> </w:t>
      </w:r>
      <w:r>
        <w:t>table</w:t>
      </w:r>
      <w:r w:rsidRPr="00FD3AC7">
        <w:t> with additional rows for economic variables) </w:t>
      </w:r>
    </w:p>
    <w:p w14:paraId="0F40DB79" w14:textId="77777777" w:rsidR="00FD3AC7" w:rsidRPr="00FD3AC7" w:rsidRDefault="00FD3AC7" w:rsidP="00FD3AC7">
      <w:r w:rsidRPr="00FD3AC7">
        <w:rPr>
          <w:rStyle w:val="Heading3Char"/>
        </w:rPr>
        <w:t>Annex 2</w:t>
      </w:r>
      <w:r w:rsidRPr="00FD3AC7">
        <w:t> – Budget Calendar </w:t>
      </w:r>
    </w:p>
    <w:p w14:paraId="790FE008" w14:textId="77777777" w:rsidR="00FB7507" w:rsidRDefault="00FB7507" w:rsidP="49A67675">
      <w:pPr>
        <w:sectPr w:rsidR="00FB7507" w:rsidSect="00512CA0">
          <w:pgSz w:w="12240" w:h="15840" w:code="1"/>
          <w:pgMar w:top="1440" w:right="1440" w:bottom="1440" w:left="1440" w:header="864" w:footer="360" w:gutter="0"/>
          <w:cols w:space="720"/>
          <w:docGrid w:linePitch="286"/>
        </w:sectPr>
      </w:pPr>
    </w:p>
    <w:p w14:paraId="3F59D207" w14:textId="51055065" w:rsidR="006502B1" w:rsidRDefault="00CC01F1" w:rsidP="00634F0A">
      <w:pPr>
        <w:pStyle w:val="TOCHeading"/>
        <w:rPr>
          <w:bCs/>
        </w:rPr>
      </w:pPr>
      <w:r>
        <w:rPr>
          <w:bCs/>
        </w:rPr>
        <w:lastRenderedPageBreak/>
        <w:fldChar w:fldCharType="begin"/>
      </w:r>
      <w:r>
        <w:rPr>
          <w:bCs/>
        </w:rPr>
        <w:instrText xml:space="preserve"> TC "</w:instrText>
      </w:r>
      <w:bookmarkStart w:id="73" w:name="_Toc216652178"/>
      <w:r>
        <w:rPr>
          <w:bCs/>
        </w:rPr>
        <w:instrText>Annex III. Budget Timetable</w:instrText>
      </w:r>
      <w:bookmarkEnd w:id="73"/>
      <w:r>
        <w:rPr>
          <w:bCs/>
        </w:rPr>
        <w:instrText xml:space="preserve">"\f J </w:instrText>
      </w:r>
      <w:r>
        <w:rPr>
          <w:bCs/>
        </w:rPr>
        <w:fldChar w:fldCharType="end"/>
      </w:r>
      <w:r w:rsidR="00FB7507" w:rsidRPr="00634F0A">
        <w:rPr>
          <w:bCs/>
        </w:rPr>
        <w:t xml:space="preserve">Annex III. </w:t>
      </w:r>
      <w:r w:rsidR="00634F0A" w:rsidRPr="00634F0A">
        <w:rPr>
          <w:bCs/>
        </w:rPr>
        <w:t>Budget Timetable</w:t>
      </w:r>
    </w:p>
    <w:p w14:paraId="2A0ED5EE" w14:textId="7BF91349" w:rsidR="0F780AFF" w:rsidRDefault="0F780AFF" w:rsidP="2AEC41BA">
      <w:pPr>
        <w:rPr>
          <w:b/>
          <w:bCs/>
        </w:rPr>
      </w:pPr>
      <w:r w:rsidRPr="2AEC41BA">
        <w:rPr>
          <w:b/>
          <w:bCs/>
        </w:rPr>
        <w:t>Budget Timetable for the FY2024/2025 Annual Budget Process</w:t>
      </w:r>
    </w:p>
    <w:tbl>
      <w:tblPr>
        <w:tblW w:w="0" w:type="auto"/>
        <w:tblLook w:val="04A0" w:firstRow="1" w:lastRow="0" w:firstColumn="1" w:lastColumn="0" w:noHBand="0" w:noVBand="1"/>
      </w:tblPr>
      <w:tblGrid>
        <w:gridCol w:w="1617"/>
        <w:gridCol w:w="1009"/>
        <w:gridCol w:w="6714"/>
      </w:tblGrid>
      <w:tr w:rsidR="51A7CB64" w14:paraId="7FE9DC42"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tcPr>
          <w:p w14:paraId="4D8562B2" w14:textId="2677A2F2" w:rsidR="51A7CB64" w:rsidRDefault="51A7CB64" w:rsidP="51A7CB64">
            <w:pPr>
              <w:spacing w:before="160" w:after="0"/>
            </w:pPr>
            <w:r w:rsidRPr="51A7CB64">
              <w:rPr>
                <w:rFonts w:ascii="Arial" w:eastAsia="Arial" w:hAnsi="Arial" w:cs="Arial"/>
                <w:b/>
                <w:bCs/>
                <w:color w:val="000000" w:themeColor="text1"/>
              </w:rPr>
              <w:t>Budget Phase</w:t>
            </w:r>
          </w:p>
        </w:tc>
        <w:tc>
          <w:tcPr>
            <w:tcW w:w="643"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tcPr>
          <w:p w14:paraId="41822507" w14:textId="3F51EAF4" w:rsidR="51A7CB64" w:rsidRDefault="51A7CB64" w:rsidP="51A7CB64">
            <w:pPr>
              <w:spacing w:before="160" w:after="0"/>
            </w:pPr>
            <w:r w:rsidRPr="51A7CB64">
              <w:rPr>
                <w:rFonts w:ascii="Arial" w:eastAsia="Arial" w:hAnsi="Arial" w:cs="Arial"/>
                <w:b/>
                <w:bCs/>
                <w:color w:val="000000" w:themeColor="text1"/>
              </w:rPr>
              <w:t>Date</w:t>
            </w:r>
          </w:p>
        </w:tc>
        <w:tc>
          <w:tcPr>
            <w:tcW w:w="7063" w:type="dxa"/>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tcPr>
          <w:p w14:paraId="4385B018" w14:textId="44F70475" w:rsidR="51A7CB64" w:rsidRDefault="51A7CB64" w:rsidP="51A7CB64">
            <w:pPr>
              <w:spacing w:before="160" w:after="0"/>
            </w:pPr>
            <w:r w:rsidRPr="51A7CB64">
              <w:rPr>
                <w:rFonts w:ascii="Arial" w:eastAsia="Arial" w:hAnsi="Arial" w:cs="Arial"/>
                <w:b/>
                <w:bCs/>
                <w:color w:val="000000" w:themeColor="text1"/>
              </w:rPr>
              <w:t>Key Activity</w:t>
            </w:r>
          </w:p>
        </w:tc>
      </w:tr>
      <w:tr w:rsidR="51A7CB64" w14:paraId="69285331"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CB0A872" w14:textId="1BDB376A" w:rsidR="51A7CB64" w:rsidRDefault="51A7CB64" w:rsidP="51A7CB64">
            <w:pPr>
              <w:spacing w:before="160" w:after="0"/>
            </w:pPr>
            <w:r w:rsidRPr="51A7CB64">
              <w:rPr>
                <w:rFonts w:ascii="Arial" w:eastAsia="Arial" w:hAnsi="Arial" w:cs="Arial"/>
                <w:b/>
                <w:bCs/>
              </w:rPr>
              <w:t>Budget Preparation</w:t>
            </w:r>
          </w:p>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3E3F775" w14:textId="57EBFE49" w:rsidR="51A7CB64" w:rsidRDefault="51A7CB64" w:rsidP="51A7CB64">
            <w:pPr>
              <w:spacing w:before="160" w:after="0"/>
            </w:pPr>
            <w:r w:rsidRPr="51A7CB64">
              <w:rPr>
                <w:rFonts w:ascii="Arial" w:eastAsia="Arial" w:hAnsi="Arial" w:cs="Arial"/>
              </w:rPr>
              <w:t>26th Sept 2023</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3EE8B722" w14:textId="13862717" w:rsidR="51A7CB64" w:rsidRDefault="51A7CB64" w:rsidP="51A7CB64">
            <w:pPr>
              <w:spacing w:before="160" w:after="0"/>
            </w:pPr>
            <w:r w:rsidRPr="51A7CB64">
              <w:rPr>
                <w:rFonts w:ascii="Arial" w:eastAsia="Arial" w:hAnsi="Arial" w:cs="Arial"/>
              </w:rPr>
              <w:t>- Issue Budget Circular on budget timetable and publish online on Finance website.</w:t>
            </w:r>
            <w:r>
              <w:br/>
            </w:r>
            <w:r w:rsidRPr="51A7CB64">
              <w:rPr>
                <w:rFonts w:ascii="Arial" w:eastAsia="Arial" w:hAnsi="Arial" w:cs="Arial"/>
              </w:rPr>
              <w:t xml:space="preserve"> - Preparation of Budget Strategy by MOF</w:t>
            </w:r>
          </w:p>
        </w:tc>
      </w:tr>
      <w:tr w:rsidR="51A7CB64" w14:paraId="707690CD"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055E987" w14:textId="6ADD9EC2" w:rsidR="51A7CB64" w:rsidRDefault="51A7CB64"/>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62F27AC6" w14:textId="29C7AC88" w:rsidR="51A7CB64" w:rsidRDefault="51A7CB64" w:rsidP="51A7CB64">
            <w:pPr>
              <w:spacing w:before="160" w:after="0"/>
            </w:pPr>
            <w:r w:rsidRPr="51A7CB64">
              <w:rPr>
                <w:rFonts w:ascii="Arial" w:eastAsia="Arial" w:hAnsi="Arial" w:cs="Arial"/>
              </w:rPr>
              <w:t>19th Oct</w:t>
            </w:r>
            <w:r>
              <w:br/>
            </w:r>
            <w:r w:rsidRPr="51A7CB64">
              <w:rPr>
                <w:rFonts w:ascii="Arial" w:eastAsia="Arial" w:hAnsi="Arial" w:cs="Arial"/>
              </w:rPr>
              <w:t xml:space="preserve"> 26th Oct</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6F881DB2" w14:textId="55075D1C" w:rsidR="51A7CB64" w:rsidRDefault="51A7CB64" w:rsidP="51A7CB64">
            <w:pPr>
              <w:spacing w:before="160" w:after="0"/>
            </w:pPr>
            <w:r w:rsidRPr="51A7CB64">
              <w:rPr>
                <w:rFonts w:ascii="Arial" w:eastAsia="Arial" w:hAnsi="Arial" w:cs="Arial"/>
              </w:rPr>
              <w:t>- Submission of review on GPA progress from national planning department to Finance</w:t>
            </w:r>
            <w:r>
              <w:br/>
            </w:r>
            <w:r w:rsidRPr="51A7CB64">
              <w:rPr>
                <w:rFonts w:ascii="Arial" w:eastAsia="Arial" w:hAnsi="Arial" w:cs="Arial"/>
              </w:rPr>
              <w:t xml:space="preserve"> - CEOs invited to Macroeconomic Advisory Committee on draft Budget Strategy for further review</w:t>
            </w:r>
          </w:p>
        </w:tc>
      </w:tr>
      <w:tr w:rsidR="51A7CB64" w14:paraId="761C6BDE"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81C47A3" w14:textId="02B98427" w:rsidR="51A7CB64" w:rsidRDefault="51A7CB64"/>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737420C" w14:textId="53E1D45F" w:rsidR="51A7CB64" w:rsidRDefault="51A7CB64" w:rsidP="51A7CB64">
            <w:pPr>
              <w:spacing w:before="160" w:after="0"/>
            </w:pPr>
            <w:r w:rsidRPr="51A7CB64">
              <w:rPr>
                <w:rFonts w:ascii="Arial" w:eastAsia="Arial" w:hAnsi="Arial" w:cs="Arial"/>
              </w:rPr>
              <w:t>15th Nov</w:t>
            </w:r>
            <w:r>
              <w:br/>
            </w:r>
            <w:r w:rsidRPr="51A7CB64">
              <w:rPr>
                <w:rFonts w:ascii="Arial" w:eastAsia="Arial" w:hAnsi="Arial" w:cs="Arial"/>
              </w:rPr>
              <w:t xml:space="preserve"> 20th Nov</w:t>
            </w:r>
            <w:r>
              <w:br/>
            </w:r>
            <w:r w:rsidRPr="51A7CB64">
              <w:rPr>
                <w:rFonts w:ascii="Arial" w:eastAsia="Arial" w:hAnsi="Arial" w:cs="Arial"/>
              </w:rPr>
              <w:t xml:space="preserve"> 23rd Nov</w:t>
            </w:r>
            <w:r>
              <w:br/>
            </w:r>
            <w:r w:rsidRPr="51A7CB64">
              <w:rPr>
                <w:rFonts w:ascii="Arial" w:eastAsia="Arial" w:hAnsi="Arial" w:cs="Arial"/>
              </w:rPr>
              <w:t xml:space="preserve"> 15th Dec</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4E0C559A" w14:textId="2CA79877" w:rsidR="51A7CB64" w:rsidRDefault="51A7CB64" w:rsidP="51A7CB64">
            <w:pPr>
              <w:spacing w:before="160" w:after="0"/>
            </w:pPr>
            <w:r w:rsidRPr="51A7CB64">
              <w:rPr>
                <w:rFonts w:ascii="Arial" w:eastAsia="Arial" w:hAnsi="Arial" w:cs="Arial"/>
              </w:rPr>
              <w:t>- Submit Budget Strategy to Cabinet for approval</w:t>
            </w:r>
            <w:r>
              <w:br/>
            </w:r>
            <w:r w:rsidRPr="51A7CB64">
              <w:rPr>
                <w:rFonts w:ascii="Arial" w:eastAsia="Arial" w:hAnsi="Arial" w:cs="Arial"/>
              </w:rPr>
              <w:t xml:space="preserve"> - Issue Budget Circular on approved Budget Strategy and Budget Guidance/Templates</w:t>
            </w:r>
            <w:r>
              <w:br/>
            </w:r>
            <w:r w:rsidRPr="51A7CB64">
              <w:rPr>
                <w:rFonts w:ascii="Arial" w:eastAsia="Arial" w:hAnsi="Arial" w:cs="Arial"/>
              </w:rPr>
              <w:t xml:space="preserve"> - Hold budget orientation (CEO Forum, GFM Forum)</w:t>
            </w:r>
            <w:r>
              <w:br/>
            </w:r>
            <w:r w:rsidRPr="51A7CB64">
              <w:rPr>
                <w:rFonts w:ascii="Arial" w:eastAsia="Arial" w:hAnsi="Arial" w:cs="Arial"/>
              </w:rPr>
              <w:t xml:space="preserve"> - Deadline for all budget and CP submissions to MoF and national planning dept.</w:t>
            </w:r>
            <w:r>
              <w:br/>
            </w:r>
            <w:r w:rsidRPr="51A7CB64">
              <w:rPr>
                <w:rFonts w:ascii="Arial" w:eastAsia="Arial" w:hAnsi="Arial" w:cs="Arial"/>
              </w:rPr>
              <w:t xml:space="preserve"> - Publish Budget Strategy on MoF website</w:t>
            </w:r>
            <w:r>
              <w:br/>
            </w:r>
            <w:r w:rsidRPr="51A7CB64">
              <w:rPr>
                <w:rFonts w:ascii="Arial" w:eastAsia="Arial" w:hAnsi="Arial" w:cs="Arial"/>
              </w:rPr>
              <w:t xml:space="preserve"> - Submit all new staff </w:t>
            </w:r>
            <w:proofErr w:type="gramStart"/>
            <w:r w:rsidRPr="51A7CB64">
              <w:rPr>
                <w:rFonts w:ascii="Arial" w:eastAsia="Arial" w:hAnsi="Arial" w:cs="Arial"/>
              </w:rPr>
              <w:t>proposal</w:t>
            </w:r>
            <w:proofErr w:type="gramEnd"/>
            <w:r w:rsidRPr="51A7CB64">
              <w:rPr>
                <w:rFonts w:ascii="Arial" w:eastAsia="Arial" w:hAnsi="Arial" w:cs="Arial"/>
              </w:rPr>
              <w:t xml:space="preserve"> to Public Service Commission</w:t>
            </w:r>
          </w:p>
        </w:tc>
      </w:tr>
      <w:tr w:rsidR="51A7CB64" w14:paraId="6E856BD2"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37767CB" w14:textId="4EADAA3F" w:rsidR="51A7CB64" w:rsidRDefault="51A7CB64" w:rsidP="51A7CB64">
            <w:pPr>
              <w:spacing w:before="160" w:after="0"/>
            </w:pPr>
            <w:r w:rsidRPr="51A7CB64">
              <w:rPr>
                <w:rFonts w:ascii="Arial" w:eastAsia="Arial" w:hAnsi="Arial" w:cs="Arial"/>
                <w:b/>
                <w:bCs/>
              </w:rPr>
              <w:t>Budget Review &amp; Analysis</w:t>
            </w:r>
          </w:p>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5266716" w14:textId="0E9BE08F" w:rsidR="51A7CB64" w:rsidRDefault="51A7CB64" w:rsidP="51A7CB64">
            <w:pPr>
              <w:spacing w:before="160" w:after="0"/>
            </w:pPr>
            <w:r w:rsidRPr="51A7CB64">
              <w:rPr>
                <w:rFonts w:ascii="Arial" w:eastAsia="Arial" w:hAnsi="Arial" w:cs="Arial"/>
              </w:rPr>
              <w:t>Jan 2024</w:t>
            </w:r>
            <w:r>
              <w:br/>
            </w:r>
            <w:r w:rsidRPr="51A7CB64">
              <w:rPr>
                <w:rFonts w:ascii="Arial" w:eastAsia="Arial" w:hAnsi="Arial" w:cs="Arial"/>
              </w:rPr>
              <w:t xml:space="preserve"> 31st Jan</w:t>
            </w:r>
            <w:r>
              <w:br/>
            </w:r>
            <w:r w:rsidRPr="51A7CB64">
              <w:rPr>
                <w:rFonts w:ascii="Arial" w:eastAsia="Arial" w:hAnsi="Arial" w:cs="Arial"/>
              </w:rPr>
              <w:t xml:space="preserve"> 8th Feb</w:t>
            </w:r>
            <w:r>
              <w:br/>
            </w:r>
            <w:r w:rsidRPr="51A7CB64">
              <w:rPr>
                <w:rFonts w:ascii="Arial" w:eastAsia="Arial" w:hAnsi="Arial" w:cs="Arial"/>
              </w:rPr>
              <w:t xml:space="preserve"> 19th Feb</w:t>
            </w:r>
            <w:r>
              <w:br/>
            </w:r>
            <w:r w:rsidRPr="51A7CB64">
              <w:rPr>
                <w:rFonts w:ascii="Arial" w:eastAsia="Arial" w:hAnsi="Arial" w:cs="Arial"/>
              </w:rPr>
              <w:t xml:space="preserve"> 22nd Feb</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3963A1FC" w14:textId="6362D5F5" w:rsidR="51A7CB64" w:rsidRDefault="51A7CB64" w:rsidP="51A7CB64">
            <w:pPr>
              <w:spacing w:before="160" w:after="0"/>
            </w:pPr>
            <w:r w:rsidRPr="51A7CB64">
              <w:rPr>
                <w:rFonts w:ascii="Arial" w:eastAsia="Arial" w:hAnsi="Arial" w:cs="Arial"/>
              </w:rPr>
              <w:t>- Review of MDA budget &amp; CP submissions by MOF &amp; national planning dept, with ongoing consultations with MDAs and Macroeconomic Technical Committee</w:t>
            </w:r>
            <w:r>
              <w:br/>
            </w:r>
            <w:r w:rsidRPr="51A7CB64">
              <w:rPr>
                <w:rFonts w:ascii="Arial" w:eastAsia="Arial" w:hAnsi="Arial" w:cs="Arial"/>
              </w:rPr>
              <w:t xml:space="preserve"> - Propose consolidated budget requests to management and Macroeconomic Advisory Committee for further review</w:t>
            </w:r>
            <w:r>
              <w:br/>
            </w:r>
            <w:r w:rsidRPr="51A7CB64">
              <w:rPr>
                <w:rFonts w:ascii="Arial" w:eastAsia="Arial" w:hAnsi="Arial" w:cs="Arial"/>
              </w:rPr>
              <w:t xml:space="preserve"> - Conduct budget consultations with MDAs</w:t>
            </w:r>
            <w:r>
              <w:br/>
            </w:r>
            <w:r w:rsidRPr="51A7CB64">
              <w:rPr>
                <w:rFonts w:ascii="Arial" w:eastAsia="Arial" w:hAnsi="Arial" w:cs="Arial"/>
              </w:rPr>
              <w:t xml:space="preserve"> - Hold Donor forum (8th Feb)</w:t>
            </w:r>
            <w:r>
              <w:br/>
            </w:r>
            <w:r w:rsidRPr="51A7CB64">
              <w:rPr>
                <w:rFonts w:ascii="Arial" w:eastAsia="Arial" w:hAnsi="Arial" w:cs="Arial"/>
              </w:rPr>
              <w:t xml:space="preserve"> - Propose consolidated budget to management for approval</w:t>
            </w:r>
          </w:p>
        </w:tc>
      </w:tr>
      <w:tr w:rsidR="51A7CB64" w14:paraId="3BB40046"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339E4ABE" w14:textId="23CDBB34" w:rsidR="51A7CB64" w:rsidRDefault="51A7CB64" w:rsidP="51A7CB64">
            <w:pPr>
              <w:spacing w:before="160" w:after="0"/>
            </w:pPr>
            <w:r w:rsidRPr="51A7CB64">
              <w:rPr>
                <w:rFonts w:ascii="Arial" w:eastAsia="Arial" w:hAnsi="Arial" w:cs="Arial"/>
                <w:b/>
                <w:bCs/>
              </w:rPr>
              <w:t>Budget Approval by Cabinet</w:t>
            </w:r>
          </w:p>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8DD30FB" w14:textId="70320B38" w:rsidR="51A7CB64" w:rsidRDefault="51A7CB64" w:rsidP="51A7CB64">
            <w:pPr>
              <w:spacing w:before="160" w:after="0"/>
            </w:pPr>
            <w:r w:rsidRPr="51A7CB64">
              <w:rPr>
                <w:rFonts w:ascii="Arial" w:eastAsia="Arial" w:hAnsi="Arial" w:cs="Arial"/>
              </w:rPr>
              <w:t>29th Feb</w:t>
            </w:r>
            <w:r>
              <w:br/>
            </w:r>
            <w:r w:rsidRPr="51A7CB64">
              <w:rPr>
                <w:rFonts w:ascii="Arial" w:eastAsia="Arial" w:hAnsi="Arial" w:cs="Arial"/>
              </w:rPr>
              <w:t xml:space="preserve"> 14th Mar</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B7EB130" w14:textId="5E6B507B" w:rsidR="51A7CB64" w:rsidRDefault="51A7CB64" w:rsidP="51A7CB64">
            <w:pPr>
              <w:spacing w:before="160" w:after="0"/>
            </w:pPr>
            <w:r w:rsidRPr="51A7CB64">
              <w:rPr>
                <w:rFonts w:ascii="Arial" w:eastAsia="Arial" w:hAnsi="Arial" w:cs="Arial"/>
              </w:rPr>
              <w:t xml:space="preserve">- Submit draft budget estimates and statement to Cabinet for approval. If changes from Cabinet, MDAs </w:t>
            </w:r>
            <w:proofErr w:type="gramStart"/>
            <w:r w:rsidRPr="51A7CB64">
              <w:rPr>
                <w:rFonts w:ascii="Arial" w:eastAsia="Arial" w:hAnsi="Arial" w:cs="Arial"/>
              </w:rPr>
              <w:t>notified</w:t>
            </w:r>
            <w:proofErr w:type="gramEnd"/>
            <w:r w:rsidRPr="51A7CB64">
              <w:rPr>
                <w:rFonts w:ascii="Arial" w:eastAsia="Arial" w:hAnsi="Arial" w:cs="Arial"/>
              </w:rPr>
              <w:t xml:space="preserve"> for readjustment of their CPs.</w:t>
            </w:r>
            <w:r>
              <w:br/>
            </w:r>
            <w:r w:rsidRPr="51A7CB64">
              <w:rPr>
                <w:rFonts w:ascii="Arial" w:eastAsia="Arial" w:hAnsi="Arial" w:cs="Arial"/>
              </w:rPr>
              <w:t xml:space="preserve"> - MDAs re-submit their final CP and Budget to MoF and national planning department if changes from Cabinet</w:t>
            </w:r>
          </w:p>
        </w:tc>
      </w:tr>
      <w:tr w:rsidR="51A7CB64" w14:paraId="12D37E90"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3C080F7F" w14:textId="2617E7F2" w:rsidR="51A7CB64" w:rsidRDefault="51A7CB64" w:rsidP="51A7CB64">
            <w:pPr>
              <w:spacing w:before="160" w:after="0"/>
            </w:pPr>
            <w:r w:rsidRPr="51A7CB64">
              <w:rPr>
                <w:rFonts w:ascii="Arial" w:eastAsia="Arial" w:hAnsi="Arial" w:cs="Arial"/>
                <w:b/>
                <w:bCs/>
              </w:rPr>
              <w:t>Budget Approval by Legislative Assembly</w:t>
            </w:r>
          </w:p>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2950FF5B" w14:textId="6F158760" w:rsidR="51A7CB64" w:rsidRDefault="51A7CB64" w:rsidP="51A7CB64">
            <w:pPr>
              <w:spacing w:before="160" w:after="0"/>
            </w:pPr>
            <w:r w:rsidRPr="51A7CB64">
              <w:rPr>
                <w:rFonts w:ascii="Arial" w:eastAsia="Arial" w:hAnsi="Arial" w:cs="Arial"/>
              </w:rPr>
              <w:t>24th Apr</w:t>
            </w:r>
            <w:r>
              <w:br/>
            </w:r>
            <w:r w:rsidRPr="51A7CB64">
              <w:rPr>
                <w:rFonts w:ascii="Arial" w:eastAsia="Arial" w:hAnsi="Arial" w:cs="Arial"/>
              </w:rPr>
              <w:t xml:space="preserve"> 30th Apr</w:t>
            </w:r>
            <w:r>
              <w:br/>
            </w:r>
            <w:r w:rsidRPr="51A7CB64">
              <w:rPr>
                <w:rFonts w:ascii="Arial" w:eastAsia="Arial" w:hAnsi="Arial" w:cs="Arial"/>
              </w:rPr>
              <w:t xml:space="preserve"> 30th June</w:t>
            </w:r>
            <w:r>
              <w:br/>
            </w:r>
            <w:r w:rsidRPr="51A7CB64">
              <w:rPr>
                <w:rFonts w:ascii="Arial" w:eastAsia="Arial" w:hAnsi="Arial" w:cs="Arial"/>
              </w:rPr>
              <w:t xml:space="preserve"> 5th July</w:t>
            </w:r>
            <w:r>
              <w:br/>
            </w:r>
            <w:r w:rsidRPr="51A7CB64">
              <w:rPr>
                <w:rFonts w:ascii="Arial" w:eastAsia="Arial" w:hAnsi="Arial" w:cs="Arial"/>
              </w:rPr>
              <w:t xml:space="preserve"> 24th July</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0982217" w14:textId="60FEF285" w:rsidR="51A7CB64" w:rsidRDefault="51A7CB64" w:rsidP="51A7CB64">
            <w:pPr>
              <w:spacing w:before="160" w:after="0"/>
            </w:pPr>
            <w:r w:rsidRPr="51A7CB64">
              <w:rPr>
                <w:rFonts w:ascii="Arial" w:eastAsia="Arial" w:hAnsi="Arial" w:cs="Arial"/>
              </w:rPr>
              <w:t>- Table Draft Annual Budget Estimates and Budget Statement to Parliament</w:t>
            </w:r>
            <w:r>
              <w:br/>
            </w:r>
            <w:r w:rsidRPr="51A7CB64">
              <w:rPr>
                <w:rFonts w:ascii="Arial" w:eastAsia="Arial" w:hAnsi="Arial" w:cs="Arial"/>
              </w:rPr>
              <w:t xml:space="preserve"> - Cabinet Ministers receive budget briefing notes</w:t>
            </w:r>
            <w:r>
              <w:br/>
            </w:r>
            <w:r w:rsidRPr="51A7CB64">
              <w:rPr>
                <w:rFonts w:ascii="Arial" w:eastAsia="Arial" w:hAnsi="Arial" w:cs="Arial"/>
              </w:rPr>
              <w:t xml:space="preserve"> - Prepare presentation for Public Accounts Committee</w:t>
            </w:r>
            <w:r>
              <w:br/>
            </w:r>
            <w:r w:rsidRPr="51A7CB64">
              <w:rPr>
                <w:rFonts w:ascii="Arial" w:eastAsia="Arial" w:hAnsi="Arial" w:cs="Arial"/>
              </w:rPr>
              <w:t xml:space="preserve"> - Publish draft Budget Estimates and Budget Statement online on MoF website</w:t>
            </w:r>
            <w:r>
              <w:br/>
            </w:r>
            <w:r w:rsidRPr="51A7CB64">
              <w:rPr>
                <w:rFonts w:ascii="Arial" w:eastAsia="Arial" w:hAnsi="Arial" w:cs="Arial"/>
              </w:rPr>
              <w:t xml:space="preserve"> - Budget approved by Parliament</w:t>
            </w:r>
            <w:r>
              <w:br/>
            </w:r>
            <w:r w:rsidRPr="51A7CB64">
              <w:rPr>
                <w:rFonts w:ascii="Arial" w:eastAsia="Arial" w:hAnsi="Arial" w:cs="Arial"/>
              </w:rPr>
              <w:t xml:space="preserve"> - Publish approved Budget Estimates and Budget Statement online on MoF website</w:t>
            </w:r>
            <w:r>
              <w:br/>
            </w:r>
            <w:r w:rsidRPr="51A7CB64">
              <w:rPr>
                <w:rFonts w:ascii="Arial" w:eastAsia="Arial" w:hAnsi="Arial" w:cs="Arial"/>
              </w:rPr>
              <w:t xml:space="preserve"> - Publish citizens budget guide</w:t>
            </w:r>
          </w:p>
        </w:tc>
      </w:tr>
      <w:tr w:rsidR="51A7CB64" w14:paraId="6531E998"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41BED895" w14:textId="0FE453FC" w:rsidR="51A7CB64" w:rsidRDefault="51A7CB64" w:rsidP="51A7CB64">
            <w:pPr>
              <w:spacing w:before="160" w:after="0"/>
            </w:pPr>
            <w:r w:rsidRPr="51A7CB64">
              <w:rPr>
                <w:rFonts w:ascii="Arial" w:eastAsia="Arial" w:hAnsi="Arial" w:cs="Arial"/>
                <w:b/>
                <w:bCs/>
              </w:rPr>
              <w:t>Budget Execution &amp; M\&amp;E</w:t>
            </w:r>
          </w:p>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A9DD937" w14:textId="7044F130" w:rsidR="51A7CB64" w:rsidRDefault="51A7CB64" w:rsidP="51A7CB64">
            <w:pPr>
              <w:spacing w:before="160" w:after="0"/>
            </w:pPr>
            <w:r w:rsidRPr="51A7CB64">
              <w:rPr>
                <w:rFonts w:ascii="Arial" w:eastAsia="Arial" w:hAnsi="Arial" w:cs="Arial"/>
              </w:rPr>
              <w:t>5th July</w:t>
            </w:r>
            <w:r>
              <w:br/>
            </w:r>
            <w:r w:rsidRPr="51A7CB64">
              <w:rPr>
                <w:rFonts w:ascii="Arial" w:eastAsia="Arial" w:hAnsi="Arial" w:cs="Arial"/>
              </w:rPr>
              <w:t xml:space="preserve"> 11th July</w:t>
            </w:r>
            <w:r>
              <w:br/>
            </w:r>
            <w:r w:rsidRPr="51A7CB64">
              <w:rPr>
                <w:rFonts w:ascii="Arial" w:eastAsia="Arial" w:hAnsi="Arial" w:cs="Arial"/>
              </w:rPr>
              <w:t xml:space="preserve"> 20th July</w:t>
            </w:r>
            <w:r>
              <w:br/>
            </w:r>
            <w:r w:rsidRPr="51A7CB64">
              <w:rPr>
                <w:rFonts w:ascii="Arial" w:eastAsia="Arial" w:hAnsi="Arial" w:cs="Arial"/>
              </w:rPr>
              <w:t xml:space="preserve"> 31st July</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2629E5AC" w14:textId="0B351FA3" w:rsidR="51A7CB64" w:rsidRDefault="51A7CB64" w:rsidP="51A7CB64">
            <w:pPr>
              <w:spacing w:before="160" w:after="0"/>
            </w:pPr>
            <w:r w:rsidRPr="51A7CB64">
              <w:rPr>
                <w:rFonts w:ascii="Arial" w:eastAsia="Arial" w:hAnsi="Arial" w:cs="Arial"/>
              </w:rPr>
              <w:t>- Asset Registers list due from MDAs to Finance</w:t>
            </w:r>
            <w:r>
              <w:br/>
            </w:r>
            <w:r w:rsidRPr="51A7CB64">
              <w:rPr>
                <w:rFonts w:ascii="Arial" w:eastAsia="Arial" w:hAnsi="Arial" w:cs="Arial"/>
              </w:rPr>
              <w:t xml:space="preserve"> - Government Financial Managers Forum on the Budget FY2025</w:t>
            </w:r>
            <w:r>
              <w:br/>
            </w:r>
            <w:r w:rsidRPr="51A7CB64">
              <w:rPr>
                <w:rFonts w:ascii="Arial" w:eastAsia="Arial" w:hAnsi="Arial" w:cs="Arial"/>
              </w:rPr>
              <w:t xml:space="preserve"> - Annual cash-flow forecast for FY2025 budget due to Finance from MDAs</w:t>
            </w:r>
            <w:r>
              <w:br/>
            </w:r>
            <w:r w:rsidRPr="51A7CB64">
              <w:rPr>
                <w:rFonts w:ascii="Arial" w:eastAsia="Arial" w:hAnsi="Arial" w:cs="Arial"/>
              </w:rPr>
              <w:t xml:space="preserve"> - Annual procurement plan due from MDAs to Finance</w:t>
            </w:r>
          </w:p>
        </w:tc>
      </w:tr>
      <w:tr w:rsidR="51A7CB64" w14:paraId="4BA15278"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64113D54" w14:textId="3AFD018C" w:rsidR="51A7CB64" w:rsidRDefault="51A7CB64"/>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107C5195" w14:textId="4EDD05D9" w:rsidR="51A7CB64" w:rsidRDefault="51A7CB64" w:rsidP="51A7CB64">
            <w:pPr>
              <w:spacing w:before="160" w:after="0"/>
            </w:pPr>
            <w:r w:rsidRPr="51A7CB64">
              <w:rPr>
                <w:rFonts w:ascii="Arial" w:eastAsia="Arial" w:hAnsi="Arial" w:cs="Arial"/>
              </w:rPr>
              <w:t>August</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43F1C8A7" w14:textId="35164941" w:rsidR="51A7CB64" w:rsidRDefault="51A7CB64" w:rsidP="51A7CB64">
            <w:pPr>
              <w:spacing w:before="160" w:after="0"/>
            </w:pPr>
            <w:r w:rsidRPr="51A7CB64">
              <w:rPr>
                <w:rFonts w:ascii="Arial" w:eastAsia="Arial" w:hAnsi="Arial" w:cs="Arial"/>
              </w:rPr>
              <w:t>- Outreach program to line ministries including those in outer-islands and other relevant stakeholders (Departments of Budget, Economics &amp; fiscal policy, Aid Management/Resilience &amp; National planning)</w:t>
            </w:r>
          </w:p>
        </w:tc>
      </w:tr>
      <w:tr w:rsidR="51A7CB64" w14:paraId="362FD532"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5A0C5F96" w14:textId="41A44034" w:rsidR="51A7CB64" w:rsidRDefault="51A7CB64"/>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7BDBA81D" w14:textId="0C473118" w:rsidR="51A7CB64" w:rsidRDefault="51A7CB64" w:rsidP="51A7CB64">
            <w:pPr>
              <w:spacing w:before="160" w:after="0"/>
            </w:pPr>
            <w:r w:rsidRPr="51A7CB64">
              <w:rPr>
                <w:rFonts w:ascii="Arial" w:eastAsia="Arial" w:hAnsi="Arial" w:cs="Arial"/>
              </w:rPr>
              <w:t>September</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5D5F7BC5" w14:textId="47A17215" w:rsidR="51A7CB64" w:rsidRDefault="51A7CB64" w:rsidP="51A7CB64">
            <w:pPr>
              <w:spacing w:before="160" w:after="0"/>
            </w:pPr>
            <w:r w:rsidRPr="51A7CB64">
              <w:rPr>
                <w:rFonts w:ascii="Arial" w:eastAsia="Arial" w:hAnsi="Arial" w:cs="Arial"/>
              </w:rPr>
              <w:t>- Preparation for Budget FY2026 commences</w:t>
            </w:r>
          </w:p>
        </w:tc>
      </w:tr>
      <w:tr w:rsidR="51A7CB64" w14:paraId="0CC644E3" w14:textId="77777777" w:rsidTr="7F04E41F">
        <w:trPr>
          <w:trHeight w:val="300"/>
        </w:trPr>
        <w:tc>
          <w:tcPr>
            <w:tcW w:w="1654"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5B38FBA9" w14:textId="3F91C2B7" w:rsidR="51A7CB64" w:rsidRDefault="51A7CB64"/>
        </w:tc>
        <w:tc>
          <w:tcPr>
            <w:tcW w:w="64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00F789EE" w14:textId="78B51280" w:rsidR="51A7CB64" w:rsidRDefault="51A7CB64" w:rsidP="51A7CB64">
            <w:pPr>
              <w:spacing w:before="160" w:after="0"/>
            </w:pPr>
            <w:r w:rsidRPr="51A7CB64">
              <w:rPr>
                <w:rFonts w:ascii="Arial" w:eastAsia="Arial" w:hAnsi="Arial" w:cs="Arial"/>
              </w:rPr>
              <w:t>July–June</w:t>
            </w:r>
          </w:p>
        </w:tc>
        <w:tc>
          <w:tcPr>
            <w:tcW w:w="7063" w:type="dxa"/>
            <w:tcBorders>
              <w:top w:val="single" w:sz="8" w:space="0" w:color="E6E6E6"/>
              <w:left w:val="single" w:sz="8" w:space="0" w:color="E6E6E6"/>
              <w:bottom w:val="single" w:sz="8" w:space="0" w:color="E6E6E6"/>
              <w:right w:val="single" w:sz="8" w:space="0" w:color="E6E6E6"/>
            </w:tcBorders>
            <w:tcMar>
              <w:top w:w="15" w:type="dxa"/>
              <w:left w:w="15" w:type="dxa"/>
              <w:bottom w:w="15" w:type="dxa"/>
              <w:right w:w="15" w:type="dxa"/>
            </w:tcMar>
            <w:vAlign w:val="center"/>
          </w:tcPr>
          <w:p w14:paraId="2805CE1B" w14:textId="48E4728D" w:rsidR="51A7CB64" w:rsidRDefault="51A7CB64" w:rsidP="51A7CB64">
            <w:pPr>
              <w:spacing w:before="160" w:after="0"/>
            </w:pPr>
            <w:r w:rsidRPr="51A7CB64">
              <w:rPr>
                <w:rFonts w:ascii="Arial" w:eastAsia="Arial" w:hAnsi="Arial" w:cs="Arial"/>
              </w:rPr>
              <w:t>- Budget in-year reports (via regular Economic &amp; Financial Reports)</w:t>
            </w:r>
          </w:p>
        </w:tc>
      </w:tr>
    </w:tbl>
    <w:p w14:paraId="70E1412B" w14:textId="683935C8" w:rsidR="5C5C0003" w:rsidRDefault="4CB73A54" w:rsidP="5C5C0003">
      <w:pPr>
        <w:rPr>
          <w:i/>
        </w:rPr>
      </w:pPr>
      <w:r w:rsidRPr="2AEC41BA">
        <w:rPr>
          <w:i/>
          <w:iCs/>
        </w:rPr>
        <w:t xml:space="preserve">Source: </w:t>
      </w:r>
      <w:r w:rsidR="101B0BE9" w:rsidRPr="2AEC41BA">
        <w:rPr>
          <w:i/>
          <w:iCs/>
        </w:rPr>
        <w:t xml:space="preserve">Table 7 </w:t>
      </w:r>
      <w:r w:rsidRPr="2AEC41BA">
        <w:rPr>
          <w:i/>
          <w:iCs/>
        </w:rPr>
        <w:t xml:space="preserve">Budget Strategy and Funding Envelope FY 2025. The timetable for FY 2025 </w:t>
      </w:r>
      <w:r w:rsidR="014C5366" w:rsidRPr="2AEC41BA">
        <w:rPr>
          <w:i/>
          <w:iCs/>
        </w:rPr>
        <w:t>is presented here</w:t>
      </w:r>
      <w:r w:rsidRPr="2AEC41BA">
        <w:rPr>
          <w:i/>
          <w:iCs/>
        </w:rPr>
        <w:t xml:space="preserve"> as it </w:t>
      </w:r>
      <w:r w:rsidR="4A11FF12" w:rsidRPr="2AEC41BA">
        <w:rPr>
          <w:i/>
          <w:iCs/>
        </w:rPr>
        <w:t>is more representat</w:t>
      </w:r>
      <w:r w:rsidR="38446AF1" w:rsidRPr="2AEC41BA">
        <w:rPr>
          <w:i/>
          <w:iCs/>
        </w:rPr>
        <w:t>ive of the usual budget process than the FY 2026.</w:t>
      </w:r>
    </w:p>
    <w:p w14:paraId="5D76A267" w14:textId="1000C3A6" w:rsidR="0031187E" w:rsidRDefault="0031187E" w:rsidP="0031187E"/>
    <w:p w14:paraId="59EB6001" w14:textId="6ADAD503" w:rsidR="0031187E" w:rsidRPr="00895E44" w:rsidRDefault="00CC01F1" w:rsidP="00895E44">
      <w:pPr>
        <w:pStyle w:val="TOCHeading"/>
        <w:rPr>
          <w:bCs/>
        </w:rPr>
      </w:pPr>
      <w:r>
        <w:rPr>
          <w:bCs/>
        </w:rPr>
        <w:lastRenderedPageBreak/>
        <w:fldChar w:fldCharType="begin"/>
      </w:r>
      <w:r>
        <w:rPr>
          <w:bCs/>
        </w:rPr>
        <w:instrText xml:space="preserve"> TC "</w:instrText>
      </w:r>
      <w:bookmarkStart w:id="74" w:name="_Toc216652179"/>
      <w:r>
        <w:rPr>
          <w:bCs/>
        </w:rPr>
        <w:instrText>Annex IV. Ministry of Finance Organogram</w:instrText>
      </w:r>
      <w:bookmarkEnd w:id="74"/>
      <w:r>
        <w:rPr>
          <w:bCs/>
        </w:rPr>
        <w:instrText xml:space="preserve">"\f J </w:instrText>
      </w:r>
      <w:r>
        <w:rPr>
          <w:bCs/>
        </w:rPr>
        <w:fldChar w:fldCharType="end"/>
      </w:r>
      <w:r w:rsidR="00895E44" w:rsidRPr="00895E44">
        <w:rPr>
          <w:bCs/>
        </w:rPr>
        <w:t>Annex IV. Ministry of Finance Organogram</w:t>
      </w:r>
    </w:p>
    <w:p w14:paraId="48CF7428" w14:textId="77777777" w:rsidR="00895E44" w:rsidRDefault="00895E44" w:rsidP="0031187E"/>
    <w:p w14:paraId="1E4CE5E2" w14:textId="416C30D9" w:rsidR="00895E44" w:rsidRPr="0031187E" w:rsidRDefault="00895E44" w:rsidP="0031187E">
      <w:r>
        <w:rPr>
          <w:noProof/>
        </w:rPr>
        <w:drawing>
          <wp:inline distT="0" distB="0" distL="0" distR="0" wp14:anchorId="3CA0926E" wp14:editId="1C2E83A1">
            <wp:extent cx="5943600" cy="2882265"/>
            <wp:effectExtent l="0" t="0" r="0" b="0"/>
            <wp:docPr id="122184589" name="Picture 1" descr="Ministry of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ry of Financ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2882265"/>
                    </a:xfrm>
                    <a:prstGeom prst="rect">
                      <a:avLst/>
                    </a:prstGeom>
                    <a:noFill/>
                    <a:ln>
                      <a:noFill/>
                    </a:ln>
                  </pic:spPr>
                </pic:pic>
              </a:graphicData>
            </a:graphic>
          </wp:inline>
        </w:drawing>
      </w:r>
    </w:p>
    <w:p w14:paraId="4D61257D" w14:textId="77777777" w:rsidR="00634F0A" w:rsidRPr="00412B3F" w:rsidRDefault="00634F0A" w:rsidP="49A67675"/>
    <w:sectPr w:rsidR="00634F0A" w:rsidRPr="00412B3F" w:rsidSect="00512CA0">
      <w:pgSz w:w="12240" w:h="15840" w:code="1"/>
      <w:pgMar w:top="1440" w:right="1440" w:bottom="1440" w:left="1440" w:header="864" w:footer="36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D1E2" w14:textId="77777777" w:rsidR="00D8024D" w:rsidRDefault="00D8024D">
      <w:r>
        <w:separator/>
      </w:r>
    </w:p>
  </w:endnote>
  <w:endnote w:type="continuationSeparator" w:id="0">
    <w:p w14:paraId="34A88B8F" w14:textId="77777777" w:rsidR="00D8024D" w:rsidRDefault="00D80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sig w:usb0="00000003" w:usb1="00000000" w:usb2="00000000" w:usb3="00000000" w:csb0="00000001"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9FCF" w14:textId="77777777" w:rsidR="00EA2F9C" w:rsidRPr="008B0003" w:rsidRDefault="00EA2F9C" w:rsidP="006E1A32">
    <w:pPr>
      <w:pStyle w:val="Footer"/>
      <w:rPr>
        <w:rStyle w:val="PageNumber"/>
      </w:rPr>
    </w:pPr>
    <w:r w:rsidRPr="008B0003">
      <w:rPr>
        <w:rStyle w:val="PageNumber"/>
        <w:highlight w:val="lightGray"/>
      </w:rPr>
      <w:fldChar w:fldCharType="begin"/>
    </w:r>
    <w:r w:rsidRPr="008B0003">
      <w:rPr>
        <w:rStyle w:val="PageNumber"/>
        <w:highlight w:val="lightGray"/>
      </w:rPr>
      <w:instrText xml:space="preserve"> PAGE </w:instrText>
    </w:r>
    <w:r w:rsidRPr="008B0003">
      <w:rPr>
        <w:rStyle w:val="PageNumber"/>
        <w:highlight w:val="lightGray"/>
      </w:rPr>
      <w:fldChar w:fldCharType="separate"/>
    </w:r>
    <w:r>
      <w:rPr>
        <w:rStyle w:val="PageNumber"/>
        <w:noProof/>
        <w:highlight w:val="lightGray"/>
      </w:rPr>
      <w:t>6</w:t>
    </w:r>
    <w:r w:rsidRPr="008B0003">
      <w:rPr>
        <w:rStyle w:val="PageNumber"/>
        <w:highlight w:val="lightGray"/>
      </w:rPr>
      <w:fldChar w:fldCharType="end"/>
    </w:r>
    <w:r>
      <w:rPr>
        <w:rStyle w:val="PageNumber"/>
      </w:rPr>
      <w:tab/>
    </w:r>
    <w:r w:rsidRPr="008B0003">
      <w:t>international monetary fund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E776" w14:textId="77777777" w:rsidR="00262FDF" w:rsidRPr="00262FDF" w:rsidRDefault="0040514E" w:rsidP="00262FDF">
    <w:pPr>
      <w:pStyle w:val="Footer"/>
      <w:rPr>
        <w:color w:val="808080" w:themeColor="background1" w:themeShade="80"/>
      </w:rPr>
    </w:pPr>
    <w:r>
      <w:rPr>
        <w:rFonts w:ascii="Arial Black" w:hAnsi="Arial Black"/>
        <w:b/>
        <w:bCs/>
      </w:rPr>
      <w:t>IMF</w:t>
    </w:r>
    <w:r w:rsidR="00262FDF" w:rsidRPr="00B15B43">
      <w:rPr>
        <w:rStyle w:val="PageNumber"/>
      </w:rPr>
      <w:tab/>
    </w:r>
    <w:r w:rsidR="00DA4CB1">
      <w:rPr>
        <w:rStyle w:val="PageNumber"/>
      </w:rPr>
      <w:t>Technical Assistance Report</w:t>
    </w:r>
    <w:r w:rsidR="00DA4CB1" w:rsidRPr="006A25A9">
      <w:t xml:space="preserve"> </w:t>
    </w:r>
    <w:r w:rsidR="00DA4CB1" w:rsidRPr="006A25A9">
      <w:rPr>
        <w:color w:val="808080" w:themeColor="background1" w:themeShade="80"/>
      </w:rPr>
      <w:t>|</w:t>
    </w:r>
    <w:r w:rsidR="00DA4CB1" w:rsidRPr="006A25A9">
      <w:t xml:space="preserve"> </w:t>
    </w:r>
    <w:r w:rsidR="00262FDF" w:rsidRPr="006A25A9">
      <w:rPr>
        <w:rStyle w:val="PageNumber"/>
      </w:rPr>
      <w:fldChar w:fldCharType="begin"/>
    </w:r>
    <w:r w:rsidR="00262FDF" w:rsidRPr="006A25A9">
      <w:rPr>
        <w:rStyle w:val="PageNumber"/>
      </w:rPr>
      <w:instrText xml:space="preserve"> PAGE </w:instrText>
    </w:r>
    <w:r w:rsidR="00262FDF" w:rsidRPr="006A25A9">
      <w:rPr>
        <w:rStyle w:val="PageNumber"/>
      </w:rPr>
      <w:fldChar w:fldCharType="separate"/>
    </w:r>
    <w:r w:rsidR="00262FDF">
      <w:rPr>
        <w:rStyle w:val="PageNumber"/>
      </w:rPr>
      <w:t>3</w:t>
    </w:r>
    <w:r w:rsidR="00262FDF" w:rsidRPr="006A25A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2FC0" w14:textId="77777777" w:rsidR="00D8024D" w:rsidRDefault="00D8024D" w:rsidP="00447A53">
      <w:pPr>
        <w:spacing w:after="0"/>
      </w:pPr>
      <w:r>
        <w:separator/>
      </w:r>
    </w:p>
  </w:footnote>
  <w:footnote w:type="continuationSeparator" w:id="0">
    <w:p w14:paraId="776A6C6A" w14:textId="77777777" w:rsidR="00D8024D" w:rsidRDefault="00D8024D">
      <w:r>
        <w:continuationSeparator/>
      </w:r>
    </w:p>
  </w:footnote>
  <w:footnote w:type="continuationNotice" w:id="1">
    <w:p w14:paraId="26A53C0E" w14:textId="77777777" w:rsidR="00D8024D" w:rsidRDefault="00D8024D">
      <w:pPr>
        <w:jc w:val="right"/>
      </w:pPr>
      <w:r>
        <w:t>(continued...)</w:t>
      </w:r>
    </w:p>
  </w:footnote>
  <w:footnote w:id="2">
    <w:p w14:paraId="621982BD" w14:textId="77777777" w:rsidR="00596266" w:rsidRDefault="00596266" w:rsidP="00596266">
      <w:pPr>
        <w:pStyle w:val="FootnoteText"/>
      </w:pPr>
      <w:r>
        <w:rPr>
          <w:rStyle w:val="FootnoteReference"/>
        </w:rPr>
        <w:footnoteRef/>
      </w:r>
      <w:r>
        <w:t xml:space="preserve"> </w:t>
      </w:r>
      <w:hyperlink r:id="rId1" w:history="1">
        <w:proofErr w:type="spellStart"/>
        <w:r w:rsidRPr="00DC627A">
          <w:rPr>
            <w:rStyle w:val="Hyperlink"/>
          </w:rPr>
          <w:t>Acalin</w:t>
        </w:r>
        <w:proofErr w:type="spellEnd"/>
        <w:r w:rsidRPr="00DC627A">
          <w:rPr>
            <w:rStyle w:val="Hyperlink"/>
          </w:rPr>
          <w:t xml:space="preserve"> and others 2025. “Fiscal Guardrails against Rising Debt and Looming Spending Pressures.” IMF Staff Discussion Note SDN2025/004, International Monetary Fund, Washington, DC.</w:t>
        </w:r>
      </w:hyperlink>
    </w:p>
  </w:footnote>
  <w:footnote w:id="3">
    <w:p w14:paraId="35A66AA8" w14:textId="5F780558" w:rsidR="7A5B3C7E" w:rsidRDefault="7A5B3C7E" w:rsidP="7A5B3C7E">
      <w:pPr>
        <w:pStyle w:val="FootnoteText"/>
      </w:pPr>
      <w:r w:rsidRPr="7A5B3C7E">
        <w:rPr>
          <w:rStyle w:val="FootnoteReference"/>
        </w:rPr>
        <w:footnoteRef/>
      </w:r>
      <w:r w:rsidR="2DEC09A1">
        <w:t xml:space="preserve"> See Beaumont, A. </w:t>
      </w:r>
      <w:r w:rsidR="54705C20">
        <w:t>“</w:t>
      </w:r>
      <w:r w:rsidR="002947EB">
        <w:t xml:space="preserve">Tonga: </w:t>
      </w:r>
      <w:proofErr w:type="spellStart"/>
      <w:r w:rsidR="002947EB">
        <w:t>Macrofiscal</w:t>
      </w:r>
      <w:proofErr w:type="spellEnd"/>
      <w:r w:rsidR="002947EB">
        <w:t xml:space="preserve"> Modelling</w:t>
      </w:r>
      <w:r w:rsidR="54705C20">
        <w:t>”, PFTAC</w:t>
      </w:r>
      <w:r w:rsidR="002947EB">
        <w:t>,</w:t>
      </w:r>
      <w:r w:rsidR="54705C20">
        <w:t xml:space="preserve"> 2024</w:t>
      </w:r>
      <w:r w:rsidR="002947EB">
        <w:t>.</w:t>
      </w:r>
    </w:p>
  </w:footnote>
  <w:footnote w:id="4">
    <w:p w14:paraId="51C59C16" w14:textId="31BB3987" w:rsidR="62AA8828" w:rsidRDefault="62AA8828" w:rsidP="62AA8828">
      <w:pPr>
        <w:pStyle w:val="FootnoteText"/>
      </w:pPr>
      <w:r w:rsidRPr="62AA8828">
        <w:rPr>
          <w:rStyle w:val="FootnoteReference"/>
        </w:rPr>
        <w:footnoteRef/>
      </w:r>
      <w:r w:rsidR="45A91D4F">
        <w:t xml:space="preserve"> See for example, </w:t>
      </w:r>
      <w:r w:rsidR="45A91D4F" w:rsidRPr="170A2C62">
        <w:t xml:space="preserve">Curristine </w:t>
      </w:r>
      <w:r w:rsidR="45A91D4F" w:rsidRPr="411FE8F7">
        <w:rPr>
          <w:i/>
        </w:rPr>
        <w:t>et al</w:t>
      </w:r>
      <w:r w:rsidR="45A91D4F" w:rsidRPr="170A2C62">
        <w:t xml:space="preserve">, “How to Develop and </w:t>
      </w:r>
      <w:r w:rsidR="73626BD4" w:rsidRPr="170A2C62">
        <w:t xml:space="preserve">Implement a </w:t>
      </w:r>
      <w:r w:rsidR="45A91D4F" w:rsidRPr="170A2C62">
        <w:t xml:space="preserve">Medium-Term Fiscal Framework”, IMF How to Note </w:t>
      </w:r>
      <w:r w:rsidR="411FE8F7" w:rsidRPr="170A2C62">
        <w:t>05/</w:t>
      </w:r>
      <w:r w:rsidR="45A91D4F" w:rsidRPr="170A2C62">
        <w:t>2024</w:t>
      </w:r>
      <w:r w:rsidR="411FE8F7" w:rsidRPr="170A2C62">
        <w:t xml:space="preserve"> (2024), page 34.</w:t>
      </w:r>
    </w:p>
  </w:footnote>
  <w:footnote w:id="5">
    <w:p w14:paraId="0338AD63" w14:textId="33C956CF" w:rsidR="00F71EE5" w:rsidRDefault="00F71EE5">
      <w:pPr>
        <w:pStyle w:val="FootnoteText"/>
      </w:pPr>
      <w:r>
        <w:rPr>
          <w:rStyle w:val="FootnoteReference"/>
        </w:rPr>
        <w:footnoteRef/>
      </w:r>
      <w:r>
        <w:t xml:space="preserve"> </w:t>
      </w:r>
      <w:r w:rsidR="003D3750">
        <w:t>Tonga contracted four power-purchase agreements (</w:t>
      </w:r>
      <w:r w:rsidR="00D95BC8">
        <w:t xml:space="preserve">3 diesel, or solar) </w:t>
      </w:r>
      <w:r w:rsidR="000F7C6E">
        <w:t xml:space="preserve">between 2000 and 2011 </w:t>
      </w:r>
      <w:r w:rsidR="00D95BC8">
        <w:t xml:space="preserve">for a total installed capacity of </w:t>
      </w:r>
      <w:r w:rsidR="000F7C6E">
        <w:t>40 megawatts</w:t>
      </w:r>
      <w:r w:rsidR="00CF3A04">
        <w:t xml:space="preserve">, with </w:t>
      </w:r>
      <w:r w:rsidR="008349B0">
        <w:t>Tonga Power Limited</w:t>
      </w:r>
      <w:r w:rsidR="00E14919">
        <w:t xml:space="preserve"> as </w:t>
      </w:r>
      <w:proofErr w:type="spellStart"/>
      <w:r w:rsidR="00E14919">
        <w:t>offtaker</w:t>
      </w:r>
      <w:proofErr w:type="spellEnd"/>
      <w:r w:rsidR="0030732D">
        <w:t xml:space="preserve"> (Source: </w:t>
      </w:r>
      <w:r w:rsidR="007979F5">
        <w:t>Private Participation in Infrastructure database, The World Bank)</w:t>
      </w:r>
      <w:r w:rsidR="00E14919">
        <w:t>. The mission could not confirm the existence of a payment guarantee from the government to</w:t>
      </w:r>
      <w:r w:rsidR="000033E4">
        <w:t xml:space="preserve"> the private partners.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D368" w14:textId="77777777" w:rsidR="00262FDF" w:rsidRDefault="00262FDF" w:rsidP="00262FDF">
    <w:pPr>
      <w:pStyle w:val="Header"/>
      <w:jc w:val="center"/>
    </w:pPr>
    <w:r>
      <w:rPr>
        <w:noProof/>
      </w:rPr>
      <mc:AlternateContent>
        <mc:Choice Requires="wpg">
          <w:drawing>
            <wp:anchor distT="0" distB="0" distL="114300" distR="114300" simplePos="0" relativeHeight="251658240" behindDoc="1" locked="0" layoutInCell="1" allowOverlap="1" wp14:anchorId="0C95DAC6" wp14:editId="6BF6869D">
              <wp:simplePos x="0" y="0"/>
              <wp:positionH relativeFrom="page">
                <wp:align>center</wp:align>
              </wp:positionH>
              <wp:positionV relativeFrom="page">
                <wp:align>center</wp:align>
              </wp:positionV>
              <wp:extent cx="7772400" cy="10058400"/>
              <wp:effectExtent l="0" t="0" r="0" b="0"/>
              <wp:wrapNone/>
              <wp:docPr id="11" name="Group 11"/>
              <wp:cNvGraphicFramePr/>
              <a:graphic xmlns:a="http://schemas.openxmlformats.org/drawingml/2006/main">
                <a:graphicData uri="http://schemas.microsoft.com/office/word/2010/wordprocessingGroup">
                  <wpg:wgp>
                    <wpg:cNvGrpSpPr/>
                    <wpg:grpSpPr>
                      <a:xfrm>
                        <a:off x="0" y="0"/>
                        <a:ext cx="7772400" cy="10058400"/>
                        <a:chOff x="0" y="0"/>
                        <a:chExt cx="7772400" cy="10057765"/>
                      </a:xfrm>
                    </wpg:grpSpPr>
                    <pic:pic xmlns:pic="http://schemas.openxmlformats.org/drawingml/2006/picture">
                      <pic:nvPicPr>
                        <pic:cNvPr id="10" name="Graphic 10">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771765" cy="10057765"/>
                        </a:xfrm>
                        <a:prstGeom prst="rect">
                          <a:avLst/>
                        </a:prstGeom>
                      </pic:spPr>
                    </pic:pic>
                    <pic:pic xmlns:pic="http://schemas.openxmlformats.org/drawingml/2006/picture">
                      <pic:nvPicPr>
                        <pic:cNvPr id="9" name="Graphic 9"/>
                        <pic:cNvPicPr>
                          <a:picLocks noChangeAspect="1"/>
                        </pic:cNvPicPr>
                      </pic:nvPicPr>
                      <pic:blipFill rotWithShape="1">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rcRect t="36228" b="30528"/>
                        <a:stretch/>
                      </pic:blipFill>
                      <pic:spPr bwMode="auto">
                        <a:xfrm>
                          <a:off x="0" y="3643952"/>
                          <a:ext cx="7772400" cy="334645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FCF0835" id="Group 11" o:spid="_x0000_s1026" style="position:absolute;margin-left:0;margin-top:0;width:612pt;height:11in;z-index:-251658240;mso-position-horizontal:center;mso-position-horizontal-relative:page;mso-position-vertical:center;mso-position-vertical-relative:page;mso-height-relative:margin" coordsize="77724,1005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0" o:spid="_x0000_s1027" type="#_x0000_t75" alt="&quot;&quot;" style="position:absolute;width:77717;height:100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">
                <v:imagedata r:id="rId5" o:title=""/>
              </v:shape>
              <v:shape id="Graphic 9" o:spid="_x0000_s1028" type="#_x0000_t75" style="position:absolute;top:36439;width:77724;height:33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">
                <v:imagedata r:id="rId6" o:title="" croptop="23742f" cropbottom="20007f"/>
              </v:shape>
              <w10:wrap anchorx="page" anchory="page"/>
            </v:group>
          </w:pict>
        </mc:Fallback>
      </mc:AlternateContent>
    </w:r>
  </w:p>
  <w:p w14:paraId="0343FB0D" w14:textId="77777777" w:rsidR="00262FDF" w:rsidRDefault="00262FDF" w:rsidP="00262FDF">
    <w:pPr>
      <w:pStyle w:val="Header"/>
      <w:jc w:val="center"/>
    </w:pPr>
  </w:p>
  <w:p w14:paraId="6202D306" w14:textId="77777777" w:rsidR="00EA2F9C" w:rsidRPr="00262FDF" w:rsidRDefault="00EA2F9C" w:rsidP="00262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B116" w14:textId="77777777" w:rsidR="00EA2F9C" w:rsidRDefault="00EA2F9C" w:rsidP="0048515C">
    <w:pPr>
      <w:pStyle w:val="Header"/>
    </w:pPr>
    <w:r>
      <w:t xml:space="preserve">[country] – </w:t>
    </w:r>
    <w:sdt>
      <w:sdtPr>
        <w:alias w:val="Document Title"/>
        <w:tag w:val="Document Title"/>
        <w:id w:val="1922289507"/>
        <w:placeholder>
          <w:docPart w:val="8715786491AA4758938D572E647BCFDF"/>
        </w:placeholder>
        <w:temporary/>
        <w15:color w:val="993300"/>
        <w:text/>
      </w:sdtPr>
      <w:sdtEndPr/>
      <w:sdtContent>
        <w:r>
          <w:t>[document title]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UNTRY"/>
      <w:tag w:val="COUNTRY"/>
      <w:id w:val="1731423697"/>
      <w:placeholder>
        <w:docPart w:val="8715786491AA4758938D572E647BCFDF"/>
      </w:placeholder>
      <w:temporary/>
      <w15:color w:val="993300"/>
      <w:text/>
    </w:sdtPr>
    <w:sdtEndPr/>
    <w:sdtContent>
      <w:p w14:paraId="083424D3" w14:textId="77777777" w:rsidR="00EA2F9C" w:rsidRDefault="00EA2F9C" w:rsidP="00B6346E">
        <w:pPr>
          <w:pStyle w:val="Header"/>
          <w:jc w:val="right"/>
        </w:pPr>
        <w:r>
          <w:t>[country]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BFA42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500D3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80E94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38A99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20420E"/>
    <w:lvl w:ilvl="0">
      <w:start w:val="1"/>
      <w:numFmt w:val="bullet"/>
      <w:lvlText w:val=""/>
      <w:lvlJc w:val="left"/>
      <w:pPr>
        <w:tabs>
          <w:tab w:val="num" w:pos="1890"/>
        </w:tabs>
        <w:ind w:left="1890" w:hanging="360"/>
      </w:pPr>
      <w:rPr>
        <w:rFonts w:ascii="Symbol" w:hAnsi="Symbol" w:hint="default"/>
      </w:rPr>
    </w:lvl>
  </w:abstractNum>
  <w:abstractNum w:abstractNumId="5" w15:restartNumberingAfterBreak="0">
    <w:nsid w:val="FFFFFF81"/>
    <w:multiLevelType w:val="singleLevel"/>
    <w:tmpl w:val="3118F4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D89F2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DF446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9061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BECB6A2"/>
    <w:lvl w:ilvl="0">
      <w:start w:val="1"/>
      <w:numFmt w:val="bullet"/>
      <w:pStyle w:val="ListBullet"/>
      <w:lvlText w:val=""/>
      <w:lvlJc w:val="left"/>
      <w:pPr>
        <w:ind w:left="360" w:hanging="360"/>
      </w:pPr>
      <w:rPr>
        <w:rFonts w:ascii="Wingdings" w:hAnsi="Wingdings" w:hint="default"/>
        <w:color w:val="009CDE" w:themeColor="accent1"/>
      </w:rPr>
    </w:lvl>
  </w:abstractNum>
  <w:abstractNum w:abstractNumId="10" w15:restartNumberingAfterBreak="0">
    <w:nsid w:val="037C4FA2"/>
    <w:multiLevelType w:val="multilevel"/>
    <w:tmpl w:val="73528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4416D"/>
    <w:multiLevelType w:val="multilevel"/>
    <w:tmpl w:val="441C6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024EC"/>
    <w:multiLevelType w:val="hybridMultilevel"/>
    <w:tmpl w:val="79E26C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0D2862"/>
    <w:multiLevelType w:val="multilevel"/>
    <w:tmpl w:val="CCD25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C47A5"/>
    <w:multiLevelType w:val="multilevel"/>
    <w:tmpl w:val="809079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05CA9"/>
    <w:multiLevelType w:val="hybridMultilevel"/>
    <w:tmpl w:val="7D42E366"/>
    <w:lvl w:ilvl="0" w:tplc="FFFFFFFF">
      <w:start w:val="1"/>
      <w:numFmt w:val="decimal"/>
      <w:pStyle w:val="ParagraphNumbering"/>
      <w:lvlText w:val="%1.     "/>
      <w:lvlJc w:val="left"/>
      <w:pPr>
        <w:tabs>
          <w:tab w:val="num" w:pos="990"/>
        </w:tabs>
        <w:ind w:left="270" w:firstLine="0"/>
      </w:pPr>
      <w:rPr>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82216F8"/>
    <w:multiLevelType w:val="multilevel"/>
    <w:tmpl w:val="C01C6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A3B19"/>
    <w:multiLevelType w:val="multilevel"/>
    <w:tmpl w:val="C32C1E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D6BF5"/>
    <w:multiLevelType w:val="hybridMultilevel"/>
    <w:tmpl w:val="29F033AE"/>
    <w:lvl w:ilvl="0" w:tplc="96D26CB8">
      <w:start w:val="1"/>
      <w:numFmt w:val="bullet"/>
      <w:lvlText w:val=""/>
      <w:lvlJc w:val="left"/>
      <w:pPr>
        <w:ind w:left="360" w:hanging="360"/>
      </w:pPr>
      <w:rPr>
        <w:rFonts w:ascii="Wingdings" w:hAnsi="Wingdings" w:cs="Wingdings" w:hint="default"/>
        <w:color w:val="009CDE" w:themeColor="accent1"/>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F6F81"/>
    <w:multiLevelType w:val="multilevel"/>
    <w:tmpl w:val="CC660E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01C23"/>
    <w:multiLevelType w:val="multilevel"/>
    <w:tmpl w:val="6554B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83E36"/>
    <w:multiLevelType w:val="hybridMultilevel"/>
    <w:tmpl w:val="9C46957A"/>
    <w:lvl w:ilvl="0" w:tplc="8B50EB6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560332"/>
    <w:multiLevelType w:val="hybridMultilevel"/>
    <w:tmpl w:val="9EBE7024"/>
    <w:lvl w:ilvl="0" w:tplc="72F6A3A2">
      <w:start w:val="1"/>
      <w:numFmt w:val="bullet"/>
      <w:lvlText w:val=""/>
      <w:lvlJc w:val="left"/>
      <w:pPr>
        <w:ind w:left="720" w:hanging="360"/>
      </w:pPr>
      <w:rPr>
        <w:rFonts w:ascii="Symbol" w:hAnsi="Symbol" w:hint="default"/>
        <w:color w:val="B57E00"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8A24CC7"/>
    <w:multiLevelType w:val="multilevel"/>
    <w:tmpl w:val="5F861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C1BA5"/>
    <w:multiLevelType w:val="multilevel"/>
    <w:tmpl w:val="64B01D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317A5"/>
    <w:multiLevelType w:val="hybridMultilevel"/>
    <w:tmpl w:val="8BDC1A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BFE062B"/>
    <w:multiLevelType w:val="hybridMultilevel"/>
    <w:tmpl w:val="AE4AD78C"/>
    <w:lvl w:ilvl="0" w:tplc="7FC414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05C16E"/>
    <w:multiLevelType w:val="hybridMultilevel"/>
    <w:tmpl w:val="FFFFFFFF"/>
    <w:lvl w:ilvl="0" w:tplc="F850AA38">
      <w:start w:val="1"/>
      <w:numFmt w:val="bullet"/>
      <w:lvlText w:val=""/>
      <w:lvlJc w:val="left"/>
      <w:pPr>
        <w:ind w:left="720" w:hanging="360"/>
      </w:pPr>
      <w:rPr>
        <w:rFonts w:ascii="Wingdings" w:hAnsi="Wingdings" w:hint="default"/>
      </w:rPr>
    </w:lvl>
    <w:lvl w:ilvl="1" w:tplc="97C610EA">
      <w:start w:val="1"/>
      <w:numFmt w:val="bullet"/>
      <w:lvlText w:val="o"/>
      <w:lvlJc w:val="left"/>
      <w:pPr>
        <w:ind w:left="1440" w:hanging="360"/>
      </w:pPr>
      <w:rPr>
        <w:rFonts w:ascii="Courier New" w:hAnsi="Courier New" w:hint="default"/>
      </w:rPr>
    </w:lvl>
    <w:lvl w:ilvl="2" w:tplc="65283014">
      <w:start w:val="1"/>
      <w:numFmt w:val="bullet"/>
      <w:lvlText w:val=""/>
      <w:lvlJc w:val="left"/>
      <w:pPr>
        <w:ind w:left="2160" w:hanging="360"/>
      </w:pPr>
      <w:rPr>
        <w:rFonts w:ascii="Wingdings" w:hAnsi="Wingdings" w:hint="default"/>
      </w:rPr>
    </w:lvl>
    <w:lvl w:ilvl="3" w:tplc="CB54083E">
      <w:start w:val="1"/>
      <w:numFmt w:val="bullet"/>
      <w:lvlText w:val=""/>
      <w:lvlJc w:val="left"/>
      <w:pPr>
        <w:ind w:left="2880" w:hanging="360"/>
      </w:pPr>
      <w:rPr>
        <w:rFonts w:ascii="Symbol" w:hAnsi="Symbol" w:hint="default"/>
      </w:rPr>
    </w:lvl>
    <w:lvl w:ilvl="4" w:tplc="77D22832">
      <w:start w:val="1"/>
      <w:numFmt w:val="bullet"/>
      <w:lvlText w:val="o"/>
      <w:lvlJc w:val="left"/>
      <w:pPr>
        <w:ind w:left="3600" w:hanging="360"/>
      </w:pPr>
      <w:rPr>
        <w:rFonts w:ascii="Courier New" w:hAnsi="Courier New" w:hint="default"/>
      </w:rPr>
    </w:lvl>
    <w:lvl w:ilvl="5" w:tplc="80780C02">
      <w:start w:val="1"/>
      <w:numFmt w:val="bullet"/>
      <w:lvlText w:val=""/>
      <w:lvlJc w:val="left"/>
      <w:pPr>
        <w:ind w:left="4320" w:hanging="360"/>
      </w:pPr>
      <w:rPr>
        <w:rFonts w:ascii="Wingdings" w:hAnsi="Wingdings" w:hint="default"/>
      </w:rPr>
    </w:lvl>
    <w:lvl w:ilvl="6" w:tplc="E9BA0660">
      <w:start w:val="1"/>
      <w:numFmt w:val="bullet"/>
      <w:lvlText w:val=""/>
      <w:lvlJc w:val="left"/>
      <w:pPr>
        <w:ind w:left="5040" w:hanging="360"/>
      </w:pPr>
      <w:rPr>
        <w:rFonts w:ascii="Symbol" w:hAnsi="Symbol" w:hint="default"/>
      </w:rPr>
    </w:lvl>
    <w:lvl w:ilvl="7" w:tplc="E5625C74">
      <w:start w:val="1"/>
      <w:numFmt w:val="bullet"/>
      <w:lvlText w:val="o"/>
      <w:lvlJc w:val="left"/>
      <w:pPr>
        <w:ind w:left="5760" w:hanging="360"/>
      </w:pPr>
      <w:rPr>
        <w:rFonts w:ascii="Courier New" w:hAnsi="Courier New" w:hint="default"/>
      </w:rPr>
    </w:lvl>
    <w:lvl w:ilvl="8" w:tplc="284C6170">
      <w:start w:val="1"/>
      <w:numFmt w:val="bullet"/>
      <w:lvlText w:val=""/>
      <w:lvlJc w:val="left"/>
      <w:pPr>
        <w:ind w:left="6480" w:hanging="360"/>
      </w:pPr>
      <w:rPr>
        <w:rFonts w:ascii="Wingdings" w:hAnsi="Wingdings" w:hint="default"/>
      </w:rPr>
    </w:lvl>
  </w:abstractNum>
  <w:abstractNum w:abstractNumId="28" w15:restartNumberingAfterBreak="0">
    <w:nsid w:val="52E56B65"/>
    <w:multiLevelType w:val="hybridMultilevel"/>
    <w:tmpl w:val="882202C0"/>
    <w:lvl w:ilvl="0" w:tplc="C8A84DD6">
      <w:start w:val="1"/>
      <w:numFmt w:val="bullet"/>
      <w:lvlText w:val=""/>
      <w:lvlJc w:val="left"/>
      <w:pPr>
        <w:ind w:left="720" w:hanging="360"/>
      </w:pPr>
      <w:rPr>
        <w:rFonts w:ascii="Symbol" w:hAnsi="Symbol" w:hint="default"/>
        <w:color w:val="B57E00"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1D42BD"/>
    <w:multiLevelType w:val="multilevel"/>
    <w:tmpl w:val="20FA61D0"/>
    <w:lvl w:ilvl="0">
      <w:start w:val="4"/>
      <w:numFmt w:val="decimal"/>
      <w:lvlText w:val="%1"/>
      <w:lvlJc w:val="left"/>
      <w:pPr>
        <w:ind w:left="360" w:hanging="360"/>
      </w:pPr>
      <w:rPr>
        <w:rFonts w:hint="default"/>
        <w:b/>
        <w:color w:val="0E101A"/>
      </w:rPr>
    </w:lvl>
    <w:lvl w:ilvl="1">
      <w:start w:val="3"/>
      <w:numFmt w:val="decimal"/>
      <w:lvlText w:val="%1.%2"/>
      <w:lvlJc w:val="left"/>
      <w:pPr>
        <w:ind w:left="360" w:hanging="360"/>
      </w:pPr>
      <w:rPr>
        <w:rFonts w:hint="default"/>
        <w:b/>
        <w:color w:val="0E101A"/>
      </w:rPr>
    </w:lvl>
    <w:lvl w:ilvl="2">
      <w:start w:val="1"/>
      <w:numFmt w:val="decimal"/>
      <w:lvlText w:val="%1.%2.%3"/>
      <w:lvlJc w:val="left"/>
      <w:pPr>
        <w:ind w:left="720" w:hanging="720"/>
      </w:pPr>
      <w:rPr>
        <w:rFonts w:hint="default"/>
        <w:b/>
        <w:color w:val="0E101A"/>
      </w:rPr>
    </w:lvl>
    <w:lvl w:ilvl="3">
      <w:start w:val="1"/>
      <w:numFmt w:val="decimal"/>
      <w:lvlText w:val="%1.%2.%3.%4"/>
      <w:lvlJc w:val="left"/>
      <w:pPr>
        <w:ind w:left="720" w:hanging="720"/>
      </w:pPr>
      <w:rPr>
        <w:rFonts w:hint="default"/>
        <w:b/>
        <w:color w:val="0E101A"/>
      </w:rPr>
    </w:lvl>
    <w:lvl w:ilvl="4">
      <w:start w:val="1"/>
      <w:numFmt w:val="decimal"/>
      <w:lvlText w:val="%1.%2.%3.%4.%5"/>
      <w:lvlJc w:val="left"/>
      <w:pPr>
        <w:ind w:left="1080" w:hanging="1080"/>
      </w:pPr>
      <w:rPr>
        <w:rFonts w:hint="default"/>
        <w:b/>
        <w:color w:val="0E101A"/>
      </w:rPr>
    </w:lvl>
    <w:lvl w:ilvl="5">
      <w:start w:val="1"/>
      <w:numFmt w:val="decimal"/>
      <w:lvlText w:val="%1.%2.%3.%4.%5.%6"/>
      <w:lvlJc w:val="left"/>
      <w:pPr>
        <w:ind w:left="1080" w:hanging="1080"/>
      </w:pPr>
      <w:rPr>
        <w:rFonts w:hint="default"/>
        <w:b/>
        <w:color w:val="0E101A"/>
      </w:rPr>
    </w:lvl>
    <w:lvl w:ilvl="6">
      <w:start w:val="1"/>
      <w:numFmt w:val="decimal"/>
      <w:lvlText w:val="%1.%2.%3.%4.%5.%6.%7"/>
      <w:lvlJc w:val="left"/>
      <w:pPr>
        <w:ind w:left="1440" w:hanging="1440"/>
      </w:pPr>
      <w:rPr>
        <w:rFonts w:hint="default"/>
        <w:b/>
        <w:color w:val="0E101A"/>
      </w:rPr>
    </w:lvl>
    <w:lvl w:ilvl="7">
      <w:start w:val="1"/>
      <w:numFmt w:val="decimal"/>
      <w:lvlText w:val="%1.%2.%3.%4.%5.%6.%7.%8"/>
      <w:lvlJc w:val="left"/>
      <w:pPr>
        <w:ind w:left="1440" w:hanging="1440"/>
      </w:pPr>
      <w:rPr>
        <w:rFonts w:hint="default"/>
        <w:b/>
        <w:color w:val="0E101A"/>
      </w:rPr>
    </w:lvl>
    <w:lvl w:ilvl="8">
      <w:start w:val="1"/>
      <w:numFmt w:val="decimal"/>
      <w:lvlText w:val="%1.%2.%3.%4.%5.%6.%7.%8.%9"/>
      <w:lvlJc w:val="left"/>
      <w:pPr>
        <w:ind w:left="1800" w:hanging="1800"/>
      </w:pPr>
      <w:rPr>
        <w:rFonts w:hint="default"/>
        <w:b/>
        <w:color w:val="0E101A"/>
      </w:rPr>
    </w:lvl>
  </w:abstractNum>
  <w:abstractNum w:abstractNumId="30" w15:restartNumberingAfterBreak="0">
    <w:nsid w:val="5C631366"/>
    <w:multiLevelType w:val="multilevel"/>
    <w:tmpl w:val="E6DC11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35E71"/>
    <w:multiLevelType w:val="multilevel"/>
    <w:tmpl w:val="C4F6AC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D3F55"/>
    <w:multiLevelType w:val="multilevel"/>
    <w:tmpl w:val="C20002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32D5C"/>
    <w:multiLevelType w:val="hybridMultilevel"/>
    <w:tmpl w:val="C1627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184046"/>
    <w:multiLevelType w:val="hybridMultilevel"/>
    <w:tmpl w:val="0C7669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7503F77"/>
    <w:multiLevelType w:val="multilevel"/>
    <w:tmpl w:val="DAEE6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E1DA0"/>
    <w:multiLevelType w:val="hybridMultilevel"/>
    <w:tmpl w:val="B6BCEFB2"/>
    <w:lvl w:ilvl="0" w:tplc="4D065A7C">
      <w:start w:val="2025"/>
      <w:numFmt w:val="bullet"/>
      <w:lvlText w:val="-"/>
      <w:lvlJc w:val="left"/>
      <w:pPr>
        <w:ind w:left="360" w:hanging="360"/>
      </w:pPr>
      <w:rPr>
        <w:rFonts w:ascii="Segoe UI" w:eastAsia="Times New Roman" w:hAnsi="Segoe UI" w:cs="Segoe U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EA15A1"/>
    <w:multiLevelType w:val="multilevel"/>
    <w:tmpl w:val="FCB0B6BA"/>
    <w:lvl w:ilvl="0">
      <w:start w:val="1"/>
      <w:numFmt w:val="upperRoman"/>
      <w:pStyle w:val="Heading1"/>
      <w:suff w:val="nothing"/>
      <w:lvlText w:val="%1.   "/>
      <w:lvlJc w:val="left"/>
      <w:pPr>
        <w:ind w:left="0" w:firstLine="0"/>
      </w:pPr>
      <w:rPr>
        <w:rFonts w:hint="default"/>
        <w:sz w:val="36"/>
        <w:szCs w:val="36"/>
      </w:rPr>
    </w:lvl>
    <w:lvl w:ilvl="1">
      <w:start w:val="1"/>
      <w:numFmt w:val="upperLetter"/>
      <w:pStyle w:val="Heading2"/>
      <w:suff w:val="nothing"/>
      <w:lvlText w:val="%2.   "/>
      <w:lvlJc w:val="left"/>
      <w:pPr>
        <w:ind w:left="0" w:firstLine="0"/>
      </w:pPr>
      <w:rPr>
        <w:rFonts w:hint="default"/>
      </w:rPr>
    </w:lvl>
    <w:lvl w:ilvl="2">
      <w:start w:val="1"/>
      <w:numFmt w:val="decimal"/>
      <w:lvlText w:val="%3."/>
      <w:lvlJc w:val="left"/>
      <w:pPr>
        <w:tabs>
          <w:tab w:val="num" w:pos="1080"/>
        </w:tabs>
        <w:ind w:left="720" w:firstLine="0"/>
      </w:pPr>
      <w:rPr>
        <w:rFonts w:hint="default"/>
      </w:rPr>
    </w:lvl>
    <w:lvl w:ilvl="3">
      <w:start w:val="1"/>
      <w:numFmt w:val="lowerLetter"/>
      <w:lvlText w:val="%4)"/>
      <w:lvlJc w:val="left"/>
      <w:pPr>
        <w:tabs>
          <w:tab w:val="num" w:pos="1800"/>
        </w:tabs>
        <w:ind w:left="1440" w:firstLine="0"/>
      </w:pPr>
      <w:rPr>
        <w:rFonts w:hint="default"/>
      </w:rPr>
    </w:lvl>
    <w:lvl w:ilvl="4">
      <w:start w:val="1"/>
      <w:numFmt w:val="decimal"/>
      <w:lvlText w:val="(%5)"/>
      <w:lvlJc w:val="left"/>
      <w:pPr>
        <w:tabs>
          <w:tab w:val="num" w:pos="2520"/>
        </w:tabs>
        <w:ind w:left="2160" w:firstLine="0"/>
      </w:pPr>
      <w:rPr>
        <w:rFonts w:hint="default"/>
      </w:rPr>
    </w:lvl>
    <w:lvl w:ilvl="5">
      <w:start w:val="1"/>
      <w:numFmt w:val="lowerLetter"/>
      <w:lvlText w:val="(%6)"/>
      <w:lvlJc w:val="left"/>
      <w:pPr>
        <w:tabs>
          <w:tab w:val="num" w:pos="3240"/>
        </w:tabs>
        <w:ind w:left="2880" w:firstLine="0"/>
      </w:pPr>
      <w:rPr>
        <w:rFonts w:hint="default"/>
      </w:rPr>
    </w:lvl>
    <w:lvl w:ilvl="6">
      <w:start w:val="1"/>
      <w:numFmt w:val="lowerRoman"/>
      <w:lvlText w:val="(%7)"/>
      <w:lvlJc w:val="left"/>
      <w:pPr>
        <w:tabs>
          <w:tab w:val="num" w:pos="3960"/>
        </w:tabs>
        <w:ind w:left="3600" w:firstLine="0"/>
      </w:pPr>
      <w:rPr>
        <w:rFonts w:hint="default"/>
      </w:rPr>
    </w:lvl>
    <w:lvl w:ilvl="7">
      <w:start w:val="1"/>
      <w:numFmt w:val="lowerLetter"/>
      <w:lvlText w:val="(%8)"/>
      <w:lvlJc w:val="left"/>
      <w:pPr>
        <w:tabs>
          <w:tab w:val="num" w:pos="4680"/>
        </w:tabs>
        <w:ind w:left="4320" w:firstLine="0"/>
      </w:pPr>
      <w:rPr>
        <w:rFonts w:hint="default"/>
      </w:rPr>
    </w:lvl>
    <w:lvl w:ilvl="8">
      <w:start w:val="1"/>
      <w:numFmt w:val="lowerRoman"/>
      <w:lvlText w:val="(%9)"/>
      <w:lvlJc w:val="left"/>
      <w:pPr>
        <w:tabs>
          <w:tab w:val="num" w:pos="5400"/>
        </w:tabs>
        <w:ind w:left="5040" w:firstLine="0"/>
      </w:pPr>
      <w:rPr>
        <w:rFonts w:hint="default"/>
      </w:rPr>
    </w:lvl>
  </w:abstractNum>
  <w:abstractNum w:abstractNumId="38" w15:restartNumberingAfterBreak="0">
    <w:nsid w:val="71727EE9"/>
    <w:multiLevelType w:val="hybridMultilevel"/>
    <w:tmpl w:val="E6C01048"/>
    <w:lvl w:ilvl="0" w:tplc="04521986">
      <w:start w:val="1"/>
      <w:numFmt w:val="bullet"/>
      <w:lvlText w:val="·"/>
      <w:lvlJc w:val="left"/>
      <w:pPr>
        <w:ind w:left="720" w:hanging="360"/>
      </w:pPr>
      <w:rPr>
        <w:rFonts w:ascii="Symbol" w:hAnsi="Symbol" w:hint="default"/>
      </w:rPr>
    </w:lvl>
    <w:lvl w:ilvl="1" w:tplc="84DEBE14">
      <w:start w:val="1"/>
      <w:numFmt w:val="bullet"/>
      <w:lvlText w:val="o"/>
      <w:lvlJc w:val="left"/>
      <w:pPr>
        <w:ind w:left="1440" w:hanging="360"/>
      </w:pPr>
      <w:rPr>
        <w:rFonts w:ascii="Courier New" w:hAnsi="Courier New" w:hint="default"/>
      </w:rPr>
    </w:lvl>
    <w:lvl w:ilvl="2" w:tplc="912846AA">
      <w:start w:val="1"/>
      <w:numFmt w:val="bullet"/>
      <w:lvlText w:val=""/>
      <w:lvlJc w:val="left"/>
      <w:pPr>
        <w:ind w:left="2160" w:hanging="360"/>
      </w:pPr>
      <w:rPr>
        <w:rFonts w:ascii="Wingdings" w:hAnsi="Wingdings" w:hint="default"/>
      </w:rPr>
    </w:lvl>
    <w:lvl w:ilvl="3" w:tplc="6F36FDA4">
      <w:start w:val="1"/>
      <w:numFmt w:val="bullet"/>
      <w:lvlText w:val=""/>
      <w:lvlJc w:val="left"/>
      <w:pPr>
        <w:ind w:left="2880" w:hanging="360"/>
      </w:pPr>
      <w:rPr>
        <w:rFonts w:ascii="Symbol" w:hAnsi="Symbol" w:hint="default"/>
      </w:rPr>
    </w:lvl>
    <w:lvl w:ilvl="4" w:tplc="1AE0888A">
      <w:start w:val="1"/>
      <w:numFmt w:val="bullet"/>
      <w:lvlText w:val="o"/>
      <w:lvlJc w:val="left"/>
      <w:pPr>
        <w:ind w:left="3600" w:hanging="360"/>
      </w:pPr>
      <w:rPr>
        <w:rFonts w:ascii="Courier New" w:hAnsi="Courier New" w:hint="default"/>
      </w:rPr>
    </w:lvl>
    <w:lvl w:ilvl="5" w:tplc="7B027DA0">
      <w:start w:val="1"/>
      <w:numFmt w:val="bullet"/>
      <w:lvlText w:val=""/>
      <w:lvlJc w:val="left"/>
      <w:pPr>
        <w:ind w:left="4320" w:hanging="360"/>
      </w:pPr>
      <w:rPr>
        <w:rFonts w:ascii="Wingdings" w:hAnsi="Wingdings" w:hint="default"/>
      </w:rPr>
    </w:lvl>
    <w:lvl w:ilvl="6" w:tplc="BF7C9936">
      <w:start w:val="1"/>
      <w:numFmt w:val="bullet"/>
      <w:lvlText w:val=""/>
      <w:lvlJc w:val="left"/>
      <w:pPr>
        <w:ind w:left="5040" w:hanging="360"/>
      </w:pPr>
      <w:rPr>
        <w:rFonts w:ascii="Symbol" w:hAnsi="Symbol" w:hint="default"/>
      </w:rPr>
    </w:lvl>
    <w:lvl w:ilvl="7" w:tplc="2640EC30">
      <w:start w:val="1"/>
      <w:numFmt w:val="bullet"/>
      <w:lvlText w:val="o"/>
      <w:lvlJc w:val="left"/>
      <w:pPr>
        <w:ind w:left="5760" w:hanging="360"/>
      </w:pPr>
      <w:rPr>
        <w:rFonts w:ascii="Courier New" w:hAnsi="Courier New" w:hint="default"/>
      </w:rPr>
    </w:lvl>
    <w:lvl w:ilvl="8" w:tplc="B6822A18">
      <w:start w:val="1"/>
      <w:numFmt w:val="bullet"/>
      <w:lvlText w:val=""/>
      <w:lvlJc w:val="left"/>
      <w:pPr>
        <w:ind w:left="6480" w:hanging="360"/>
      </w:pPr>
      <w:rPr>
        <w:rFonts w:ascii="Wingdings" w:hAnsi="Wingdings" w:hint="default"/>
      </w:rPr>
    </w:lvl>
  </w:abstractNum>
  <w:abstractNum w:abstractNumId="39" w15:restartNumberingAfterBreak="0">
    <w:nsid w:val="78187943"/>
    <w:multiLevelType w:val="hybridMultilevel"/>
    <w:tmpl w:val="AD1EFE5A"/>
    <w:lvl w:ilvl="0" w:tplc="71FE946A">
      <w:start w:val="1"/>
      <w:numFmt w:val="bullet"/>
      <w:lvlText w:val="·"/>
      <w:lvlJc w:val="left"/>
      <w:pPr>
        <w:ind w:left="360" w:hanging="360"/>
      </w:pPr>
      <w:rPr>
        <w:rFonts w:ascii="Symbol" w:hAnsi="Symbol" w:hint="default"/>
      </w:rPr>
    </w:lvl>
    <w:lvl w:ilvl="1" w:tplc="226AC968">
      <w:start w:val="1"/>
      <w:numFmt w:val="bullet"/>
      <w:lvlText w:val="o"/>
      <w:lvlJc w:val="left"/>
      <w:pPr>
        <w:ind w:left="1080" w:hanging="360"/>
      </w:pPr>
      <w:rPr>
        <w:rFonts w:ascii="Courier New" w:hAnsi="Courier New" w:hint="default"/>
      </w:rPr>
    </w:lvl>
    <w:lvl w:ilvl="2" w:tplc="4544BFAA">
      <w:start w:val="1"/>
      <w:numFmt w:val="bullet"/>
      <w:lvlText w:val=""/>
      <w:lvlJc w:val="left"/>
      <w:pPr>
        <w:ind w:left="1800" w:hanging="360"/>
      </w:pPr>
      <w:rPr>
        <w:rFonts w:ascii="Wingdings" w:hAnsi="Wingdings" w:hint="default"/>
      </w:rPr>
    </w:lvl>
    <w:lvl w:ilvl="3" w:tplc="7060AD06">
      <w:start w:val="1"/>
      <w:numFmt w:val="bullet"/>
      <w:lvlText w:val=""/>
      <w:lvlJc w:val="left"/>
      <w:pPr>
        <w:ind w:left="2520" w:hanging="360"/>
      </w:pPr>
      <w:rPr>
        <w:rFonts w:ascii="Symbol" w:hAnsi="Symbol" w:hint="default"/>
      </w:rPr>
    </w:lvl>
    <w:lvl w:ilvl="4" w:tplc="5ACC9F46">
      <w:start w:val="1"/>
      <w:numFmt w:val="bullet"/>
      <w:lvlText w:val="o"/>
      <w:lvlJc w:val="left"/>
      <w:pPr>
        <w:ind w:left="3240" w:hanging="360"/>
      </w:pPr>
      <w:rPr>
        <w:rFonts w:ascii="Courier New" w:hAnsi="Courier New" w:hint="default"/>
      </w:rPr>
    </w:lvl>
    <w:lvl w:ilvl="5" w:tplc="C8AE6F5C">
      <w:start w:val="1"/>
      <w:numFmt w:val="bullet"/>
      <w:lvlText w:val=""/>
      <w:lvlJc w:val="left"/>
      <w:pPr>
        <w:ind w:left="3960" w:hanging="360"/>
      </w:pPr>
      <w:rPr>
        <w:rFonts w:ascii="Wingdings" w:hAnsi="Wingdings" w:hint="default"/>
      </w:rPr>
    </w:lvl>
    <w:lvl w:ilvl="6" w:tplc="7D9A0DFA">
      <w:start w:val="1"/>
      <w:numFmt w:val="bullet"/>
      <w:lvlText w:val=""/>
      <w:lvlJc w:val="left"/>
      <w:pPr>
        <w:ind w:left="4680" w:hanging="360"/>
      </w:pPr>
      <w:rPr>
        <w:rFonts w:ascii="Symbol" w:hAnsi="Symbol" w:hint="default"/>
      </w:rPr>
    </w:lvl>
    <w:lvl w:ilvl="7" w:tplc="A39C102E">
      <w:start w:val="1"/>
      <w:numFmt w:val="bullet"/>
      <w:lvlText w:val="o"/>
      <w:lvlJc w:val="left"/>
      <w:pPr>
        <w:ind w:left="5400" w:hanging="360"/>
      </w:pPr>
      <w:rPr>
        <w:rFonts w:ascii="Courier New" w:hAnsi="Courier New" w:hint="default"/>
      </w:rPr>
    </w:lvl>
    <w:lvl w:ilvl="8" w:tplc="2708BE0A">
      <w:start w:val="1"/>
      <w:numFmt w:val="bullet"/>
      <w:lvlText w:val=""/>
      <w:lvlJc w:val="left"/>
      <w:pPr>
        <w:ind w:left="6120" w:hanging="360"/>
      </w:pPr>
      <w:rPr>
        <w:rFonts w:ascii="Wingdings" w:hAnsi="Wingdings" w:hint="default"/>
      </w:rPr>
    </w:lvl>
  </w:abstractNum>
  <w:abstractNum w:abstractNumId="40" w15:restartNumberingAfterBreak="0">
    <w:nsid w:val="7D4B6846"/>
    <w:multiLevelType w:val="multilevel"/>
    <w:tmpl w:val="1B9A4686"/>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842863767">
    <w:abstractNumId w:val="9"/>
  </w:num>
  <w:num w:numId="2" w16cid:durableId="98991934">
    <w:abstractNumId w:val="37"/>
  </w:num>
  <w:num w:numId="3" w16cid:durableId="1535920010">
    <w:abstractNumId w:val="15"/>
  </w:num>
  <w:num w:numId="4" w16cid:durableId="438063399">
    <w:abstractNumId w:val="8"/>
  </w:num>
  <w:num w:numId="5" w16cid:durableId="1394661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5838860">
    <w:abstractNumId w:val="21"/>
  </w:num>
  <w:num w:numId="7" w16cid:durableId="2228385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2341458">
    <w:abstractNumId w:val="15"/>
    <w:lvlOverride w:ilvl="0">
      <w:startOverride w:val="1"/>
    </w:lvlOverride>
  </w:num>
  <w:num w:numId="9" w16cid:durableId="775827869">
    <w:abstractNumId w:val="39"/>
  </w:num>
  <w:num w:numId="10" w16cid:durableId="1160609760">
    <w:abstractNumId w:val="38"/>
  </w:num>
  <w:num w:numId="11" w16cid:durableId="1706177102">
    <w:abstractNumId w:val="18"/>
  </w:num>
  <w:num w:numId="12" w16cid:durableId="25251241">
    <w:abstractNumId w:val="26"/>
  </w:num>
  <w:num w:numId="13" w16cid:durableId="1410157530">
    <w:abstractNumId w:val="22"/>
  </w:num>
  <w:num w:numId="14" w16cid:durableId="870803530">
    <w:abstractNumId w:val="25"/>
  </w:num>
  <w:num w:numId="15" w16cid:durableId="1741243555">
    <w:abstractNumId w:val="4"/>
  </w:num>
  <w:num w:numId="16" w16cid:durableId="1794053934">
    <w:abstractNumId w:val="7"/>
  </w:num>
  <w:num w:numId="17" w16cid:durableId="1385180966">
    <w:abstractNumId w:val="28"/>
  </w:num>
  <w:num w:numId="18" w16cid:durableId="207574138">
    <w:abstractNumId w:val="33"/>
  </w:num>
  <w:num w:numId="19" w16cid:durableId="10767045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3505029">
    <w:abstractNumId w:val="29"/>
  </w:num>
  <w:num w:numId="21" w16cid:durableId="1338196419">
    <w:abstractNumId w:val="6"/>
  </w:num>
  <w:num w:numId="22" w16cid:durableId="1672416508">
    <w:abstractNumId w:val="5"/>
  </w:num>
  <w:num w:numId="23" w16cid:durableId="2130469783">
    <w:abstractNumId w:val="3"/>
  </w:num>
  <w:num w:numId="24" w16cid:durableId="370805765">
    <w:abstractNumId w:val="2"/>
  </w:num>
  <w:num w:numId="25" w16cid:durableId="1160777211">
    <w:abstractNumId w:val="1"/>
  </w:num>
  <w:num w:numId="26" w16cid:durableId="894970267">
    <w:abstractNumId w:val="0"/>
  </w:num>
  <w:num w:numId="27" w16cid:durableId="12154553">
    <w:abstractNumId w:val="40"/>
  </w:num>
  <w:num w:numId="28" w16cid:durableId="318734228">
    <w:abstractNumId w:val="36"/>
  </w:num>
  <w:num w:numId="29" w16cid:durableId="415326189">
    <w:abstractNumId w:val="34"/>
  </w:num>
  <w:num w:numId="30" w16cid:durableId="1924876316">
    <w:abstractNumId w:val="12"/>
  </w:num>
  <w:num w:numId="31" w16cid:durableId="1423644612">
    <w:abstractNumId w:val="14"/>
  </w:num>
  <w:num w:numId="32" w16cid:durableId="1921913865">
    <w:abstractNumId w:val="32"/>
  </w:num>
  <w:num w:numId="33" w16cid:durableId="766733893">
    <w:abstractNumId w:val="30"/>
  </w:num>
  <w:num w:numId="34" w16cid:durableId="967203704">
    <w:abstractNumId w:val="13"/>
  </w:num>
  <w:num w:numId="35" w16cid:durableId="1121417178">
    <w:abstractNumId w:val="31"/>
  </w:num>
  <w:num w:numId="36" w16cid:durableId="2060549583">
    <w:abstractNumId w:val="23"/>
  </w:num>
  <w:num w:numId="37" w16cid:durableId="1616327693">
    <w:abstractNumId w:val="19"/>
  </w:num>
  <w:num w:numId="38" w16cid:durableId="1511989607">
    <w:abstractNumId w:val="16"/>
  </w:num>
  <w:num w:numId="39" w16cid:durableId="1585872048">
    <w:abstractNumId w:val="17"/>
  </w:num>
  <w:num w:numId="40" w16cid:durableId="504781854">
    <w:abstractNumId w:val="20"/>
  </w:num>
  <w:num w:numId="41" w16cid:durableId="533423694">
    <w:abstractNumId w:val="24"/>
  </w:num>
  <w:num w:numId="42" w16cid:durableId="1853492207">
    <w:abstractNumId w:val="11"/>
  </w:num>
  <w:num w:numId="43" w16cid:durableId="358437975">
    <w:abstractNumId w:val="10"/>
  </w:num>
  <w:num w:numId="44" w16cid:durableId="1325860353">
    <w:abstractNumId w:val="35"/>
  </w:num>
  <w:num w:numId="45" w16cid:durableId="1402829888">
    <w:abstractNumId w:val="9"/>
  </w:num>
  <w:num w:numId="46" w16cid:durableId="156649745">
    <w:abstractNumId w:val="9"/>
  </w:num>
  <w:num w:numId="47" w16cid:durableId="2072848027">
    <w:abstractNumId w:val="9"/>
  </w:num>
  <w:num w:numId="48" w16cid:durableId="1605652905">
    <w:abstractNumId w:val="9"/>
  </w:num>
  <w:num w:numId="49" w16cid:durableId="1895501871">
    <w:abstractNumId w:val="15"/>
  </w:num>
  <w:num w:numId="50" w16cid:durableId="327287896">
    <w:abstractNumId w:val="15"/>
  </w:num>
  <w:num w:numId="51" w16cid:durableId="1191994734">
    <w:abstractNumId w:val="15"/>
  </w:num>
  <w:num w:numId="52" w16cid:durableId="1025597732">
    <w:abstractNumId w:val="15"/>
  </w:num>
  <w:num w:numId="53" w16cid:durableId="14313947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01109524">
    <w:abstractNumId w:val="37"/>
  </w:num>
  <w:num w:numId="55" w16cid:durableId="168008419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106265531">
    <w:abstractNumId w:val="27"/>
  </w:num>
  <w:num w:numId="57" w16cid:durableId="568268812">
    <w:abstractNumId w:val="1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activeWritingStyle w:appName="MSWord" w:lang="ar-SA" w:vendorID="4" w:dllVersion="512" w:checkStyle="1"/>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55"/>
    <w:rsid w:val="00000FB4"/>
    <w:rsid w:val="00001543"/>
    <w:rsid w:val="00001DFB"/>
    <w:rsid w:val="00002538"/>
    <w:rsid w:val="000025AF"/>
    <w:rsid w:val="00002F45"/>
    <w:rsid w:val="000033E4"/>
    <w:rsid w:val="000051DA"/>
    <w:rsid w:val="000053A5"/>
    <w:rsid w:val="000056ED"/>
    <w:rsid w:val="000056F1"/>
    <w:rsid w:val="0000770D"/>
    <w:rsid w:val="0001072F"/>
    <w:rsid w:val="00010CD6"/>
    <w:rsid w:val="00010E3E"/>
    <w:rsid w:val="00011D80"/>
    <w:rsid w:val="00011E30"/>
    <w:rsid w:val="00011E88"/>
    <w:rsid w:val="00012856"/>
    <w:rsid w:val="00012863"/>
    <w:rsid w:val="000165CF"/>
    <w:rsid w:val="0001663F"/>
    <w:rsid w:val="000166CF"/>
    <w:rsid w:val="00016CD7"/>
    <w:rsid w:val="00017E5B"/>
    <w:rsid w:val="00020DE0"/>
    <w:rsid w:val="000213E7"/>
    <w:rsid w:val="00021CDA"/>
    <w:rsid w:val="00022201"/>
    <w:rsid w:val="00022712"/>
    <w:rsid w:val="0002274F"/>
    <w:rsid w:val="000250B1"/>
    <w:rsid w:val="000253F1"/>
    <w:rsid w:val="00025997"/>
    <w:rsid w:val="000262DD"/>
    <w:rsid w:val="0002787B"/>
    <w:rsid w:val="00031464"/>
    <w:rsid w:val="00031850"/>
    <w:rsid w:val="0003260E"/>
    <w:rsid w:val="00032E30"/>
    <w:rsid w:val="000338C9"/>
    <w:rsid w:val="00033A17"/>
    <w:rsid w:val="00033FEB"/>
    <w:rsid w:val="00034811"/>
    <w:rsid w:val="0003521A"/>
    <w:rsid w:val="00036132"/>
    <w:rsid w:val="00036198"/>
    <w:rsid w:val="00036321"/>
    <w:rsid w:val="00036E42"/>
    <w:rsid w:val="00037404"/>
    <w:rsid w:val="000401D3"/>
    <w:rsid w:val="00040ECE"/>
    <w:rsid w:val="000413ED"/>
    <w:rsid w:val="00041554"/>
    <w:rsid w:val="0004178B"/>
    <w:rsid w:val="00041C72"/>
    <w:rsid w:val="00041F7A"/>
    <w:rsid w:val="00043723"/>
    <w:rsid w:val="00043A6D"/>
    <w:rsid w:val="00044911"/>
    <w:rsid w:val="00044E81"/>
    <w:rsid w:val="00044EDF"/>
    <w:rsid w:val="00044FA5"/>
    <w:rsid w:val="00045376"/>
    <w:rsid w:val="0004595A"/>
    <w:rsid w:val="0004686C"/>
    <w:rsid w:val="00046CCE"/>
    <w:rsid w:val="00046F40"/>
    <w:rsid w:val="00047363"/>
    <w:rsid w:val="00047A78"/>
    <w:rsid w:val="00047F48"/>
    <w:rsid w:val="00050316"/>
    <w:rsid w:val="00050417"/>
    <w:rsid w:val="000505D8"/>
    <w:rsid w:val="00050964"/>
    <w:rsid w:val="00050A31"/>
    <w:rsid w:val="00050D63"/>
    <w:rsid w:val="00051254"/>
    <w:rsid w:val="000524A1"/>
    <w:rsid w:val="000527E2"/>
    <w:rsid w:val="0005288E"/>
    <w:rsid w:val="00052AF0"/>
    <w:rsid w:val="000536A3"/>
    <w:rsid w:val="000543CD"/>
    <w:rsid w:val="000545E2"/>
    <w:rsid w:val="00054613"/>
    <w:rsid w:val="000547A0"/>
    <w:rsid w:val="00055348"/>
    <w:rsid w:val="00057550"/>
    <w:rsid w:val="0006036B"/>
    <w:rsid w:val="000611E2"/>
    <w:rsid w:val="00061D49"/>
    <w:rsid w:val="00063EF1"/>
    <w:rsid w:val="00063FC3"/>
    <w:rsid w:val="000643D9"/>
    <w:rsid w:val="000675C3"/>
    <w:rsid w:val="00067C40"/>
    <w:rsid w:val="00067DA0"/>
    <w:rsid w:val="00067F5F"/>
    <w:rsid w:val="00070084"/>
    <w:rsid w:val="000716B3"/>
    <w:rsid w:val="000718C9"/>
    <w:rsid w:val="00071C4B"/>
    <w:rsid w:val="00073D2D"/>
    <w:rsid w:val="0007436A"/>
    <w:rsid w:val="00075E41"/>
    <w:rsid w:val="00077784"/>
    <w:rsid w:val="00081551"/>
    <w:rsid w:val="00081EF0"/>
    <w:rsid w:val="000826E5"/>
    <w:rsid w:val="000850AF"/>
    <w:rsid w:val="0008521F"/>
    <w:rsid w:val="00085507"/>
    <w:rsid w:val="00085534"/>
    <w:rsid w:val="0008571E"/>
    <w:rsid w:val="00085A4A"/>
    <w:rsid w:val="00085F4F"/>
    <w:rsid w:val="00086774"/>
    <w:rsid w:val="00086D29"/>
    <w:rsid w:val="0008778F"/>
    <w:rsid w:val="00087B4E"/>
    <w:rsid w:val="000900F0"/>
    <w:rsid w:val="00090784"/>
    <w:rsid w:val="00090AB2"/>
    <w:rsid w:val="00090F5E"/>
    <w:rsid w:val="00090FBE"/>
    <w:rsid w:val="000910A5"/>
    <w:rsid w:val="0009154F"/>
    <w:rsid w:val="00091E6B"/>
    <w:rsid w:val="00091F9A"/>
    <w:rsid w:val="00093454"/>
    <w:rsid w:val="00093815"/>
    <w:rsid w:val="00093DA0"/>
    <w:rsid w:val="0009529E"/>
    <w:rsid w:val="00095870"/>
    <w:rsid w:val="00096B35"/>
    <w:rsid w:val="00097371"/>
    <w:rsid w:val="000A0045"/>
    <w:rsid w:val="000A0179"/>
    <w:rsid w:val="000A1A15"/>
    <w:rsid w:val="000A2543"/>
    <w:rsid w:val="000A2E31"/>
    <w:rsid w:val="000A3401"/>
    <w:rsid w:val="000A3B77"/>
    <w:rsid w:val="000A3BFC"/>
    <w:rsid w:val="000A3FAE"/>
    <w:rsid w:val="000A456A"/>
    <w:rsid w:val="000A49EB"/>
    <w:rsid w:val="000A51A1"/>
    <w:rsid w:val="000A524E"/>
    <w:rsid w:val="000A59A5"/>
    <w:rsid w:val="000A5A8B"/>
    <w:rsid w:val="000A63E6"/>
    <w:rsid w:val="000A722C"/>
    <w:rsid w:val="000A7D78"/>
    <w:rsid w:val="000B02AF"/>
    <w:rsid w:val="000B0533"/>
    <w:rsid w:val="000B070F"/>
    <w:rsid w:val="000B0970"/>
    <w:rsid w:val="000B29F6"/>
    <w:rsid w:val="000B2BF3"/>
    <w:rsid w:val="000B3BA5"/>
    <w:rsid w:val="000B4FFB"/>
    <w:rsid w:val="000B5133"/>
    <w:rsid w:val="000B6798"/>
    <w:rsid w:val="000B7009"/>
    <w:rsid w:val="000B73A1"/>
    <w:rsid w:val="000B73B5"/>
    <w:rsid w:val="000B7574"/>
    <w:rsid w:val="000C0264"/>
    <w:rsid w:val="000C0ED1"/>
    <w:rsid w:val="000C13C9"/>
    <w:rsid w:val="000C1B12"/>
    <w:rsid w:val="000C1F0B"/>
    <w:rsid w:val="000C21D0"/>
    <w:rsid w:val="000C2B1E"/>
    <w:rsid w:val="000C3949"/>
    <w:rsid w:val="000C4128"/>
    <w:rsid w:val="000C4722"/>
    <w:rsid w:val="000C689F"/>
    <w:rsid w:val="000C6B62"/>
    <w:rsid w:val="000C71A5"/>
    <w:rsid w:val="000C76C4"/>
    <w:rsid w:val="000D005E"/>
    <w:rsid w:val="000D04E3"/>
    <w:rsid w:val="000D0538"/>
    <w:rsid w:val="000D07F6"/>
    <w:rsid w:val="000D1260"/>
    <w:rsid w:val="000D2501"/>
    <w:rsid w:val="000D3CBE"/>
    <w:rsid w:val="000D413C"/>
    <w:rsid w:val="000D4441"/>
    <w:rsid w:val="000D4A84"/>
    <w:rsid w:val="000D5457"/>
    <w:rsid w:val="000D5CF4"/>
    <w:rsid w:val="000D5DC4"/>
    <w:rsid w:val="000D6919"/>
    <w:rsid w:val="000D7C64"/>
    <w:rsid w:val="000E01CA"/>
    <w:rsid w:val="000E048D"/>
    <w:rsid w:val="000E0B4A"/>
    <w:rsid w:val="000E2189"/>
    <w:rsid w:val="000E23D4"/>
    <w:rsid w:val="000E372D"/>
    <w:rsid w:val="000E38DC"/>
    <w:rsid w:val="000E4034"/>
    <w:rsid w:val="000E47C5"/>
    <w:rsid w:val="000E554C"/>
    <w:rsid w:val="000E5CF6"/>
    <w:rsid w:val="000E6AA3"/>
    <w:rsid w:val="000E6D44"/>
    <w:rsid w:val="000F034D"/>
    <w:rsid w:val="000F0B73"/>
    <w:rsid w:val="000F0D72"/>
    <w:rsid w:val="000F1CAB"/>
    <w:rsid w:val="000F1FD2"/>
    <w:rsid w:val="000F284B"/>
    <w:rsid w:val="000F3072"/>
    <w:rsid w:val="000F35CE"/>
    <w:rsid w:val="000F42BE"/>
    <w:rsid w:val="000F5C75"/>
    <w:rsid w:val="000F5E30"/>
    <w:rsid w:val="000F601D"/>
    <w:rsid w:val="000F669D"/>
    <w:rsid w:val="000F6EC1"/>
    <w:rsid w:val="000F7358"/>
    <w:rsid w:val="000F73F3"/>
    <w:rsid w:val="000F7C6E"/>
    <w:rsid w:val="00100223"/>
    <w:rsid w:val="00101F28"/>
    <w:rsid w:val="00102D3E"/>
    <w:rsid w:val="00103123"/>
    <w:rsid w:val="00103730"/>
    <w:rsid w:val="001038FE"/>
    <w:rsid w:val="00103F61"/>
    <w:rsid w:val="00104377"/>
    <w:rsid w:val="0010468D"/>
    <w:rsid w:val="00105B12"/>
    <w:rsid w:val="00105D90"/>
    <w:rsid w:val="0010608E"/>
    <w:rsid w:val="0010683E"/>
    <w:rsid w:val="001068CC"/>
    <w:rsid w:val="00106A30"/>
    <w:rsid w:val="00106DF2"/>
    <w:rsid w:val="00111A76"/>
    <w:rsid w:val="0011215B"/>
    <w:rsid w:val="00112AAE"/>
    <w:rsid w:val="00113D20"/>
    <w:rsid w:val="001146ED"/>
    <w:rsid w:val="00114985"/>
    <w:rsid w:val="00114B3D"/>
    <w:rsid w:val="0011525C"/>
    <w:rsid w:val="0011562C"/>
    <w:rsid w:val="00115B55"/>
    <w:rsid w:val="00116A54"/>
    <w:rsid w:val="00116CC2"/>
    <w:rsid w:val="00116E0F"/>
    <w:rsid w:val="0011793D"/>
    <w:rsid w:val="001208C7"/>
    <w:rsid w:val="001212A0"/>
    <w:rsid w:val="0012281B"/>
    <w:rsid w:val="001237F0"/>
    <w:rsid w:val="001246A6"/>
    <w:rsid w:val="00124C3F"/>
    <w:rsid w:val="001255E1"/>
    <w:rsid w:val="0012609E"/>
    <w:rsid w:val="001267FF"/>
    <w:rsid w:val="00126C96"/>
    <w:rsid w:val="00130164"/>
    <w:rsid w:val="0013018D"/>
    <w:rsid w:val="00131036"/>
    <w:rsid w:val="001312D2"/>
    <w:rsid w:val="00132813"/>
    <w:rsid w:val="00132B46"/>
    <w:rsid w:val="00133C18"/>
    <w:rsid w:val="00133C7A"/>
    <w:rsid w:val="00133C8C"/>
    <w:rsid w:val="001341F8"/>
    <w:rsid w:val="0013641A"/>
    <w:rsid w:val="0013690F"/>
    <w:rsid w:val="00136DBD"/>
    <w:rsid w:val="0013733A"/>
    <w:rsid w:val="001375C4"/>
    <w:rsid w:val="00137879"/>
    <w:rsid w:val="001404A6"/>
    <w:rsid w:val="0014183C"/>
    <w:rsid w:val="001418B2"/>
    <w:rsid w:val="001422BA"/>
    <w:rsid w:val="00142D33"/>
    <w:rsid w:val="0014301D"/>
    <w:rsid w:val="0014476B"/>
    <w:rsid w:val="00144A31"/>
    <w:rsid w:val="001450AD"/>
    <w:rsid w:val="001460A3"/>
    <w:rsid w:val="001460D1"/>
    <w:rsid w:val="00146E11"/>
    <w:rsid w:val="00147268"/>
    <w:rsid w:val="00147FA1"/>
    <w:rsid w:val="0015060E"/>
    <w:rsid w:val="00151B69"/>
    <w:rsid w:val="001522C5"/>
    <w:rsid w:val="00152EE7"/>
    <w:rsid w:val="00155088"/>
    <w:rsid w:val="001555B1"/>
    <w:rsid w:val="00156856"/>
    <w:rsid w:val="00156F98"/>
    <w:rsid w:val="00157768"/>
    <w:rsid w:val="001611D4"/>
    <w:rsid w:val="001618E8"/>
    <w:rsid w:val="001619F0"/>
    <w:rsid w:val="00161A72"/>
    <w:rsid w:val="00162AED"/>
    <w:rsid w:val="00162BC8"/>
    <w:rsid w:val="00163573"/>
    <w:rsid w:val="00163E76"/>
    <w:rsid w:val="0016421B"/>
    <w:rsid w:val="0016494C"/>
    <w:rsid w:val="00165D42"/>
    <w:rsid w:val="00166454"/>
    <w:rsid w:val="00166F51"/>
    <w:rsid w:val="00170007"/>
    <w:rsid w:val="001701C3"/>
    <w:rsid w:val="001703E9"/>
    <w:rsid w:val="00172C69"/>
    <w:rsid w:val="00174B9E"/>
    <w:rsid w:val="0017563C"/>
    <w:rsid w:val="001761CB"/>
    <w:rsid w:val="00176394"/>
    <w:rsid w:val="00176738"/>
    <w:rsid w:val="00176A9E"/>
    <w:rsid w:val="00180115"/>
    <w:rsid w:val="0018012B"/>
    <w:rsid w:val="00180480"/>
    <w:rsid w:val="001809D6"/>
    <w:rsid w:val="001811B2"/>
    <w:rsid w:val="00181748"/>
    <w:rsid w:val="0018211E"/>
    <w:rsid w:val="00184AE4"/>
    <w:rsid w:val="00185452"/>
    <w:rsid w:val="00185915"/>
    <w:rsid w:val="001859A0"/>
    <w:rsid w:val="001859A5"/>
    <w:rsid w:val="00185A4D"/>
    <w:rsid w:val="001863BD"/>
    <w:rsid w:val="0018670E"/>
    <w:rsid w:val="00187052"/>
    <w:rsid w:val="001912D5"/>
    <w:rsid w:val="00191746"/>
    <w:rsid w:val="0019237D"/>
    <w:rsid w:val="00192498"/>
    <w:rsid w:val="00192CB2"/>
    <w:rsid w:val="001944FC"/>
    <w:rsid w:val="00194D04"/>
    <w:rsid w:val="001958F3"/>
    <w:rsid w:val="001961EB"/>
    <w:rsid w:val="001973D2"/>
    <w:rsid w:val="0019779D"/>
    <w:rsid w:val="001A0A7A"/>
    <w:rsid w:val="001A2254"/>
    <w:rsid w:val="001A24A9"/>
    <w:rsid w:val="001A25C9"/>
    <w:rsid w:val="001A2B9C"/>
    <w:rsid w:val="001A3D8D"/>
    <w:rsid w:val="001A4965"/>
    <w:rsid w:val="001A502F"/>
    <w:rsid w:val="001A53F3"/>
    <w:rsid w:val="001A6C9C"/>
    <w:rsid w:val="001A6D4B"/>
    <w:rsid w:val="001A7E26"/>
    <w:rsid w:val="001B0002"/>
    <w:rsid w:val="001B1193"/>
    <w:rsid w:val="001B13C2"/>
    <w:rsid w:val="001B16FB"/>
    <w:rsid w:val="001B2601"/>
    <w:rsid w:val="001B2776"/>
    <w:rsid w:val="001B2905"/>
    <w:rsid w:val="001B2AA3"/>
    <w:rsid w:val="001B2CBB"/>
    <w:rsid w:val="001B2FC8"/>
    <w:rsid w:val="001B3684"/>
    <w:rsid w:val="001B4C23"/>
    <w:rsid w:val="001B4ED4"/>
    <w:rsid w:val="001B61AF"/>
    <w:rsid w:val="001C2EEC"/>
    <w:rsid w:val="001C3104"/>
    <w:rsid w:val="001C34E9"/>
    <w:rsid w:val="001C35AA"/>
    <w:rsid w:val="001C364F"/>
    <w:rsid w:val="001C3FA6"/>
    <w:rsid w:val="001C4631"/>
    <w:rsid w:val="001C4A19"/>
    <w:rsid w:val="001C4B8E"/>
    <w:rsid w:val="001C4CB3"/>
    <w:rsid w:val="001C51F1"/>
    <w:rsid w:val="001C56F9"/>
    <w:rsid w:val="001C580D"/>
    <w:rsid w:val="001C6100"/>
    <w:rsid w:val="001C6358"/>
    <w:rsid w:val="001C6943"/>
    <w:rsid w:val="001C71A5"/>
    <w:rsid w:val="001C7667"/>
    <w:rsid w:val="001D0FCE"/>
    <w:rsid w:val="001D1074"/>
    <w:rsid w:val="001D1682"/>
    <w:rsid w:val="001D1B19"/>
    <w:rsid w:val="001D22C3"/>
    <w:rsid w:val="001D2621"/>
    <w:rsid w:val="001D33A4"/>
    <w:rsid w:val="001D38BB"/>
    <w:rsid w:val="001D3AE5"/>
    <w:rsid w:val="001D464B"/>
    <w:rsid w:val="001D4A88"/>
    <w:rsid w:val="001D5316"/>
    <w:rsid w:val="001D587C"/>
    <w:rsid w:val="001D60E1"/>
    <w:rsid w:val="001D74CD"/>
    <w:rsid w:val="001D7A2E"/>
    <w:rsid w:val="001E0547"/>
    <w:rsid w:val="001E0756"/>
    <w:rsid w:val="001E0770"/>
    <w:rsid w:val="001E0F1A"/>
    <w:rsid w:val="001E1284"/>
    <w:rsid w:val="001E133A"/>
    <w:rsid w:val="001E16E7"/>
    <w:rsid w:val="001E1809"/>
    <w:rsid w:val="001E2198"/>
    <w:rsid w:val="001E220C"/>
    <w:rsid w:val="001E28D0"/>
    <w:rsid w:val="001E2937"/>
    <w:rsid w:val="001E4020"/>
    <w:rsid w:val="001E43BB"/>
    <w:rsid w:val="001E4B13"/>
    <w:rsid w:val="001E4F39"/>
    <w:rsid w:val="001E51DB"/>
    <w:rsid w:val="001E5375"/>
    <w:rsid w:val="001E5EE5"/>
    <w:rsid w:val="001E62B4"/>
    <w:rsid w:val="001E73C3"/>
    <w:rsid w:val="001E7782"/>
    <w:rsid w:val="001F01E0"/>
    <w:rsid w:val="001F1835"/>
    <w:rsid w:val="001F26D5"/>
    <w:rsid w:val="001F30DC"/>
    <w:rsid w:val="001F311B"/>
    <w:rsid w:val="001F37CD"/>
    <w:rsid w:val="001F38BD"/>
    <w:rsid w:val="001F3DE7"/>
    <w:rsid w:val="001F6619"/>
    <w:rsid w:val="001F6A12"/>
    <w:rsid w:val="001F7181"/>
    <w:rsid w:val="001F7461"/>
    <w:rsid w:val="001F77CD"/>
    <w:rsid w:val="001F7B8B"/>
    <w:rsid w:val="00200C83"/>
    <w:rsid w:val="00200E64"/>
    <w:rsid w:val="0020182E"/>
    <w:rsid w:val="00201DBA"/>
    <w:rsid w:val="00202059"/>
    <w:rsid w:val="002020E9"/>
    <w:rsid w:val="0020219C"/>
    <w:rsid w:val="00202220"/>
    <w:rsid w:val="002052F9"/>
    <w:rsid w:val="002056DF"/>
    <w:rsid w:val="00206475"/>
    <w:rsid w:val="00206758"/>
    <w:rsid w:val="002072C7"/>
    <w:rsid w:val="00207368"/>
    <w:rsid w:val="00210A10"/>
    <w:rsid w:val="002113B9"/>
    <w:rsid w:val="00211625"/>
    <w:rsid w:val="00211A66"/>
    <w:rsid w:val="00211BC3"/>
    <w:rsid w:val="002125E8"/>
    <w:rsid w:val="00212FAD"/>
    <w:rsid w:val="0021300B"/>
    <w:rsid w:val="00213893"/>
    <w:rsid w:val="00214975"/>
    <w:rsid w:val="002160CF"/>
    <w:rsid w:val="00216278"/>
    <w:rsid w:val="00217C00"/>
    <w:rsid w:val="00220779"/>
    <w:rsid w:val="00220F16"/>
    <w:rsid w:val="002212C1"/>
    <w:rsid w:val="002228C1"/>
    <w:rsid w:val="00223904"/>
    <w:rsid w:val="00223A7F"/>
    <w:rsid w:val="002247B0"/>
    <w:rsid w:val="002250C5"/>
    <w:rsid w:val="00226654"/>
    <w:rsid w:val="00226713"/>
    <w:rsid w:val="00226732"/>
    <w:rsid w:val="00226B6F"/>
    <w:rsid w:val="00227307"/>
    <w:rsid w:val="002273C6"/>
    <w:rsid w:val="0022752A"/>
    <w:rsid w:val="00227BA1"/>
    <w:rsid w:val="002309F5"/>
    <w:rsid w:val="00230BA0"/>
    <w:rsid w:val="00230C15"/>
    <w:rsid w:val="002321C3"/>
    <w:rsid w:val="002323ED"/>
    <w:rsid w:val="00233065"/>
    <w:rsid w:val="0023477F"/>
    <w:rsid w:val="00234CF8"/>
    <w:rsid w:val="00234DCD"/>
    <w:rsid w:val="0023607E"/>
    <w:rsid w:val="00240007"/>
    <w:rsid w:val="00241B38"/>
    <w:rsid w:val="00241DE9"/>
    <w:rsid w:val="00241F5B"/>
    <w:rsid w:val="00242236"/>
    <w:rsid w:val="002424E8"/>
    <w:rsid w:val="002427ED"/>
    <w:rsid w:val="00242821"/>
    <w:rsid w:val="002428B1"/>
    <w:rsid w:val="0024396C"/>
    <w:rsid w:val="00243BB0"/>
    <w:rsid w:val="0024502B"/>
    <w:rsid w:val="00247BE3"/>
    <w:rsid w:val="00247E8D"/>
    <w:rsid w:val="0025108C"/>
    <w:rsid w:val="00251104"/>
    <w:rsid w:val="002520E4"/>
    <w:rsid w:val="002522B9"/>
    <w:rsid w:val="0025353D"/>
    <w:rsid w:val="00253977"/>
    <w:rsid w:val="002540E9"/>
    <w:rsid w:val="00254E90"/>
    <w:rsid w:val="00254EF5"/>
    <w:rsid w:val="0025554E"/>
    <w:rsid w:val="00255914"/>
    <w:rsid w:val="002560A8"/>
    <w:rsid w:val="00256BFF"/>
    <w:rsid w:val="00257ED1"/>
    <w:rsid w:val="00260044"/>
    <w:rsid w:val="00260093"/>
    <w:rsid w:val="00260798"/>
    <w:rsid w:val="00260BE5"/>
    <w:rsid w:val="0026259F"/>
    <w:rsid w:val="00262FDF"/>
    <w:rsid w:val="00263ADB"/>
    <w:rsid w:val="00263BF9"/>
    <w:rsid w:val="0026402F"/>
    <w:rsid w:val="0026448A"/>
    <w:rsid w:val="002648E0"/>
    <w:rsid w:val="002658B3"/>
    <w:rsid w:val="0026596F"/>
    <w:rsid w:val="00266197"/>
    <w:rsid w:val="0026656B"/>
    <w:rsid w:val="00266E10"/>
    <w:rsid w:val="00266E65"/>
    <w:rsid w:val="00267150"/>
    <w:rsid w:val="00270C4A"/>
    <w:rsid w:val="00271171"/>
    <w:rsid w:val="00271B9A"/>
    <w:rsid w:val="00271F4B"/>
    <w:rsid w:val="00271FD0"/>
    <w:rsid w:val="00272337"/>
    <w:rsid w:val="0027432D"/>
    <w:rsid w:val="00275BD6"/>
    <w:rsid w:val="00275FFB"/>
    <w:rsid w:val="00276084"/>
    <w:rsid w:val="002770E6"/>
    <w:rsid w:val="002775D6"/>
    <w:rsid w:val="00280CDF"/>
    <w:rsid w:val="0028150C"/>
    <w:rsid w:val="002828AB"/>
    <w:rsid w:val="0028318B"/>
    <w:rsid w:val="0028320D"/>
    <w:rsid w:val="00283BB4"/>
    <w:rsid w:val="00283C8B"/>
    <w:rsid w:val="00285584"/>
    <w:rsid w:val="002866F4"/>
    <w:rsid w:val="0028677A"/>
    <w:rsid w:val="00286A32"/>
    <w:rsid w:val="002871A0"/>
    <w:rsid w:val="00287651"/>
    <w:rsid w:val="0029025D"/>
    <w:rsid w:val="00290FC9"/>
    <w:rsid w:val="0029134E"/>
    <w:rsid w:val="00291BF2"/>
    <w:rsid w:val="00291C5B"/>
    <w:rsid w:val="00293DB1"/>
    <w:rsid w:val="0029412B"/>
    <w:rsid w:val="00294298"/>
    <w:rsid w:val="002947EB"/>
    <w:rsid w:val="002949DC"/>
    <w:rsid w:val="00296281"/>
    <w:rsid w:val="00296375"/>
    <w:rsid w:val="0029641B"/>
    <w:rsid w:val="0029666D"/>
    <w:rsid w:val="00296E27"/>
    <w:rsid w:val="00296F40"/>
    <w:rsid w:val="002977E4"/>
    <w:rsid w:val="00297AC2"/>
    <w:rsid w:val="002A17A1"/>
    <w:rsid w:val="002A1996"/>
    <w:rsid w:val="002A1D5A"/>
    <w:rsid w:val="002A20AA"/>
    <w:rsid w:val="002A26AC"/>
    <w:rsid w:val="002A2D4F"/>
    <w:rsid w:val="002A3399"/>
    <w:rsid w:val="002A3524"/>
    <w:rsid w:val="002A36F8"/>
    <w:rsid w:val="002A3F13"/>
    <w:rsid w:val="002A4221"/>
    <w:rsid w:val="002A4B83"/>
    <w:rsid w:val="002A4E3C"/>
    <w:rsid w:val="002A5414"/>
    <w:rsid w:val="002A5A1E"/>
    <w:rsid w:val="002A6601"/>
    <w:rsid w:val="002A6FF0"/>
    <w:rsid w:val="002A7ABB"/>
    <w:rsid w:val="002A7B9D"/>
    <w:rsid w:val="002A7C44"/>
    <w:rsid w:val="002B038C"/>
    <w:rsid w:val="002B13C9"/>
    <w:rsid w:val="002B1DBA"/>
    <w:rsid w:val="002B248D"/>
    <w:rsid w:val="002B3E05"/>
    <w:rsid w:val="002B582D"/>
    <w:rsid w:val="002B5D56"/>
    <w:rsid w:val="002B5E7C"/>
    <w:rsid w:val="002B7854"/>
    <w:rsid w:val="002B79D8"/>
    <w:rsid w:val="002C0A39"/>
    <w:rsid w:val="002C0A97"/>
    <w:rsid w:val="002C1F27"/>
    <w:rsid w:val="002C2358"/>
    <w:rsid w:val="002C305A"/>
    <w:rsid w:val="002C3504"/>
    <w:rsid w:val="002C3DA0"/>
    <w:rsid w:val="002C5096"/>
    <w:rsid w:val="002C551B"/>
    <w:rsid w:val="002C5EE1"/>
    <w:rsid w:val="002C613C"/>
    <w:rsid w:val="002C63A3"/>
    <w:rsid w:val="002C715F"/>
    <w:rsid w:val="002C7D34"/>
    <w:rsid w:val="002D0398"/>
    <w:rsid w:val="002D055F"/>
    <w:rsid w:val="002D0BDD"/>
    <w:rsid w:val="002D1ED9"/>
    <w:rsid w:val="002D22C9"/>
    <w:rsid w:val="002D323C"/>
    <w:rsid w:val="002D363F"/>
    <w:rsid w:val="002D41D9"/>
    <w:rsid w:val="002D47C1"/>
    <w:rsid w:val="002D47ED"/>
    <w:rsid w:val="002D4BB2"/>
    <w:rsid w:val="002D4BDE"/>
    <w:rsid w:val="002D5F4E"/>
    <w:rsid w:val="002D5F6A"/>
    <w:rsid w:val="002D6369"/>
    <w:rsid w:val="002D6393"/>
    <w:rsid w:val="002E0069"/>
    <w:rsid w:val="002E2597"/>
    <w:rsid w:val="002E2693"/>
    <w:rsid w:val="002E2A1E"/>
    <w:rsid w:val="002E3F42"/>
    <w:rsid w:val="002E483D"/>
    <w:rsid w:val="002E4E1B"/>
    <w:rsid w:val="002E5081"/>
    <w:rsid w:val="002E54A0"/>
    <w:rsid w:val="002E64F3"/>
    <w:rsid w:val="002E66AE"/>
    <w:rsid w:val="002E733C"/>
    <w:rsid w:val="002E7A03"/>
    <w:rsid w:val="002F0F34"/>
    <w:rsid w:val="002F1804"/>
    <w:rsid w:val="002F1B92"/>
    <w:rsid w:val="002F281F"/>
    <w:rsid w:val="002F4A75"/>
    <w:rsid w:val="002F518D"/>
    <w:rsid w:val="002F54EC"/>
    <w:rsid w:val="002F55F8"/>
    <w:rsid w:val="002F5AAA"/>
    <w:rsid w:val="002F7076"/>
    <w:rsid w:val="002F78C7"/>
    <w:rsid w:val="002F7BAE"/>
    <w:rsid w:val="00300469"/>
    <w:rsid w:val="003010A3"/>
    <w:rsid w:val="00301636"/>
    <w:rsid w:val="003029DC"/>
    <w:rsid w:val="00302CAD"/>
    <w:rsid w:val="003041AC"/>
    <w:rsid w:val="003049CF"/>
    <w:rsid w:val="00304B63"/>
    <w:rsid w:val="0030603E"/>
    <w:rsid w:val="00306273"/>
    <w:rsid w:val="003068E6"/>
    <w:rsid w:val="0030713B"/>
    <w:rsid w:val="0030732D"/>
    <w:rsid w:val="00307409"/>
    <w:rsid w:val="003103B0"/>
    <w:rsid w:val="00310500"/>
    <w:rsid w:val="00310E93"/>
    <w:rsid w:val="003113CC"/>
    <w:rsid w:val="0031187E"/>
    <w:rsid w:val="00311FA9"/>
    <w:rsid w:val="00312482"/>
    <w:rsid w:val="003125C1"/>
    <w:rsid w:val="00312CB3"/>
    <w:rsid w:val="003132EF"/>
    <w:rsid w:val="00313ECA"/>
    <w:rsid w:val="003146E8"/>
    <w:rsid w:val="00314AD7"/>
    <w:rsid w:val="003151C0"/>
    <w:rsid w:val="003152B6"/>
    <w:rsid w:val="00315DCF"/>
    <w:rsid w:val="003162DB"/>
    <w:rsid w:val="0031737B"/>
    <w:rsid w:val="00320A68"/>
    <w:rsid w:val="00320BE9"/>
    <w:rsid w:val="00320C57"/>
    <w:rsid w:val="0032107E"/>
    <w:rsid w:val="003211FD"/>
    <w:rsid w:val="00321364"/>
    <w:rsid w:val="00321669"/>
    <w:rsid w:val="00321743"/>
    <w:rsid w:val="0032188E"/>
    <w:rsid w:val="00321DEE"/>
    <w:rsid w:val="003226A3"/>
    <w:rsid w:val="00322719"/>
    <w:rsid w:val="0032390C"/>
    <w:rsid w:val="00324316"/>
    <w:rsid w:val="00324DAD"/>
    <w:rsid w:val="003253E7"/>
    <w:rsid w:val="00326496"/>
    <w:rsid w:val="003265D2"/>
    <w:rsid w:val="00326E97"/>
    <w:rsid w:val="003305E8"/>
    <w:rsid w:val="00330FE4"/>
    <w:rsid w:val="003320DA"/>
    <w:rsid w:val="003326C5"/>
    <w:rsid w:val="003329E9"/>
    <w:rsid w:val="00332C89"/>
    <w:rsid w:val="00334099"/>
    <w:rsid w:val="00334E0D"/>
    <w:rsid w:val="0033505A"/>
    <w:rsid w:val="00335625"/>
    <w:rsid w:val="00336430"/>
    <w:rsid w:val="003364AD"/>
    <w:rsid w:val="00336532"/>
    <w:rsid w:val="003379D9"/>
    <w:rsid w:val="00337DF7"/>
    <w:rsid w:val="0034035E"/>
    <w:rsid w:val="0034058C"/>
    <w:rsid w:val="00340B4D"/>
    <w:rsid w:val="00341877"/>
    <w:rsid w:val="00341D9C"/>
    <w:rsid w:val="003421CA"/>
    <w:rsid w:val="00343FC7"/>
    <w:rsid w:val="003444F5"/>
    <w:rsid w:val="003446A7"/>
    <w:rsid w:val="003449D8"/>
    <w:rsid w:val="00345753"/>
    <w:rsid w:val="00345B16"/>
    <w:rsid w:val="00345D53"/>
    <w:rsid w:val="003463AC"/>
    <w:rsid w:val="00346970"/>
    <w:rsid w:val="00346BB7"/>
    <w:rsid w:val="003474CE"/>
    <w:rsid w:val="00347799"/>
    <w:rsid w:val="00351396"/>
    <w:rsid w:val="003516E4"/>
    <w:rsid w:val="00351AE4"/>
    <w:rsid w:val="003521A3"/>
    <w:rsid w:val="00354A27"/>
    <w:rsid w:val="003552C5"/>
    <w:rsid w:val="003557D5"/>
    <w:rsid w:val="003557F1"/>
    <w:rsid w:val="00355AEB"/>
    <w:rsid w:val="003561DB"/>
    <w:rsid w:val="003568D4"/>
    <w:rsid w:val="003569C9"/>
    <w:rsid w:val="00356B0A"/>
    <w:rsid w:val="00356B23"/>
    <w:rsid w:val="00356E4C"/>
    <w:rsid w:val="003600AA"/>
    <w:rsid w:val="003602E9"/>
    <w:rsid w:val="00360DB2"/>
    <w:rsid w:val="00360EAC"/>
    <w:rsid w:val="00362058"/>
    <w:rsid w:val="00363B22"/>
    <w:rsid w:val="00366538"/>
    <w:rsid w:val="00366655"/>
    <w:rsid w:val="003667C5"/>
    <w:rsid w:val="0036690F"/>
    <w:rsid w:val="003670A9"/>
    <w:rsid w:val="00367728"/>
    <w:rsid w:val="00367FF9"/>
    <w:rsid w:val="00370622"/>
    <w:rsid w:val="00370F8F"/>
    <w:rsid w:val="00371116"/>
    <w:rsid w:val="00371F14"/>
    <w:rsid w:val="003728E2"/>
    <w:rsid w:val="003729CF"/>
    <w:rsid w:val="00373460"/>
    <w:rsid w:val="00374C20"/>
    <w:rsid w:val="00374E68"/>
    <w:rsid w:val="0037509E"/>
    <w:rsid w:val="003759FF"/>
    <w:rsid w:val="00377551"/>
    <w:rsid w:val="0037787E"/>
    <w:rsid w:val="00377BA5"/>
    <w:rsid w:val="0038070E"/>
    <w:rsid w:val="00380D67"/>
    <w:rsid w:val="00381466"/>
    <w:rsid w:val="00381506"/>
    <w:rsid w:val="00381739"/>
    <w:rsid w:val="003819D5"/>
    <w:rsid w:val="00381B53"/>
    <w:rsid w:val="0038222D"/>
    <w:rsid w:val="00382A52"/>
    <w:rsid w:val="00382FCF"/>
    <w:rsid w:val="0038351E"/>
    <w:rsid w:val="003839E7"/>
    <w:rsid w:val="003841BE"/>
    <w:rsid w:val="0038468C"/>
    <w:rsid w:val="00384C4D"/>
    <w:rsid w:val="003853E2"/>
    <w:rsid w:val="0038598C"/>
    <w:rsid w:val="00386F10"/>
    <w:rsid w:val="003873EB"/>
    <w:rsid w:val="0038754B"/>
    <w:rsid w:val="00387588"/>
    <w:rsid w:val="00387A1E"/>
    <w:rsid w:val="0039059E"/>
    <w:rsid w:val="00390628"/>
    <w:rsid w:val="00391276"/>
    <w:rsid w:val="00391594"/>
    <w:rsid w:val="003918EF"/>
    <w:rsid w:val="00391A7B"/>
    <w:rsid w:val="003923EE"/>
    <w:rsid w:val="003930FD"/>
    <w:rsid w:val="0039383E"/>
    <w:rsid w:val="00394D43"/>
    <w:rsid w:val="003958C3"/>
    <w:rsid w:val="0039668A"/>
    <w:rsid w:val="00396D5D"/>
    <w:rsid w:val="00397C0A"/>
    <w:rsid w:val="00397F31"/>
    <w:rsid w:val="003A1B3F"/>
    <w:rsid w:val="003A1C85"/>
    <w:rsid w:val="003A2365"/>
    <w:rsid w:val="003A257C"/>
    <w:rsid w:val="003A3E90"/>
    <w:rsid w:val="003A3EBF"/>
    <w:rsid w:val="003A4613"/>
    <w:rsid w:val="003A4846"/>
    <w:rsid w:val="003A4923"/>
    <w:rsid w:val="003A66DC"/>
    <w:rsid w:val="003A684F"/>
    <w:rsid w:val="003A730A"/>
    <w:rsid w:val="003B0536"/>
    <w:rsid w:val="003B0A76"/>
    <w:rsid w:val="003B0D72"/>
    <w:rsid w:val="003B19E5"/>
    <w:rsid w:val="003B25F8"/>
    <w:rsid w:val="003B48A6"/>
    <w:rsid w:val="003B4DAD"/>
    <w:rsid w:val="003B4F74"/>
    <w:rsid w:val="003B52C7"/>
    <w:rsid w:val="003B66CE"/>
    <w:rsid w:val="003B68B8"/>
    <w:rsid w:val="003B692C"/>
    <w:rsid w:val="003B6AE1"/>
    <w:rsid w:val="003B7074"/>
    <w:rsid w:val="003B7571"/>
    <w:rsid w:val="003C1F68"/>
    <w:rsid w:val="003C2233"/>
    <w:rsid w:val="003C45AB"/>
    <w:rsid w:val="003C52B3"/>
    <w:rsid w:val="003C5C26"/>
    <w:rsid w:val="003C60E0"/>
    <w:rsid w:val="003C6CA1"/>
    <w:rsid w:val="003C7F5D"/>
    <w:rsid w:val="003D06A7"/>
    <w:rsid w:val="003D0DE1"/>
    <w:rsid w:val="003D11A9"/>
    <w:rsid w:val="003D164D"/>
    <w:rsid w:val="003D3750"/>
    <w:rsid w:val="003D3E82"/>
    <w:rsid w:val="003D3F8D"/>
    <w:rsid w:val="003D49B8"/>
    <w:rsid w:val="003D5C31"/>
    <w:rsid w:val="003D6EF2"/>
    <w:rsid w:val="003D75A0"/>
    <w:rsid w:val="003E0237"/>
    <w:rsid w:val="003E080A"/>
    <w:rsid w:val="003E0837"/>
    <w:rsid w:val="003E0F1F"/>
    <w:rsid w:val="003E1E9A"/>
    <w:rsid w:val="003E26B6"/>
    <w:rsid w:val="003E2B50"/>
    <w:rsid w:val="003E38B3"/>
    <w:rsid w:val="003E528D"/>
    <w:rsid w:val="003E5503"/>
    <w:rsid w:val="003E552F"/>
    <w:rsid w:val="003E55BA"/>
    <w:rsid w:val="003E5D6D"/>
    <w:rsid w:val="003E6BBB"/>
    <w:rsid w:val="003E73D4"/>
    <w:rsid w:val="003E7713"/>
    <w:rsid w:val="003E79C5"/>
    <w:rsid w:val="003E7E48"/>
    <w:rsid w:val="003F04AF"/>
    <w:rsid w:val="003F0510"/>
    <w:rsid w:val="003F1A89"/>
    <w:rsid w:val="003F243B"/>
    <w:rsid w:val="003F2E6D"/>
    <w:rsid w:val="003F2F6D"/>
    <w:rsid w:val="003F3301"/>
    <w:rsid w:val="003F333F"/>
    <w:rsid w:val="003F3493"/>
    <w:rsid w:val="003F3979"/>
    <w:rsid w:val="003F4061"/>
    <w:rsid w:val="003F5153"/>
    <w:rsid w:val="003F54D9"/>
    <w:rsid w:val="003F54EB"/>
    <w:rsid w:val="003F5BC6"/>
    <w:rsid w:val="003F636B"/>
    <w:rsid w:val="003F6791"/>
    <w:rsid w:val="003F6859"/>
    <w:rsid w:val="003F6987"/>
    <w:rsid w:val="003F6AE4"/>
    <w:rsid w:val="003F73C1"/>
    <w:rsid w:val="00402FB8"/>
    <w:rsid w:val="00403054"/>
    <w:rsid w:val="00404239"/>
    <w:rsid w:val="004044B4"/>
    <w:rsid w:val="0040514E"/>
    <w:rsid w:val="0040528A"/>
    <w:rsid w:val="004057ED"/>
    <w:rsid w:val="00405F94"/>
    <w:rsid w:val="004065C8"/>
    <w:rsid w:val="00406890"/>
    <w:rsid w:val="00406A02"/>
    <w:rsid w:val="00406DBD"/>
    <w:rsid w:val="00406DD3"/>
    <w:rsid w:val="0040745C"/>
    <w:rsid w:val="004075F8"/>
    <w:rsid w:val="00407F89"/>
    <w:rsid w:val="00411905"/>
    <w:rsid w:val="00411F9F"/>
    <w:rsid w:val="0041240B"/>
    <w:rsid w:val="004126B9"/>
    <w:rsid w:val="00412B3F"/>
    <w:rsid w:val="004136BA"/>
    <w:rsid w:val="004163D2"/>
    <w:rsid w:val="00416F6E"/>
    <w:rsid w:val="00420275"/>
    <w:rsid w:val="004202D7"/>
    <w:rsid w:val="004211D5"/>
    <w:rsid w:val="004213A9"/>
    <w:rsid w:val="004213B1"/>
    <w:rsid w:val="00421BD1"/>
    <w:rsid w:val="00421D12"/>
    <w:rsid w:val="00422CD9"/>
    <w:rsid w:val="00427556"/>
    <w:rsid w:val="00427F63"/>
    <w:rsid w:val="0043052D"/>
    <w:rsid w:val="004314F2"/>
    <w:rsid w:val="0043161B"/>
    <w:rsid w:val="00431D0C"/>
    <w:rsid w:val="00432A7A"/>
    <w:rsid w:val="00433955"/>
    <w:rsid w:val="00433C96"/>
    <w:rsid w:val="00433ECF"/>
    <w:rsid w:val="004359DD"/>
    <w:rsid w:val="00436AB4"/>
    <w:rsid w:val="00436AEC"/>
    <w:rsid w:val="00436D76"/>
    <w:rsid w:val="00436E34"/>
    <w:rsid w:val="004372E1"/>
    <w:rsid w:val="00437354"/>
    <w:rsid w:val="004378FE"/>
    <w:rsid w:val="004379F4"/>
    <w:rsid w:val="00437AA3"/>
    <w:rsid w:val="0044192E"/>
    <w:rsid w:val="004421F2"/>
    <w:rsid w:val="00442E17"/>
    <w:rsid w:val="00444023"/>
    <w:rsid w:val="00444091"/>
    <w:rsid w:val="004445E9"/>
    <w:rsid w:val="00445018"/>
    <w:rsid w:val="0044505C"/>
    <w:rsid w:val="0044646E"/>
    <w:rsid w:val="00446727"/>
    <w:rsid w:val="0044692F"/>
    <w:rsid w:val="004473A5"/>
    <w:rsid w:val="004477A3"/>
    <w:rsid w:val="00447A53"/>
    <w:rsid w:val="00447AC2"/>
    <w:rsid w:val="00450D95"/>
    <w:rsid w:val="004514E0"/>
    <w:rsid w:val="004514ED"/>
    <w:rsid w:val="00451C40"/>
    <w:rsid w:val="00452BEF"/>
    <w:rsid w:val="00452CF0"/>
    <w:rsid w:val="00452E68"/>
    <w:rsid w:val="0045469A"/>
    <w:rsid w:val="00454CF7"/>
    <w:rsid w:val="00455313"/>
    <w:rsid w:val="0045709F"/>
    <w:rsid w:val="00457C6F"/>
    <w:rsid w:val="00457D10"/>
    <w:rsid w:val="00457EBF"/>
    <w:rsid w:val="00461162"/>
    <w:rsid w:val="004617BD"/>
    <w:rsid w:val="00461B9A"/>
    <w:rsid w:val="00462FFC"/>
    <w:rsid w:val="004634BE"/>
    <w:rsid w:val="004656FF"/>
    <w:rsid w:val="004659EA"/>
    <w:rsid w:val="00465A1B"/>
    <w:rsid w:val="00465F71"/>
    <w:rsid w:val="0046675D"/>
    <w:rsid w:val="00466DEE"/>
    <w:rsid w:val="004670EE"/>
    <w:rsid w:val="00467E70"/>
    <w:rsid w:val="0047051B"/>
    <w:rsid w:val="00470D4B"/>
    <w:rsid w:val="00470D59"/>
    <w:rsid w:val="00471BC2"/>
    <w:rsid w:val="004729DE"/>
    <w:rsid w:val="00472BEE"/>
    <w:rsid w:val="00472D31"/>
    <w:rsid w:val="00472D3A"/>
    <w:rsid w:val="004730A6"/>
    <w:rsid w:val="004750B1"/>
    <w:rsid w:val="004753EB"/>
    <w:rsid w:val="004754CE"/>
    <w:rsid w:val="00475906"/>
    <w:rsid w:val="00475DF4"/>
    <w:rsid w:val="00476666"/>
    <w:rsid w:val="0048007A"/>
    <w:rsid w:val="00480E4C"/>
    <w:rsid w:val="004816EA"/>
    <w:rsid w:val="00481C9F"/>
    <w:rsid w:val="00482173"/>
    <w:rsid w:val="004834AB"/>
    <w:rsid w:val="00483847"/>
    <w:rsid w:val="00484332"/>
    <w:rsid w:val="0048515C"/>
    <w:rsid w:val="004876D0"/>
    <w:rsid w:val="00490282"/>
    <w:rsid w:val="004912BC"/>
    <w:rsid w:val="004929AA"/>
    <w:rsid w:val="00492E27"/>
    <w:rsid w:val="00492E9F"/>
    <w:rsid w:val="00492FE0"/>
    <w:rsid w:val="004932D0"/>
    <w:rsid w:val="004937F9"/>
    <w:rsid w:val="00495016"/>
    <w:rsid w:val="0049527F"/>
    <w:rsid w:val="0049538F"/>
    <w:rsid w:val="004963B4"/>
    <w:rsid w:val="004965B4"/>
    <w:rsid w:val="0049679C"/>
    <w:rsid w:val="00496A19"/>
    <w:rsid w:val="00496DF7"/>
    <w:rsid w:val="004972DE"/>
    <w:rsid w:val="0049786B"/>
    <w:rsid w:val="00497BAF"/>
    <w:rsid w:val="004A0386"/>
    <w:rsid w:val="004A0FA4"/>
    <w:rsid w:val="004A1186"/>
    <w:rsid w:val="004A2246"/>
    <w:rsid w:val="004A367D"/>
    <w:rsid w:val="004A39F2"/>
    <w:rsid w:val="004A3DC8"/>
    <w:rsid w:val="004A4841"/>
    <w:rsid w:val="004A5005"/>
    <w:rsid w:val="004A5326"/>
    <w:rsid w:val="004A5C95"/>
    <w:rsid w:val="004B037F"/>
    <w:rsid w:val="004B0B53"/>
    <w:rsid w:val="004B1D31"/>
    <w:rsid w:val="004B237D"/>
    <w:rsid w:val="004B2DFD"/>
    <w:rsid w:val="004B5114"/>
    <w:rsid w:val="004B5B94"/>
    <w:rsid w:val="004B5C7F"/>
    <w:rsid w:val="004B65DF"/>
    <w:rsid w:val="004B6612"/>
    <w:rsid w:val="004B67B0"/>
    <w:rsid w:val="004B6A3C"/>
    <w:rsid w:val="004B70EA"/>
    <w:rsid w:val="004B76D4"/>
    <w:rsid w:val="004B7819"/>
    <w:rsid w:val="004B7D36"/>
    <w:rsid w:val="004C0172"/>
    <w:rsid w:val="004C0624"/>
    <w:rsid w:val="004C0D38"/>
    <w:rsid w:val="004C106D"/>
    <w:rsid w:val="004C161F"/>
    <w:rsid w:val="004C18B0"/>
    <w:rsid w:val="004C23EC"/>
    <w:rsid w:val="004C2BD3"/>
    <w:rsid w:val="004C402A"/>
    <w:rsid w:val="004C53EA"/>
    <w:rsid w:val="004C58BF"/>
    <w:rsid w:val="004C5C67"/>
    <w:rsid w:val="004C6062"/>
    <w:rsid w:val="004C64A3"/>
    <w:rsid w:val="004C6AA4"/>
    <w:rsid w:val="004C6D03"/>
    <w:rsid w:val="004C7080"/>
    <w:rsid w:val="004C7826"/>
    <w:rsid w:val="004C7D35"/>
    <w:rsid w:val="004D0235"/>
    <w:rsid w:val="004D12F4"/>
    <w:rsid w:val="004D1B7E"/>
    <w:rsid w:val="004D21F7"/>
    <w:rsid w:val="004D2753"/>
    <w:rsid w:val="004D2851"/>
    <w:rsid w:val="004D30E7"/>
    <w:rsid w:val="004D4362"/>
    <w:rsid w:val="004D44FD"/>
    <w:rsid w:val="004D451E"/>
    <w:rsid w:val="004D4C17"/>
    <w:rsid w:val="004D5DD3"/>
    <w:rsid w:val="004D77EE"/>
    <w:rsid w:val="004D7FDB"/>
    <w:rsid w:val="004E08E8"/>
    <w:rsid w:val="004E16F0"/>
    <w:rsid w:val="004E1F81"/>
    <w:rsid w:val="004E21E2"/>
    <w:rsid w:val="004E38B6"/>
    <w:rsid w:val="004E51BA"/>
    <w:rsid w:val="004E6ADB"/>
    <w:rsid w:val="004F16DB"/>
    <w:rsid w:val="004F24BB"/>
    <w:rsid w:val="004F2ED0"/>
    <w:rsid w:val="004F337A"/>
    <w:rsid w:val="004F354D"/>
    <w:rsid w:val="004F5122"/>
    <w:rsid w:val="004F528F"/>
    <w:rsid w:val="004F67AA"/>
    <w:rsid w:val="004F748E"/>
    <w:rsid w:val="004F7EC1"/>
    <w:rsid w:val="004F7FB1"/>
    <w:rsid w:val="0050045E"/>
    <w:rsid w:val="00500C3E"/>
    <w:rsid w:val="0050132E"/>
    <w:rsid w:val="00502D78"/>
    <w:rsid w:val="005037FC"/>
    <w:rsid w:val="00504282"/>
    <w:rsid w:val="00504F03"/>
    <w:rsid w:val="0050530B"/>
    <w:rsid w:val="0050552E"/>
    <w:rsid w:val="00505A2E"/>
    <w:rsid w:val="00505F23"/>
    <w:rsid w:val="00506243"/>
    <w:rsid w:val="005067DA"/>
    <w:rsid w:val="00506B6F"/>
    <w:rsid w:val="00506E2C"/>
    <w:rsid w:val="0051103A"/>
    <w:rsid w:val="00511421"/>
    <w:rsid w:val="0051167B"/>
    <w:rsid w:val="00511A6F"/>
    <w:rsid w:val="00512085"/>
    <w:rsid w:val="005127A2"/>
    <w:rsid w:val="00512BEE"/>
    <w:rsid w:val="00512CA0"/>
    <w:rsid w:val="00512F9C"/>
    <w:rsid w:val="0051392B"/>
    <w:rsid w:val="00513E58"/>
    <w:rsid w:val="00514138"/>
    <w:rsid w:val="00514E18"/>
    <w:rsid w:val="00515209"/>
    <w:rsid w:val="00515C13"/>
    <w:rsid w:val="00515D25"/>
    <w:rsid w:val="0051613D"/>
    <w:rsid w:val="0051629B"/>
    <w:rsid w:val="0051679B"/>
    <w:rsid w:val="0051698D"/>
    <w:rsid w:val="00516BB4"/>
    <w:rsid w:val="00516F20"/>
    <w:rsid w:val="00517F4A"/>
    <w:rsid w:val="0052042B"/>
    <w:rsid w:val="00520611"/>
    <w:rsid w:val="00520874"/>
    <w:rsid w:val="005218F4"/>
    <w:rsid w:val="005220A5"/>
    <w:rsid w:val="0052215B"/>
    <w:rsid w:val="00522256"/>
    <w:rsid w:val="00522E69"/>
    <w:rsid w:val="00523234"/>
    <w:rsid w:val="00524003"/>
    <w:rsid w:val="00524421"/>
    <w:rsid w:val="005244F1"/>
    <w:rsid w:val="005246C3"/>
    <w:rsid w:val="00524995"/>
    <w:rsid w:val="00525750"/>
    <w:rsid w:val="00526CB6"/>
    <w:rsid w:val="00527C58"/>
    <w:rsid w:val="0053021F"/>
    <w:rsid w:val="0053088E"/>
    <w:rsid w:val="005315C7"/>
    <w:rsid w:val="00531985"/>
    <w:rsid w:val="00531FB3"/>
    <w:rsid w:val="005327AB"/>
    <w:rsid w:val="00533373"/>
    <w:rsid w:val="00533895"/>
    <w:rsid w:val="00533E3E"/>
    <w:rsid w:val="005346FC"/>
    <w:rsid w:val="005358EA"/>
    <w:rsid w:val="0053607C"/>
    <w:rsid w:val="0053758C"/>
    <w:rsid w:val="00540D04"/>
    <w:rsid w:val="00541013"/>
    <w:rsid w:val="00541356"/>
    <w:rsid w:val="0054153D"/>
    <w:rsid w:val="005416ED"/>
    <w:rsid w:val="00541B68"/>
    <w:rsid w:val="00542026"/>
    <w:rsid w:val="00542878"/>
    <w:rsid w:val="0054295A"/>
    <w:rsid w:val="00542F1F"/>
    <w:rsid w:val="0054316B"/>
    <w:rsid w:val="0054358D"/>
    <w:rsid w:val="00543591"/>
    <w:rsid w:val="005435C3"/>
    <w:rsid w:val="00543E8B"/>
    <w:rsid w:val="005442A6"/>
    <w:rsid w:val="0054480E"/>
    <w:rsid w:val="00544907"/>
    <w:rsid w:val="00545D3F"/>
    <w:rsid w:val="00547AD5"/>
    <w:rsid w:val="00551929"/>
    <w:rsid w:val="00551CCC"/>
    <w:rsid w:val="00552666"/>
    <w:rsid w:val="00554417"/>
    <w:rsid w:val="00554550"/>
    <w:rsid w:val="005550C1"/>
    <w:rsid w:val="00555662"/>
    <w:rsid w:val="00555A95"/>
    <w:rsid w:val="00555F9A"/>
    <w:rsid w:val="00556649"/>
    <w:rsid w:val="0055681C"/>
    <w:rsid w:val="00556893"/>
    <w:rsid w:val="00556894"/>
    <w:rsid w:val="00556987"/>
    <w:rsid w:val="00556F4A"/>
    <w:rsid w:val="00557282"/>
    <w:rsid w:val="00557774"/>
    <w:rsid w:val="005578F4"/>
    <w:rsid w:val="00557CEF"/>
    <w:rsid w:val="0056202F"/>
    <w:rsid w:val="005636BE"/>
    <w:rsid w:val="00563AC7"/>
    <w:rsid w:val="00564729"/>
    <w:rsid w:val="005652E7"/>
    <w:rsid w:val="00565D22"/>
    <w:rsid w:val="00566434"/>
    <w:rsid w:val="00566935"/>
    <w:rsid w:val="00567C10"/>
    <w:rsid w:val="00567C18"/>
    <w:rsid w:val="00570BE9"/>
    <w:rsid w:val="005713F4"/>
    <w:rsid w:val="00572386"/>
    <w:rsid w:val="0057307A"/>
    <w:rsid w:val="005739C2"/>
    <w:rsid w:val="005747CF"/>
    <w:rsid w:val="00574A21"/>
    <w:rsid w:val="00574D91"/>
    <w:rsid w:val="00575F61"/>
    <w:rsid w:val="00576539"/>
    <w:rsid w:val="00577FDC"/>
    <w:rsid w:val="0058090D"/>
    <w:rsid w:val="00581371"/>
    <w:rsid w:val="005814F4"/>
    <w:rsid w:val="005816B6"/>
    <w:rsid w:val="0058279D"/>
    <w:rsid w:val="00582D9F"/>
    <w:rsid w:val="0058415A"/>
    <w:rsid w:val="00584602"/>
    <w:rsid w:val="00584635"/>
    <w:rsid w:val="00584FF2"/>
    <w:rsid w:val="00587D43"/>
    <w:rsid w:val="0059015D"/>
    <w:rsid w:val="00590677"/>
    <w:rsid w:val="005908D8"/>
    <w:rsid w:val="00591E2C"/>
    <w:rsid w:val="00593473"/>
    <w:rsid w:val="005937E1"/>
    <w:rsid w:val="0059474C"/>
    <w:rsid w:val="00594847"/>
    <w:rsid w:val="00596266"/>
    <w:rsid w:val="0059633B"/>
    <w:rsid w:val="005963D0"/>
    <w:rsid w:val="00596D0E"/>
    <w:rsid w:val="00596EDA"/>
    <w:rsid w:val="00596F8E"/>
    <w:rsid w:val="00597896"/>
    <w:rsid w:val="005A0547"/>
    <w:rsid w:val="005A10C6"/>
    <w:rsid w:val="005A14A4"/>
    <w:rsid w:val="005A1B5F"/>
    <w:rsid w:val="005A24FC"/>
    <w:rsid w:val="005A2DA5"/>
    <w:rsid w:val="005A2DC5"/>
    <w:rsid w:val="005A345F"/>
    <w:rsid w:val="005A3EE4"/>
    <w:rsid w:val="005A46D6"/>
    <w:rsid w:val="005A503A"/>
    <w:rsid w:val="005A597B"/>
    <w:rsid w:val="005A5DC7"/>
    <w:rsid w:val="005A62DB"/>
    <w:rsid w:val="005A667E"/>
    <w:rsid w:val="005A683C"/>
    <w:rsid w:val="005A7894"/>
    <w:rsid w:val="005A7F8B"/>
    <w:rsid w:val="005B01D6"/>
    <w:rsid w:val="005B08E5"/>
    <w:rsid w:val="005B1D15"/>
    <w:rsid w:val="005B2AE3"/>
    <w:rsid w:val="005B3D06"/>
    <w:rsid w:val="005B46C1"/>
    <w:rsid w:val="005B4B61"/>
    <w:rsid w:val="005B4C99"/>
    <w:rsid w:val="005B6F91"/>
    <w:rsid w:val="005B6FEE"/>
    <w:rsid w:val="005B7F69"/>
    <w:rsid w:val="005C0348"/>
    <w:rsid w:val="005C0FD6"/>
    <w:rsid w:val="005C2F74"/>
    <w:rsid w:val="005C3042"/>
    <w:rsid w:val="005C3170"/>
    <w:rsid w:val="005C3D22"/>
    <w:rsid w:val="005C3DCD"/>
    <w:rsid w:val="005C41C3"/>
    <w:rsid w:val="005C5AEC"/>
    <w:rsid w:val="005C653E"/>
    <w:rsid w:val="005C6D30"/>
    <w:rsid w:val="005C71D2"/>
    <w:rsid w:val="005C78CE"/>
    <w:rsid w:val="005C7932"/>
    <w:rsid w:val="005C7CC9"/>
    <w:rsid w:val="005D0463"/>
    <w:rsid w:val="005D08CE"/>
    <w:rsid w:val="005D09E8"/>
    <w:rsid w:val="005D0B24"/>
    <w:rsid w:val="005D0BCB"/>
    <w:rsid w:val="005D1445"/>
    <w:rsid w:val="005D1F45"/>
    <w:rsid w:val="005D3C91"/>
    <w:rsid w:val="005D4113"/>
    <w:rsid w:val="005D41EC"/>
    <w:rsid w:val="005D446A"/>
    <w:rsid w:val="005D44F8"/>
    <w:rsid w:val="005D4D43"/>
    <w:rsid w:val="005D5162"/>
    <w:rsid w:val="005D52E3"/>
    <w:rsid w:val="005D586B"/>
    <w:rsid w:val="005D5A59"/>
    <w:rsid w:val="005D5BC0"/>
    <w:rsid w:val="005D721E"/>
    <w:rsid w:val="005D7B98"/>
    <w:rsid w:val="005D7CE0"/>
    <w:rsid w:val="005D7D09"/>
    <w:rsid w:val="005E0268"/>
    <w:rsid w:val="005E03C0"/>
    <w:rsid w:val="005E04C6"/>
    <w:rsid w:val="005E07A9"/>
    <w:rsid w:val="005E141A"/>
    <w:rsid w:val="005E2458"/>
    <w:rsid w:val="005E28B3"/>
    <w:rsid w:val="005E32D4"/>
    <w:rsid w:val="005E40EF"/>
    <w:rsid w:val="005E4739"/>
    <w:rsid w:val="005E4951"/>
    <w:rsid w:val="005E71CC"/>
    <w:rsid w:val="005E757E"/>
    <w:rsid w:val="005E7D1F"/>
    <w:rsid w:val="005F02AD"/>
    <w:rsid w:val="005F278D"/>
    <w:rsid w:val="005F28EF"/>
    <w:rsid w:val="005F29D8"/>
    <w:rsid w:val="005F4B8E"/>
    <w:rsid w:val="005F532B"/>
    <w:rsid w:val="005F5B51"/>
    <w:rsid w:val="005F5C96"/>
    <w:rsid w:val="005F6175"/>
    <w:rsid w:val="005F7780"/>
    <w:rsid w:val="006006AD"/>
    <w:rsid w:val="006010C9"/>
    <w:rsid w:val="00601B3C"/>
    <w:rsid w:val="00602B36"/>
    <w:rsid w:val="00602FAB"/>
    <w:rsid w:val="00603410"/>
    <w:rsid w:val="00603B0F"/>
    <w:rsid w:val="006054BA"/>
    <w:rsid w:val="006062E0"/>
    <w:rsid w:val="006075D8"/>
    <w:rsid w:val="006075E7"/>
    <w:rsid w:val="006108CC"/>
    <w:rsid w:val="006109EB"/>
    <w:rsid w:val="00611AC6"/>
    <w:rsid w:val="0061209C"/>
    <w:rsid w:val="00612EF5"/>
    <w:rsid w:val="006130F4"/>
    <w:rsid w:val="00613CD9"/>
    <w:rsid w:val="00614110"/>
    <w:rsid w:val="00615767"/>
    <w:rsid w:val="00615904"/>
    <w:rsid w:val="0061599C"/>
    <w:rsid w:val="00617079"/>
    <w:rsid w:val="006171AE"/>
    <w:rsid w:val="00617E12"/>
    <w:rsid w:val="0062014C"/>
    <w:rsid w:val="0062211A"/>
    <w:rsid w:val="00622E48"/>
    <w:rsid w:val="00624551"/>
    <w:rsid w:val="00625273"/>
    <w:rsid w:val="0062606C"/>
    <w:rsid w:val="006264C5"/>
    <w:rsid w:val="00626A76"/>
    <w:rsid w:val="00626BC1"/>
    <w:rsid w:val="00626C85"/>
    <w:rsid w:val="00627619"/>
    <w:rsid w:val="00627A72"/>
    <w:rsid w:val="0062FB07"/>
    <w:rsid w:val="00630B37"/>
    <w:rsid w:val="00630EEE"/>
    <w:rsid w:val="006311E8"/>
    <w:rsid w:val="00631CB4"/>
    <w:rsid w:val="00631E61"/>
    <w:rsid w:val="00631ECE"/>
    <w:rsid w:val="00632067"/>
    <w:rsid w:val="00632361"/>
    <w:rsid w:val="0063292E"/>
    <w:rsid w:val="00632A03"/>
    <w:rsid w:val="00632C00"/>
    <w:rsid w:val="00633183"/>
    <w:rsid w:val="006335DF"/>
    <w:rsid w:val="006343BE"/>
    <w:rsid w:val="00634A9D"/>
    <w:rsid w:val="00634C32"/>
    <w:rsid w:val="00634EF4"/>
    <w:rsid w:val="00634F0A"/>
    <w:rsid w:val="00636745"/>
    <w:rsid w:val="00636F1B"/>
    <w:rsid w:val="00637014"/>
    <w:rsid w:val="0063727F"/>
    <w:rsid w:val="0064043D"/>
    <w:rsid w:val="006409CB"/>
    <w:rsid w:val="00640C18"/>
    <w:rsid w:val="00641111"/>
    <w:rsid w:val="0064147F"/>
    <w:rsid w:val="006426CF"/>
    <w:rsid w:val="00643813"/>
    <w:rsid w:val="00644420"/>
    <w:rsid w:val="00645B9B"/>
    <w:rsid w:val="00646092"/>
    <w:rsid w:val="00646412"/>
    <w:rsid w:val="00646DA2"/>
    <w:rsid w:val="006473AE"/>
    <w:rsid w:val="006502B1"/>
    <w:rsid w:val="00650AB8"/>
    <w:rsid w:val="00650B27"/>
    <w:rsid w:val="00651923"/>
    <w:rsid w:val="00651B48"/>
    <w:rsid w:val="006521DA"/>
    <w:rsid w:val="00652E0B"/>
    <w:rsid w:val="006534B0"/>
    <w:rsid w:val="006543EF"/>
    <w:rsid w:val="006556DC"/>
    <w:rsid w:val="006561CF"/>
    <w:rsid w:val="006601FD"/>
    <w:rsid w:val="0066147B"/>
    <w:rsid w:val="00662222"/>
    <w:rsid w:val="00662535"/>
    <w:rsid w:val="00662FEB"/>
    <w:rsid w:val="00663C5F"/>
    <w:rsid w:val="00663CAC"/>
    <w:rsid w:val="00664E7E"/>
    <w:rsid w:val="006657AF"/>
    <w:rsid w:val="00665C17"/>
    <w:rsid w:val="00665D46"/>
    <w:rsid w:val="00666E71"/>
    <w:rsid w:val="00670041"/>
    <w:rsid w:val="006700D4"/>
    <w:rsid w:val="00670287"/>
    <w:rsid w:val="00670464"/>
    <w:rsid w:val="006704AC"/>
    <w:rsid w:val="00670A30"/>
    <w:rsid w:val="00671530"/>
    <w:rsid w:val="0067187A"/>
    <w:rsid w:val="00671B27"/>
    <w:rsid w:val="00671E0D"/>
    <w:rsid w:val="00671F19"/>
    <w:rsid w:val="006721CC"/>
    <w:rsid w:val="00673052"/>
    <w:rsid w:val="006732FF"/>
    <w:rsid w:val="006737C2"/>
    <w:rsid w:val="006739F8"/>
    <w:rsid w:val="006748D3"/>
    <w:rsid w:val="00674FAF"/>
    <w:rsid w:val="00675006"/>
    <w:rsid w:val="006756BF"/>
    <w:rsid w:val="00676597"/>
    <w:rsid w:val="00676728"/>
    <w:rsid w:val="00676E11"/>
    <w:rsid w:val="006776F5"/>
    <w:rsid w:val="0067784E"/>
    <w:rsid w:val="00680A61"/>
    <w:rsid w:val="00681489"/>
    <w:rsid w:val="006815E4"/>
    <w:rsid w:val="0068174D"/>
    <w:rsid w:val="006818BB"/>
    <w:rsid w:val="00682683"/>
    <w:rsid w:val="00682A23"/>
    <w:rsid w:val="0068386B"/>
    <w:rsid w:val="00683FD9"/>
    <w:rsid w:val="00684688"/>
    <w:rsid w:val="006855DB"/>
    <w:rsid w:val="00685CE6"/>
    <w:rsid w:val="00686D8A"/>
    <w:rsid w:val="00690772"/>
    <w:rsid w:val="00690914"/>
    <w:rsid w:val="0069114E"/>
    <w:rsid w:val="00692250"/>
    <w:rsid w:val="00692918"/>
    <w:rsid w:val="00693CC0"/>
    <w:rsid w:val="00694DD8"/>
    <w:rsid w:val="00696755"/>
    <w:rsid w:val="00696B41"/>
    <w:rsid w:val="00696FF9"/>
    <w:rsid w:val="006976A0"/>
    <w:rsid w:val="00697BC9"/>
    <w:rsid w:val="006A088B"/>
    <w:rsid w:val="006A1889"/>
    <w:rsid w:val="006A19AA"/>
    <w:rsid w:val="006A1E10"/>
    <w:rsid w:val="006A32C4"/>
    <w:rsid w:val="006A34D2"/>
    <w:rsid w:val="006A38A5"/>
    <w:rsid w:val="006A6E22"/>
    <w:rsid w:val="006A799D"/>
    <w:rsid w:val="006B0058"/>
    <w:rsid w:val="006B0169"/>
    <w:rsid w:val="006B0D12"/>
    <w:rsid w:val="006B1E74"/>
    <w:rsid w:val="006B270B"/>
    <w:rsid w:val="006B3580"/>
    <w:rsid w:val="006B3EAA"/>
    <w:rsid w:val="006B3F94"/>
    <w:rsid w:val="006B4AD7"/>
    <w:rsid w:val="006B4D25"/>
    <w:rsid w:val="006B4DAE"/>
    <w:rsid w:val="006B4DF5"/>
    <w:rsid w:val="006B567F"/>
    <w:rsid w:val="006B5E19"/>
    <w:rsid w:val="006B5E8E"/>
    <w:rsid w:val="006B6EFD"/>
    <w:rsid w:val="006B6F9E"/>
    <w:rsid w:val="006B70BC"/>
    <w:rsid w:val="006B7C01"/>
    <w:rsid w:val="006B7F62"/>
    <w:rsid w:val="006C0D01"/>
    <w:rsid w:val="006C101D"/>
    <w:rsid w:val="006C144F"/>
    <w:rsid w:val="006C1988"/>
    <w:rsid w:val="006C1B0C"/>
    <w:rsid w:val="006C1E2B"/>
    <w:rsid w:val="006C31CA"/>
    <w:rsid w:val="006C346C"/>
    <w:rsid w:val="006C3827"/>
    <w:rsid w:val="006C5890"/>
    <w:rsid w:val="006C74A2"/>
    <w:rsid w:val="006C74A8"/>
    <w:rsid w:val="006C752E"/>
    <w:rsid w:val="006C7CBF"/>
    <w:rsid w:val="006C7F45"/>
    <w:rsid w:val="006C7FF9"/>
    <w:rsid w:val="006D03AE"/>
    <w:rsid w:val="006D05CD"/>
    <w:rsid w:val="006D0626"/>
    <w:rsid w:val="006D063B"/>
    <w:rsid w:val="006D0CDF"/>
    <w:rsid w:val="006D0D52"/>
    <w:rsid w:val="006D0E1E"/>
    <w:rsid w:val="006D0FA7"/>
    <w:rsid w:val="006D383A"/>
    <w:rsid w:val="006D3D77"/>
    <w:rsid w:val="006D4768"/>
    <w:rsid w:val="006D637C"/>
    <w:rsid w:val="006D658C"/>
    <w:rsid w:val="006D675C"/>
    <w:rsid w:val="006D6997"/>
    <w:rsid w:val="006D721B"/>
    <w:rsid w:val="006D76A8"/>
    <w:rsid w:val="006D7B66"/>
    <w:rsid w:val="006E0518"/>
    <w:rsid w:val="006E1A32"/>
    <w:rsid w:val="006E22EC"/>
    <w:rsid w:val="006E2942"/>
    <w:rsid w:val="006E57EB"/>
    <w:rsid w:val="006E6442"/>
    <w:rsid w:val="006E6DE4"/>
    <w:rsid w:val="006E7AB2"/>
    <w:rsid w:val="006F1C20"/>
    <w:rsid w:val="006F266B"/>
    <w:rsid w:val="006F2E07"/>
    <w:rsid w:val="006F307E"/>
    <w:rsid w:val="006F3443"/>
    <w:rsid w:val="006F3ACE"/>
    <w:rsid w:val="006F419D"/>
    <w:rsid w:val="006F6DCC"/>
    <w:rsid w:val="006F6E54"/>
    <w:rsid w:val="006F6F90"/>
    <w:rsid w:val="006F7083"/>
    <w:rsid w:val="006F71FF"/>
    <w:rsid w:val="006F75E6"/>
    <w:rsid w:val="007011FE"/>
    <w:rsid w:val="007025E1"/>
    <w:rsid w:val="0070286B"/>
    <w:rsid w:val="00702A5A"/>
    <w:rsid w:val="00702C7F"/>
    <w:rsid w:val="00703183"/>
    <w:rsid w:val="00704952"/>
    <w:rsid w:val="00704AA3"/>
    <w:rsid w:val="00705B31"/>
    <w:rsid w:val="007060F3"/>
    <w:rsid w:val="0070680B"/>
    <w:rsid w:val="00706925"/>
    <w:rsid w:val="00706CCA"/>
    <w:rsid w:val="00706F5D"/>
    <w:rsid w:val="00706F76"/>
    <w:rsid w:val="00707BA3"/>
    <w:rsid w:val="00710316"/>
    <w:rsid w:val="00710C53"/>
    <w:rsid w:val="00710E29"/>
    <w:rsid w:val="0071205B"/>
    <w:rsid w:val="00712369"/>
    <w:rsid w:val="0071271E"/>
    <w:rsid w:val="00712902"/>
    <w:rsid w:val="00712E18"/>
    <w:rsid w:val="00716718"/>
    <w:rsid w:val="00716E9E"/>
    <w:rsid w:val="00717694"/>
    <w:rsid w:val="00717747"/>
    <w:rsid w:val="00717F23"/>
    <w:rsid w:val="007201DC"/>
    <w:rsid w:val="00721061"/>
    <w:rsid w:val="00721C35"/>
    <w:rsid w:val="00722091"/>
    <w:rsid w:val="00722362"/>
    <w:rsid w:val="00722644"/>
    <w:rsid w:val="00722836"/>
    <w:rsid w:val="00723870"/>
    <w:rsid w:val="00723973"/>
    <w:rsid w:val="007241F1"/>
    <w:rsid w:val="00724229"/>
    <w:rsid w:val="00724692"/>
    <w:rsid w:val="00724DEA"/>
    <w:rsid w:val="00725D02"/>
    <w:rsid w:val="00727C50"/>
    <w:rsid w:val="00732245"/>
    <w:rsid w:val="00733125"/>
    <w:rsid w:val="007335D6"/>
    <w:rsid w:val="00734519"/>
    <w:rsid w:val="00734634"/>
    <w:rsid w:val="00734ED5"/>
    <w:rsid w:val="00735C58"/>
    <w:rsid w:val="0073624B"/>
    <w:rsid w:val="007365BB"/>
    <w:rsid w:val="0073691E"/>
    <w:rsid w:val="00736B3B"/>
    <w:rsid w:val="00740671"/>
    <w:rsid w:val="00740F47"/>
    <w:rsid w:val="0074105E"/>
    <w:rsid w:val="00741D01"/>
    <w:rsid w:val="007421D2"/>
    <w:rsid w:val="0074259B"/>
    <w:rsid w:val="00742C7F"/>
    <w:rsid w:val="00743C97"/>
    <w:rsid w:val="00744710"/>
    <w:rsid w:val="00744A99"/>
    <w:rsid w:val="007450FD"/>
    <w:rsid w:val="00745AEB"/>
    <w:rsid w:val="00746FF5"/>
    <w:rsid w:val="007474B7"/>
    <w:rsid w:val="00750509"/>
    <w:rsid w:val="00751927"/>
    <w:rsid w:val="0075211D"/>
    <w:rsid w:val="00754E20"/>
    <w:rsid w:val="00756441"/>
    <w:rsid w:val="00760045"/>
    <w:rsid w:val="00761125"/>
    <w:rsid w:val="007611DB"/>
    <w:rsid w:val="00761C57"/>
    <w:rsid w:val="007624D8"/>
    <w:rsid w:val="00762802"/>
    <w:rsid w:val="00766054"/>
    <w:rsid w:val="007663AC"/>
    <w:rsid w:val="007679D9"/>
    <w:rsid w:val="00767B8E"/>
    <w:rsid w:val="00770741"/>
    <w:rsid w:val="00770D8F"/>
    <w:rsid w:val="00771EBF"/>
    <w:rsid w:val="00771F5D"/>
    <w:rsid w:val="00773361"/>
    <w:rsid w:val="0077361A"/>
    <w:rsid w:val="00773E57"/>
    <w:rsid w:val="00774909"/>
    <w:rsid w:val="00774B8D"/>
    <w:rsid w:val="00775115"/>
    <w:rsid w:val="00775146"/>
    <w:rsid w:val="00775A50"/>
    <w:rsid w:val="00776822"/>
    <w:rsid w:val="00776E78"/>
    <w:rsid w:val="00777029"/>
    <w:rsid w:val="0078038F"/>
    <w:rsid w:val="00780608"/>
    <w:rsid w:val="00781272"/>
    <w:rsid w:val="0078164E"/>
    <w:rsid w:val="0078198D"/>
    <w:rsid w:val="007829A6"/>
    <w:rsid w:val="00783B08"/>
    <w:rsid w:val="007845AA"/>
    <w:rsid w:val="0078471E"/>
    <w:rsid w:val="0078491B"/>
    <w:rsid w:val="00784FCA"/>
    <w:rsid w:val="007855C7"/>
    <w:rsid w:val="00785902"/>
    <w:rsid w:val="0079042A"/>
    <w:rsid w:val="007907EC"/>
    <w:rsid w:val="00790B4D"/>
    <w:rsid w:val="00791815"/>
    <w:rsid w:val="0079255A"/>
    <w:rsid w:val="00793065"/>
    <w:rsid w:val="007939CC"/>
    <w:rsid w:val="00793DBA"/>
    <w:rsid w:val="00793F52"/>
    <w:rsid w:val="007945F5"/>
    <w:rsid w:val="0079466C"/>
    <w:rsid w:val="00794E5D"/>
    <w:rsid w:val="00795E54"/>
    <w:rsid w:val="00796F3A"/>
    <w:rsid w:val="007979F5"/>
    <w:rsid w:val="007A0368"/>
    <w:rsid w:val="007A0C7A"/>
    <w:rsid w:val="007A26AA"/>
    <w:rsid w:val="007A2C77"/>
    <w:rsid w:val="007A3883"/>
    <w:rsid w:val="007A5AB6"/>
    <w:rsid w:val="007A5B1C"/>
    <w:rsid w:val="007A607A"/>
    <w:rsid w:val="007A661C"/>
    <w:rsid w:val="007A72BA"/>
    <w:rsid w:val="007A78B2"/>
    <w:rsid w:val="007B0609"/>
    <w:rsid w:val="007B07BE"/>
    <w:rsid w:val="007B093B"/>
    <w:rsid w:val="007B0CAD"/>
    <w:rsid w:val="007B0EE4"/>
    <w:rsid w:val="007B137B"/>
    <w:rsid w:val="007B14D7"/>
    <w:rsid w:val="007B1E07"/>
    <w:rsid w:val="007B2127"/>
    <w:rsid w:val="007B25D8"/>
    <w:rsid w:val="007B28CA"/>
    <w:rsid w:val="007B3572"/>
    <w:rsid w:val="007B411C"/>
    <w:rsid w:val="007B4991"/>
    <w:rsid w:val="007B5C16"/>
    <w:rsid w:val="007B5F09"/>
    <w:rsid w:val="007B64CD"/>
    <w:rsid w:val="007B6F8E"/>
    <w:rsid w:val="007B750E"/>
    <w:rsid w:val="007B7696"/>
    <w:rsid w:val="007C18F5"/>
    <w:rsid w:val="007C1EB0"/>
    <w:rsid w:val="007C337C"/>
    <w:rsid w:val="007C3564"/>
    <w:rsid w:val="007C3A8C"/>
    <w:rsid w:val="007C3EC8"/>
    <w:rsid w:val="007C4CA6"/>
    <w:rsid w:val="007C6C94"/>
    <w:rsid w:val="007C7D43"/>
    <w:rsid w:val="007D0073"/>
    <w:rsid w:val="007D01F1"/>
    <w:rsid w:val="007D0350"/>
    <w:rsid w:val="007D26BB"/>
    <w:rsid w:val="007D27A3"/>
    <w:rsid w:val="007D28C3"/>
    <w:rsid w:val="007D3CC1"/>
    <w:rsid w:val="007D52B5"/>
    <w:rsid w:val="007D5705"/>
    <w:rsid w:val="007D5A9A"/>
    <w:rsid w:val="007D63FA"/>
    <w:rsid w:val="007D6552"/>
    <w:rsid w:val="007D7FE2"/>
    <w:rsid w:val="007E1231"/>
    <w:rsid w:val="007E2205"/>
    <w:rsid w:val="007E2A7B"/>
    <w:rsid w:val="007E2BF0"/>
    <w:rsid w:val="007E3E9F"/>
    <w:rsid w:val="007E49AD"/>
    <w:rsid w:val="007E6E18"/>
    <w:rsid w:val="007E7A32"/>
    <w:rsid w:val="007E7B02"/>
    <w:rsid w:val="007E7FB3"/>
    <w:rsid w:val="007E7FF8"/>
    <w:rsid w:val="007F06FB"/>
    <w:rsid w:val="007F0E3E"/>
    <w:rsid w:val="007F0EDF"/>
    <w:rsid w:val="007F1609"/>
    <w:rsid w:val="007F1696"/>
    <w:rsid w:val="007F1767"/>
    <w:rsid w:val="007F19B3"/>
    <w:rsid w:val="007F25B9"/>
    <w:rsid w:val="007F297B"/>
    <w:rsid w:val="007F2A0A"/>
    <w:rsid w:val="007F32F0"/>
    <w:rsid w:val="007F336E"/>
    <w:rsid w:val="007F35D0"/>
    <w:rsid w:val="007F3641"/>
    <w:rsid w:val="007F376A"/>
    <w:rsid w:val="007F4A53"/>
    <w:rsid w:val="007F4E72"/>
    <w:rsid w:val="007F51A4"/>
    <w:rsid w:val="007F5499"/>
    <w:rsid w:val="007F6C1B"/>
    <w:rsid w:val="007F7350"/>
    <w:rsid w:val="007F74F7"/>
    <w:rsid w:val="007F79E0"/>
    <w:rsid w:val="008004AB"/>
    <w:rsid w:val="00800C6F"/>
    <w:rsid w:val="0080109D"/>
    <w:rsid w:val="0080149B"/>
    <w:rsid w:val="0080160D"/>
    <w:rsid w:val="00801CDD"/>
    <w:rsid w:val="00801EA0"/>
    <w:rsid w:val="00802055"/>
    <w:rsid w:val="00803025"/>
    <w:rsid w:val="00803F2F"/>
    <w:rsid w:val="00803F85"/>
    <w:rsid w:val="00804476"/>
    <w:rsid w:val="00804555"/>
    <w:rsid w:val="008046E9"/>
    <w:rsid w:val="00804E92"/>
    <w:rsid w:val="008052C9"/>
    <w:rsid w:val="0080768C"/>
    <w:rsid w:val="00807C0C"/>
    <w:rsid w:val="00810B53"/>
    <w:rsid w:val="00810FCC"/>
    <w:rsid w:val="00811F23"/>
    <w:rsid w:val="00812D09"/>
    <w:rsid w:val="00813568"/>
    <w:rsid w:val="00813A2A"/>
    <w:rsid w:val="00813C3E"/>
    <w:rsid w:val="008143E1"/>
    <w:rsid w:val="00814444"/>
    <w:rsid w:val="008145A7"/>
    <w:rsid w:val="0081506D"/>
    <w:rsid w:val="008150A9"/>
    <w:rsid w:val="0081512A"/>
    <w:rsid w:val="008157FB"/>
    <w:rsid w:val="008158AC"/>
    <w:rsid w:val="008159E5"/>
    <w:rsid w:val="008159F3"/>
    <w:rsid w:val="00816484"/>
    <w:rsid w:val="00816A52"/>
    <w:rsid w:val="00816BA1"/>
    <w:rsid w:val="0081700A"/>
    <w:rsid w:val="00820826"/>
    <w:rsid w:val="00820E25"/>
    <w:rsid w:val="00821480"/>
    <w:rsid w:val="00821691"/>
    <w:rsid w:val="00822EDA"/>
    <w:rsid w:val="00822F32"/>
    <w:rsid w:val="00823883"/>
    <w:rsid w:val="00824564"/>
    <w:rsid w:val="00824626"/>
    <w:rsid w:val="00825199"/>
    <w:rsid w:val="008267D4"/>
    <w:rsid w:val="00826D0E"/>
    <w:rsid w:val="00827091"/>
    <w:rsid w:val="0082722B"/>
    <w:rsid w:val="008273E5"/>
    <w:rsid w:val="0083077C"/>
    <w:rsid w:val="00832A56"/>
    <w:rsid w:val="00833773"/>
    <w:rsid w:val="00833AB4"/>
    <w:rsid w:val="008349B0"/>
    <w:rsid w:val="00835BA8"/>
    <w:rsid w:val="00835F55"/>
    <w:rsid w:val="00836357"/>
    <w:rsid w:val="00837275"/>
    <w:rsid w:val="00837609"/>
    <w:rsid w:val="00837689"/>
    <w:rsid w:val="008402F7"/>
    <w:rsid w:val="0084056D"/>
    <w:rsid w:val="008405FE"/>
    <w:rsid w:val="00840C2D"/>
    <w:rsid w:val="008412F5"/>
    <w:rsid w:val="008416B7"/>
    <w:rsid w:val="0084227C"/>
    <w:rsid w:val="0084304E"/>
    <w:rsid w:val="0084318B"/>
    <w:rsid w:val="0084330C"/>
    <w:rsid w:val="00843A0D"/>
    <w:rsid w:val="00843D94"/>
    <w:rsid w:val="00843F5D"/>
    <w:rsid w:val="00843FB6"/>
    <w:rsid w:val="00844147"/>
    <w:rsid w:val="0084471D"/>
    <w:rsid w:val="00845761"/>
    <w:rsid w:val="00845C21"/>
    <w:rsid w:val="008463D0"/>
    <w:rsid w:val="00846560"/>
    <w:rsid w:val="008472CD"/>
    <w:rsid w:val="00850AD9"/>
    <w:rsid w:val="00851AF4"/>
    <w:rsid w:val="00852A49"/>
    <w:rsid w:val="00852AEA"/>
    <w:rsid w:val="00853997"/>
    <w:rsid w:val="00853C47"/>
    <w:rsid w:val="0085460E"/>
    <w:rsid w:val="0085462C"/>
    <w:rsid w:val="0085536D"/>
    <w:rsid w:val="00855F4A"/>
    <w:rsid w:val="00856027"/>
    <w:rsid w:val="008565F2"/>
    <w:rsid w:val="008567C8"/>
    <w:rsid w:val="00857309"/>
    <w:rsid w:val="00857A95"/>
    <w:rsid w:val="00860871"/>
    <w:rsid w:val="00860A11"/>
    <w:rsid w:val="00860F42"/>
    <w:rsid w:val="00862207"/>
    <w:rsid w:val="00863861"/>
    <w:rsid w:val="00864C2F"/>
    <w:rsid w:val="00865044"/>
    <w:rsid w:val="008658DE"/>
    <w:rsid w:val="00865AEC"/>
    <w:rsid w:val="00866844"/>
    <w:rsid w:val="00867692"/>
    <w:rsid w:val="00870163"/>
    <w:rsid w:val="0087064E"/>
    <w:rsid w:val="008708D7"/>
    <w:rsid w:val="00871359"/>
    <w:rsid w:val="0087192B"/>
    <w:rsid w:val="00871E06"/>
    <w:rsid w:val="00872C01"/>
    <w:rsid w:val="0087334B"/>
    <w:rsid w:val="0087586E"/>
    <w:rsid w:val="00876172"/>
    <w:rsid w:val="0087699A"/>
    <w:rsid w:val="00876E6D"/>
    <w:rsid w:val="00876F99"/>
    <w:rsid w:val="00877185"/>
    <w:rsid w:val="008772B2"/>
    <w:rsid w:val="0087740B"/>
    <w:rsid w:val="00877F20"/>
    <w:rsid w:val="008802D7"/>
    <w:rsid w:val="008810FB"/>
    <w:rsid w:val="008814E6"/>
    <w:rsid w:val="00881AA0"/>
    <w:rsid w:val="00881ECA"/>
    <w:rsid w:val="0088218F"/>
    <w:rsid w:val="008839D5"/>
    <w:rsid w:val="00884B13"/>
    <w:rsid w:val="00886C13"/>
    <w:rsid w:val="00886CA3"/>
    <w:rsid w:val="00886FEA"/>
    <w:rsid w:val="00887660"/>
    <w:rsid w:val="008921A8"/>
    <w:rsid w:val="00892B9C"/>
    <w:rsid w:val="008935F7"/>
    <w:rsid w:val="008936EA"/>
    <w:rsid w:val="00894C69"/>
    <w:rsid w:val="00894CB1"/>
    <w:rsid w:val="0089585C"/>
    <w:rsid w:val="00895B32"/>
    <w:rsid w:val="00895E44"/>
    <w:rsid w:val="00895E99"/>
    <w:rsid w:val="00897654"/>
    <w:rsid w:val="008A2AB5"/>
    <w:rsid w:val="008A4A44"/>
    <w:rsid w:val="008A5F10"/>
    <w:rsid w:val="008A6344"/>
    <w:rsid w:val="008A63B7"/>
    <w:rsid w:val="008A6D65"/>
    <w:rsid w:val="008A74C4"/>
    <w:rsid w:val="008A7B61"/>
    <w:rsid w:val="008B0003"/>
    <w:rsid w:val="008B0255"/>
    <w:rsid w:val="008B0D4D"/>
    <w:rsid w:val="008B1558"/>
    <w:rsid w:val="008B1C2C"/>
    <w:rsid w:val="008B1C6E"/>
    <w:rsid w:val="008B1D0F"/>
    <w:rsid w:val="008B28D7"/>
    <w:rsid w:val="008B2B91"/>
    <w:rsid w:val="008B3345"/>
    <w:rsid w:val="008B34DB"/>
    <w:rsid w:val="008B3EF6"/>
    <w:rsid w:val="008B4262"/>
    <w:rsid w:val="008B4705"/>
    <w:rsid w:val="008B63E9"/>
    <w:rsid w:val="008B678C"/>
    <w:rsid w:val="008B6D1B"/>
    <w:rsid w:val="008B7A9A"/>
    <w:rsid w:val="008B7DBF"/>
    <w:rsid w:val="008B7FD6"/>
    <w:rsid w:val="008C03B1"/>
    <w:rsid w:val="008C06F9"/>
    <w:rsid w:val="008C143D"/>
    <w:rsid w:val="008C1997"/>
    <w:rsid w:val="008C1B4C"/>
    <w:rsid w:val="008C1C28"/>
    <w:rsid w:val="008C25AB"/>
    <w:rsid w:val="008C3D7D"/>
    <w:rsid w:val="008C3ED7"/>
    <w:rsid w:val="008C4976"/>
    <w:rsid w:val="008C5BAA"/>
    <w:rsid w:val="008C5C77"/>
    <w:rsid w:val="008C5FC5"/>
    <w:rsid w:val="008C620B"/>
    <w:rsid w:val="008C6C7C"/>
    <w:rsid w:val="008C6EFF"/>
    <w:rsid w:val="008C777D"/>
    <w:rsid w:val="008C7D97"/>
    <w:rsid w:val="008D0079"/>
    <w:rsid w:val="008D2435"/>
    <w:rsid w:val="008D2AB1"/>
    <w:rsid w:val="008D3A8F"/>
    <w:rsid w:val="008D43C9"/>
    <w:rsid w:val="008D467B"/>
    <w:rsid w:val="008D5550"/>
    <w:rsid w:val="008D5DFD"/>
    <w:rsid w:val="008D72CB"/>
    <w:rsid w:val="008E0039"/>
    <w:rsid w:val="008E01A1"/>
    <w:rsid w:val="008E02F6"/>
    <w:rsid w:val="008E174B"/>
    <w:rsid w:val="008E17D5"/>
    <w:rsid w:val="008E1846"/>
    <w:rsid w:val="008E2606"/>
    <w:rsid w:val="008E2EC3"/>
    <w:rsid w:val="008E34F6"/>
    <w:rsid w:val="008E4A9F"/>
    <w:rsid w:val="008E5D65"/>
    <w:rsid w:val="008E6471"/>
    <w:rsid w:val="008E6D7D"/>
    <w:rsid w:val="008E7CCD"/>
    <w:rsid w:val="008E7CF8"/>
    <w:rsid w:val="008F001E"/>
    <w:rsid w:val="008F0636"/>
    <w:rsid w:val="008F08D5"/>
    <w:rsid w:val="008F242B"/>
    <w:rsid w:val="008F2608"/>
    <w:rsid w:val="008F2684"/>
    <w:rsid w:val="008F33A2"/>
    <w:rsid w:val="008F3B04"/>
    <w:rsid w:val="008F449E"/>
    <w:rsid w:val="008F462D"/>
    <w:rsid w:val="008F5631"/>
    <w:rsid w:val="008F5AEB"/>
    <w:rsid w:val="008F64B4"/>
    <w:rsid w:val="008F66AD"/>
    <w:rsid w:val="008F689D"/>
    <w:rsid w:val="008F6C34"/>
    <w:rsid w:val="008F76BA"/>
    <w:rsid w:val="00900054"/>
    <w:rsid w:val="00900287"/>
    <w:rsid w:val="009009F6"/>
    <w:rsid w:val="00900D58"/>
    <w:rsid w:val="009025A7"/>
    <w:rsid w:val="00904374"/>
    <w:rsid w:val="00905450"/>
    <w:rsid w:val="00905CCA"/>
    <w:rsid w:val="00906B6B"/>
    <w:rsid w:val="0090783B"/>
    <w:rsid w:val="00910504"/>
    <w:rsid w:val="00910D8C"/>
    <w:rsid w:val="009122C0"/>
    <w:rsid w:val="009126B9"/>
    <w:rsid w:val="009137D2"/>
    <w:rsid w:val="009148A0"/>
    <w:rsid w:val="00914C90"/>
    <w:rsid w:val="00915989"/>
    <w:rsid w:val="00915AE1"/>
    <w:rsid w:val="00915E6C"/>
    <w:rsid w:val="00915F55"/>
    <w:rsid w:val="00915FF4"/>
    <w:rsid w:val="00916E45"/>
    <w:rsid w:val="00917290"/>
    <w:rsid w:val="0091740D"/>
    <w:rsid w:val="0091743F"/>
    <w:rsid w:val="009176B1"/>
    <w:rsid w:val="009203BF"/>
    <w:rsid w:val="009211EB"/>
    <w:rsid w:val="009213E3"/>
    <w:rsid w:val="00921F4D"/>
    <w:rsid w:val="009229A4"/>
    <w:rsid w:val="009231C2"/>
    <w:rsid w:val="0092362E"/>
    <w:rsid w:val="00924253"/>
    <w:rsid w:val="00925007"/>
    <w:rsid w:val="00925635"/>
    <w:rsid w:val="00926400"/>
    <w:rsid w:val="00926406"/>
    <w:rsid w:val="00926964"/>
    <w:rsid w:val="0092724C"/>
    <w:rsid w:val="0092741B"/>
    <w:rsid w:val="00930296"/>
    <w:rsid w:val="00930D33"/>
    <w:rsid w:val="00932E66"/>
    <w:rsid w:val="00933578"/>
    <w:rsid w:val="0093389A"/>
    <w:rsid w:val="009340F6"/>
    <w:rsid w:val="009347DF"/>
    <w:rsid w:val="00934956"/>
    <w:rsid w:val="00934B1A"/>
    <w:rsid w:val="0093586D"/>
    <w:rsid w:val="00935ECE"/>
    <w:rsid w:val="009365EE"/>
    <w:rsid w:val="0093688B"/>
    <w:rsid w:val="00936C1D"/>
    <w:rsid w:val="00936F91"/>
    <w:rsid w:val="009374BF"/>
    <w:rsid w:val="00937B9D"/>
    <w:rsid w:val="00937F0B"/>
    <w:rsid w:val="00940387"/>
    <w:rsid w:val="00940441"/>
    <w:rsid w:val="009406D2"/>
    <w:rsid w:val="009409B3"/>
    <w:rsid w:val="00940A72"/>
    <w:rsid w:val="00942692"/>
    <w:rsid w:val="00942EC0"/>
    <w:rsid w:val="00943518"/>
    <w:rsid w:val="00943EB9"/>
    <w:rsid w:val="0094431E"/>
    <w:rsid w:val="00944454"/>
    <w:rsid w:val="00944BE3"/>
    <w:rsid w:val="00944F96"/>
    <w:rsid w:val="009450E4"/>
    <w:rsid w:val="00945CBE"/>
    <w:rsid w:val="00947BEE"/>
    <w:rsid w:val="00947CDE"/>
    <w:rsid w:val="00947D42"/>
    <w:rsid w:val="00950221"/>
    <w:rsid w:val="009516A6"/>
    <w:rsid w:val="00951CE8"/>
    <w:rsid w:val="00951D88"/>
    <w:rsid w:val="0095292F"/>
    <w:rsid w:val="009532EE"/>
    <w:rsid w:val="009532FB"/>
    <w:rsid w:val="0095371D"/>
    <w:rsid w:val="00955097"/>
    <w:rsid w:val="00955C75"/>
    <w:rsid w:val="009561C4"/>
    <w:rsid w:val="00956A74"/>
    <w:rsid w:val="00956C86"/>
    <w:rsid w:val="00956D2D"/>
    <w:rsid w:val="009573CA"/>
    <w:rsid w:val="0095760F"/>
    <w:rsid w:val="00960DEA"/>
    <w:rsid w:val="00961472"/>
    <w:rsid w:val="00961C31"/>
    <w:rsid w:val="00962172"/>
    <w:rsid w:val="00962757"/>
    <w:rsid w:val="0096309E"/>
    <w:rsid w:val="00963223"/>
    <w:rsid w:val="00963559"/>
    <w:rsid w:val="009639FF"/>
    <w:rsid w:val="0096403F"/>
    <w:rsid w:val="00964750"/>
    <w:rsid w:val="00965201"/>
    <w:rsid w:val="00965F64"/>
    <w:rsid w:val="0096671D"/>
    <w:rsid w:val="00966ECD"/>
    <w:rsid w:val="00967879"/>
    <w:rsid w:val="00970313"/>
    <w:rsid w:val="00970AD7"/>
    <w:rsid w:val="00970B6C"/>
    <w:rsid w:val="00970DBA"/>
    <w:rsid w:val="00970F0C"/>
    <w:rsid w:val="00971D9E"/>
    <w:rsid w:val="00972018"/>
    <w:rsid w:val="009741F8"/>
    <w:rsid w:val="00974431"/>
    <w:rsid w:val="00974641"/>
    <w:rsid w:val="00974761"/>
    <w:rsid w:val="00974963"/>
    <w:rsid w:val="00975B2C"/>
    <w:rsid w:val="00975CCA"/>
    <w:rsid w:val="00975EB5"/>
    <w:rsid w:val="009767E4"/>
    <w:rsid w:val="009801D1"/>
    <w:rsid w:val="0098052B"/>
    <w:rsid w:val="009818D4"/>
    <w:rsid w:val="00982834"/>
    <w:rsid w:val="00982954"/>
    <w:rsid w:val="00982DDC"/>
    <w:rsid w:val="00982E07"/>
    <w:rsid w:val="00983976"/>
    <w:rsid w:val="009843DB"/>
    <w:rsid w:val="00984519"/>
    <w:rsid w:val="009853D9"/>
    <w:rsid w:val="00986FB4"/>
    <w:rsid w:val="00987656"/>
    <w:rsid w:val="009901DD"/>
    <w:rsid w:val="0099204A"/>
    <w:rsid w:val="00993883"/>
    <w:rsid w:val="00993A77"/>
    <w:rsid w:val="00993C78"/>
    <w:rsid w:val="00993C7B"/>
    <w:rsid w:val="00994A79"/>
    <w:rsid w:val="00994D32"/>
    <w:rsid w:val="00994EC0"/>
    <w:rsid w:val="00995044"/>
    <w:rsid w:val="00995360"/>
    <w:rsid w:val="00995AE8"/>
    <w:rsid w:val="00995D22"/>
    <w:rsid w:val="00996104"/>
    <w:rsid w:val="009A0ED7"/>
    <w:rsid w:val="009A1424"/>
    <w:rsid w:val="009A18C6"/>
    <w:rsid w:val="009A1939"/>
    <w:rsid w:val="009A1B36"/>
    <w:rsid w:val="009A2088"/>
    <w:rsid w:val="009A20EB"/>
    <w:rsid w:val="009A278F"/>
    <w:rsid w:val="009A27FD"/>
    <w:rsid w:val="009A2DEB"/>
    <w:rsid w:val="009A3194"/>
    <w:rsid w:val="009A4E64"/>
    <w:rsid w:val="009A51DE"/>
    <w:rsid w:val="009A53C1"/>
    <w:rsid w:val="009A662B"/>
    <w:rsid w:val="009B0CBA"/>
    <w:rsid w:val="009B12DA"/>
    <w:rsid w:val="009B2882"/>
    <w:rsid w:val="009B2AA5"/>
    <w:rsid w:val="009B3AD3"/>
    <w:rsid w:val="009B3F36"/>
    <w:rsid w:val="009B44E5"/>
    <w:rsid w:val="009B4AC4"/>
    <w:rsid w:val="009B55D6"/>
    <w:rsid w:val="009B5E15"/>
    <w:rsid w:val="009B6DF9"/>
    <w:rsid w:val="009B6E2F"/>
    <w:rsid w:val="009B7A80"/>
    <w:rsid w:val="009C0353"/>
    <w:rsid w:val="009C03FE"/>
    <w:rsid w:val="009C0449"/>
    <w:rsid w:val="009C0614"/>
    <w:rsid w:val="009C205E"/>
    <w:rsid w:val="009C24A8"/>
    <w:rsid w:val="009C2FDF"/>
    <w:rsid w:val="009C31AA"/>
    <w:rsid w:val="009C3DF4"/>
    <w:rsid w:val="009C44E5"/>
    <w:rsid w:val="009C5443"/>
    <w:rsid w:val="009C5C60"/>
    <w:rsid w:val="009C5EC0"/>
    <w:rsid w:val="009C69A4"/>
    <w:rsid w:val="009C7E71"/>
    <w:rsid w:val="009C7E91"/>
    <w:rsid w:val="009D0258"/>
    <w:rsid w:val="009D04F4"/>
    <w:rsid w:val="009D0C09"/>
    <w:rsid w:val="009D19CB"/>
    <w:rsid w:val="009D20D9"/>
    <w:rsid w:val="009D362A"/>
    <w:rsid w:val="009D49A2"/>
    <w:rsid w:val="009D4C6F"/>
    <w:rsid w:val="009D5BE2"/>
    <w:rsid w:val="009D6DCC"/>
    <w:rsid w:val="009D7613"/>
    <w:rsid w:val="009E0164"/>
    <w:rsid w:val="009E05FE"/>
    <w:rsid w:val="009E08F8"/>
    <w:rsid w:val="009E0B66"/>
    <w:rsid w:val="009E381C"/>
    <w:rsid w:val="009E39C6"/>
    <w:rsid w:val="009E472F"/>
    <w:rsid w:val="009E49BC"/>
    <w:rsid w:val="009E4AFE"/>
    <w:rsid w:val="009F0788"/>
    <w:rsid w:val="009F0DB1"/>
    <w:rsid w:val="009F0F86"/>
    <w:rsid w:val="009F175A"/>
    <w:rsid w:val="009F311A"/>
    <w:rsid w:val="009F3AA5"/>
    <w:rsid w:val="009F3D42"/>
    <w:rsid w:val="009F4B27"/>
    <w:rsid w:val="009F60C7"/>
    <w:rsid w:val="009F6480"/>
    <w:rsid w:val="009F6F95"/>
    <w:rsid w:val="009F7A02"/>
    <w:rsid w:val="00A00245"/>
    <w:rsid w:val="00A002F8"/>
    <w:rsid w:val="00A036A2"/>
    <w:rsid w:val="00A03B55"/>
    <w:rsid w:val="00A04340"/>
    <w:rsid w:val="00A05CDD"/>
    <w:rsid w:val="00A0759E"/>
    <w:rsid w:val="00A10408"/>
    <w:rsid w:val="00A1076B"/>
    <w:rsid w:val="00A10D6E"/>
    <w:rsid w:val="00A1118C"/>
    <w:rsid w:val="00A11BDE"/>
    <w:rsid w:val="00A12216"/>
    <w:rsid w:val="00A13B27"/>
    <w:rsid w:val="00A1459B"/>
    <w:rsid w:val="00A1499E"/>
    <w:rsid w:val="00A1528A"/>
    <w:rsid w:val="00A165E1"/>
    <w:rsid w:val="00A170CD"/>
    <w:rsid w:val="00A1751B"/>
    <w:rsid w:val="00A17658"/>
    <w:rsid w:val="00A20326"/>
    <w:rsid w:val="00A208FC"/>
    <w:rsid w:val="00A20A82"/>
    <w:rsid w:val="00A20CDF"/>
    <w:rsid w:val="00A226B1"/>
    <w:rsid w:val="00A22CAC"/>
    <w:rsid w:val="00A26E22"/>
    <w:rsid w:val="00A2712F"/>
    <w:rsid w:val="00A277D3"/>
    <w:rsid w:val="00A277FD"/>
    <w:rsid w:val="00A27E79"/>
    <w:rsid w:val="00A3087F"/>
    <w:rsid w:val="00A314B9"/>
    <w:rsid w:val="00A3351C"/>
    <w:rsid w:val="00A33623"/>
    <w:rsid w:val="00A33A06"/>
    <w:rsid w:val="00A33CFA"/>
    <w:rsid w:val="00A34E27"/>
    <w:rsid w:val="00A35586"/>
    <w:rsid w:val="00A35883"/>
    <w:rsid w:val="00A36589"/>
    <w:rsid w:val="00A369C5"/>
    <w:rsid w:val="00A36A5C"/>
    <w:rsid w:val="00A371EC"/>
    <w:rsid w:val="00A37DA3"/>
    <w:rsid w:val="00A4004C"/>
    <w:rsid w:val="00A40D1F"/>
    <w:rsid w:val="00A41312"/>
    <w:rsid w:val="00A41E51"/>
    <w:rsid w:val="00A41F4F"/>
    <w:rsid w:val="00A43A6F"/>
    <w:rsid w:val="00A43CEC"/>
    <w:rsid w:val="00A45F22"/>
    <w:rsid w:val="00A46AFE"/>
    <w:rsid w:val="00A46BBB"/>
    <w:rsid w:val="00A506CE"/>
    <w:rsid w:val="00A50C60"/>
    <w:rsid w:val="00A52285"/>
    <w:rsid w:val="00A529B5"/>
    <w:rsid w:val="00A53697"/>
    <w:rsid w:val="00A53FBE"/>
    <w:rsid w:val="00A54316"/>
    <w:rsid w:val="00A54460"/>
    <w:rsid w:val="00A553DF"/>
    <w:rsid w:val="00A55937"/>
    <w:rsid w:val="00A559BE"/>
    <w:rsid w:val="00A57222"/>
    <w:rsid w:val="00A57414"/>
    <w:rsid w:val="00A600EA"/>
    <w:rsid w:val="00A6070A"/>
    <w:rsid w:val="00A609A0"/>
    <w:rsid w:val="00A60AE1"/>
    <w:rsid w:val="00A612BD"/>
    <w:rsid w:val="00A61594"/>
    <w:rsid w:val="00A62DEA"/>
    <w:rsid w:val="00A63B3B"/>
    <w:rsid w:val="00A6410C"/>
    <w:rsid w:val="00A65A35"/>
    <w:rsid w:val="00A666D1"/>
    <w:rsid w:val="00A66F13"/>
    <w:rsid w:val="00A67643"/>
    <w:rsid w:val="00A67CC3"/>
    <w:rsid w:val="00A67F53"/>
    <w:rsid w:val="00A701B1"/>
    <w:rsid w:val="00A709C6"/>
    <w:rsid w:val="00A70ED2"/>
    <w:rsid w:val="00A711AC"/>
    <w:rsid w:val="00A71314"/>
    <w:rsid w:val="00A714BD"/>
    <w:rsid w:val="00A71EA4"/>
    <w:rsid w:val="00A72EFF"/>
    <w:rsid w:val="00A7358C"/>
    <w:rsid w:val="00A73BDC"/>
    <w:rsid w:val="00A74034"/>
    <w:rsid w:val="00A74E35"/>
    <w:rsid w:val="00A75A68"/>
    <w:rsid w:val="00A75BA4"/>
    <w:rsid w:val="00A77822"/>
    <w:rsid w:val="00A80260"/>
    <w:rsid w:val="00A81171"/>
    <w:rsid w:val="00A8190C"/>
    <w:rsid w:val="00A82F51"/>
    <w:rsid w:val="00A8446D"/>
    <w:rsid w:val="00A8634F"/>
    <w:rsid w:val="00A8670B"/>
    <w:rsid w:val="00A87830"/>
    <w:rsid w:val="00A87CFE"/>
    <w:rsid w:val="00A921A6"/>
    <w:rsid w:val="00A92861"/>
    <w:rsid w:val="00A932B2"/>
    <w:rsid w:val="00A93D46"/>
    <w:rsid w:val="00A93D9E"/>
    <w:rsid w:val="00A94E71"/>
    <w:rsid w:val="00A96FAA"/>
    <w:rsid w:val="00A97475"/>
    <w:rsid w:val="00AA00E1"/>
    <w:rsid w:val="00AA0D28"/>
    <w:rsid w:val="00AA0F9E"/>
    <w:rsid w:val="00AA16D6"/>
    <w:rsid w:val="00AA19D5"/>
    <w:rsid w:val="00AA31EB"/>
    <w:rsid w:val="00AA3641"/>
    <w:rsid w:val="00AA3C90"/>
    <w:rsid w:val="00AA3D73"/>
    <w:rsid w:val="00AA46AE"/>
    <w:rsid w:val="00AA4BC4"/>
    <w:rsid w:val="00AA4FE9"/>
    <w:rsid w:val="00AA627B"/>
    <w:rsid w:val="00AA62AF"/>
    <w:rsid w:val="00AA6D6C"/>
    <w:rsid w:val="00AA6E2F"/>
    <w:rsid w:val="00AA702E"/>
    <w:rsid w:val="00AA74B7"/>
    <w:rsid w:val="00AA92E3"/>
    <w:rsid w:val="00AB0798"/>
    <w:rsid w:val="00AB24EF"/>
    <w:rsid w:val="00AB2E45"/>
    <w:rsid w:val="00AB38C7"/>
    <w:rsid w:val="00AB4235"/>
    <w:rsid w:val="00AB43EB"/>
    <w:rsid w:val="00AB4A3A"/>
    <w:rsid w:val="00AB6B10"/>
    <w:rsid w:val="00AB71AC"/>
    <w:rsid w:val="00AC1C17"/>
    <w:rsid w:val="00AC260B"/>
    <w:rsid w:val="00AC37E5"/>
    <w:rsid w:val="00AC39E7"/>
    <w:rsid w:val="00AC3ED8"/>
    <w:rsid w:val="00AC428C"/>
    <w:rsid w:val="00AC4FFF"/>
    <w:rsid w:val="00AC65A4"/>
    <w:rsid w:val="00AC7842"/>
    <w:rsid w:val="00AD07B6"/>
    <w:rsid w:val="00AD166A"/>
    <w:rsid w:val="00AD1699"/>
    <w:rsid w:val="00AD1DE6"/>
    <w:rsid w:val="00AD1E60"/>
    <w:rsid w:val="00AD43A3"/>
    <w:rsid w:val="00AD43AA"/>
    <w:rsid w:val="00AD4415"/>
    <w:rsid w:val="00AD50A2"/>
    <w:rsid w:val="00AD5E4C"/>
    <w:rsid w:val="00AD64D4"/>
    <w:rsid w:val="00AD6A34"/>
    <w:rsid w:val="00AD7223"/>
    <w:rsid w:val="00AD7584"/>
    <w:rsid w:val="00AD79C8"/>
    <w:rsid w:val="00AE006C"/>
    <w:rsid w:val="00AE00ED"/>
    <w:rsid w:val="00AE1195"/>
    <w:rsid w:val="00AE123C"/>
    <w:rsid w:val="00AE1459"/>
    <w:rsid w:val="00AE1B9C"/>
    <w:rsid w:val="00AE2611"/>
    <w:rsid w:val="00AE2963"/>
    <w:rsid w:val="00AE2DFD"/>
    <w:rsid w:val="00AE2E2F"/>
    <w:rsid w:val="00AE2F7C"/>
    <w:rsid w:val="00AE3990"/>
    <w:rsid w:val="00AE4258"/>
    <w:rsid w:val="00AE45A2"/>
    <w:rsid w:val="00AE4894"/>
    <w:rsid w:val="00AE4A33"/>
    <w:rsid w:val="00AE5C5C"/>
    <w:rsid w:val="00AE5D9F"/>
    <w:rsid w:val="00AE616C"/>
    <w:rsid w:val="00AE650A"/>
    <w:rsid w:val="00AE6D8F"/>
    <w:rsid w:val="00AF0A6D"/>
    <w:rsid w:val="00AF336E"/>
    <w:rsid w:val="00AF39E2"/>
    <w:rsid w:val="00AF4742"/>
    <w:rsid w:val="00AF5656"/>
    <w:rsid w:val="00AF5B33"/>
    <w:rsid w:val="00AF6EAE"/>
    <w:rsid w:val="00AF700E"/>
    <w:rsid w:val="00AF75AD"/>
    <w:rsid w:val="00AF772F"/>
    <w:rsid w:val="00AF77DD"/>
    <w:rsid w:val="00B0109D"/>
    <w:rsid w:val="00B016F3"/>
    <w:rsid w:val="00B01CD7"/>
    <w:rsid w:val="00B02AB8"/>
    <w:rsid w:val="00B035F8"/>
    <w:rsid w:val="00B03DB2"/>
    <w:rsid w:val="00B03FC7"/>
    <w:rsid w:val="00B04CAB"/>
    <w:rsid w:val="00B04F55"/>
    <w:rsid w:val="00B05464"/>
    <w:rsid w:val="00B0616E"/>
    <w:rsid w:val="00B06402"/>
    <w:rsid w:val="00B07B20"/>
    <w:rsid w:val="00B111AB"/>
    <w:rsid w:val="00B112D8"/>
    <w:rsid w:val="00B113B5"/>
    <w:rsid w:val="00B1164E"/>
    <w:rsid w:val="00B125AE"/>
    <w:rsid w:val="00B12B1F"/>
    <w:rsid w:val="00B13D96"/>
    <w:rsid w:val="00B14C8F"/>
    <w:rsid w:val="00B15760"/>
    <w:rsid w:val="00B16499"/>
    <w:rsid w:val="00B16E07"/>
    <w:rsid w:val="00B174F9"/>
    <w:rsid w:val="00B204FE"/>
    <w:rsid w:val="00B20850"/>
    <w:rsid w:val="00B21909"/>
    <w:rsid w:val="00B21A53"/>
    <w:rsid w:val="00B21C27"/>
    <w:rsid w:val="00B2218A"/>
    <w:rsid w:val="00B22661"/>
    <w:rsid w:val="00B231EF"/>
    <w:rsid w:val="00B23D4A"/>
    <w:rsid w:val="00B24196"/>
    <w:rsid w:val="00B24769"/>
    <w:rsid w:val="00B25182"/>
    <w:rsid w:val="00B261D8"/>
    <w:rsid w:val="00B262CD"/>
    <w:rsid w:val="00B30210"/>
    <w:rsid w:val="00B30586"/>
    <w:rsid w:val="00B30C8F"/>
    <w:rsid w:val="00B30CCF"/>
    <w:rsid w:val="00B3162C"/>
    <w:rsid w:val="00B31786"/>
    <w:rsid w:val="00B3210B"/>
    <w:rsid w:val="00B32625"/>
    <w:rsid w:val="00B32757"/>
    <w:rsid w:val="00B3408B"/>
    <w:rsid w:val="00B35843"/>
    <w:rsid w:val="00B36379"/>
    <w:rsid w:val="00B3712A"/>
    <w:rsid w:val="00B4156B"/>
    <w:rsid w:val="00B4183C"/>
    <w:rsid w:val="00B41B46"/>
    <w:rsid w:val="00B41CE5"/>
    <w:rsid w:val="00B430B5"/>
    <w:rsid w:val="00B4316D"/>
    <w:rsid w:val="00B44E27"/>
    <w:rsid w:val="00B46D16"/>
    <w:rsid w:val="00B46E1D"/>
    <w:rsid w:val="00B47002"/>
    <w:rsid w:val="00B50F78"/>
    <w:rsid w:val="00B51210"/>
    <w:rsid w:val="00B51A5A"/>
    <w:rsid w:val="00B5208F"/>
    <w:rsid w:val="00B52094"/>
    <w:rsid w:val="00B520A9"/>
    <w:rsid w:val="00B525FD"/>
    <w:rsid w:val="00B52C80"/>
    <w:rsid w:val="00B53A79"/>
    <w:rsid w:val="00B546C6"/>
    <w:rsid w:val="00B55990"/>
    <w:rsid w:val="00B560E6"/>
    <w:rsid w:val="00B57788"/>
    <w:rsid w:val="00B57F65"/>
    <w:rsid w:val="00B600F8"/>
    <w:rsid w:val="00B6054D"/>
    <w:rsid w:val="00B62C84"/>
    <w:rsid w:val="00B6346E"/>
    <w:rsid w:val="00B638AA"/>
    <w:rsid w:val="00B6412D"/>
    <w:rsid w:val="00B64352"/>
    <w:rsid w:val="00B64778"/>
    <w:rsid w:val="00B64788"/>
    <w:rsid w:val="00B648D6"/>
    <w:rsid w:val="00B657B2"/>
    <w:rsid w:val="00B65D4C"/>
    <w:rsid w:val="00B660E9"/>
    <w:rsid w:val="00B663A1"/>
    <w:rsid w:val="00B66D37"/>
    <w:rsid w:val="00B70E9E"/>
    <w:rsid w:val="00B714FD"/>
    <w:rsid w:val="00B728E8"/>
    <w:rsid w:val="00B73C45"/>
    <w:rsid w:val="00B74178"/>
    <w:rsid w:val="00B744E4"/>
    <w:rsid w:val="00B74B9A"/>
    <w:rsid w:val="00B74BB7"/>
    <w:rsid w:val="00B74C23"/>
    <w:rsid w:val="00B75015"/>
    <w:rsid w:val="00B7538B"/>
    <w:rsid w:val="00B76083"/>
    <w:rsid w:val="00B761DE"/>
    <w:rsid w:val="00B76465"/>
    <w:rsid w:val="00B76C49"/>
    <w:rsid w:val="00B77225"/>
    <w:rsid w:val="00B77FE9"/>
    <w:rsid w:val="00B801FB"/>
    <w:rsid w:val="00B80434"/>
    <w:rsid w:val="00B817AA"/>
    <w:rsid w:val="00B81DEF"/>
    <w:rsid w:val="00B8226F"/>
    <w:rsid w:val="00B83D10"/>
    <w:rsid w:val="00B84518"/>
    <w:rsid w:val="00B859C0"/>
    <w:rsid w:val="00B86701"/>
    <w:rsid w:val="00B8680A"/>
    <w:rsid w:val="00B87CB9"/>
    <w:rsid w:val="00B9121E"/>
    <w:rsid w:val="00B91B52"/>
    <w:rsid w:val="00B92AB0"/>
    <w:rsid w:val="00B945C3"/>
    <w:rsid w:val="00B94DC8"/>
    <w:rsid w:val="00B94DEE"/>
    <w:rsid w:val="00B9572D"/>
    <w:rsid w:val="00B9583F"/>
    <w:rsid w:val="00B96B42"/>
    <w:rsid w:val="00B9705B"/>
    <w:rsid w:val="00B97106"/>
    <w:rsid w:val="00B973CC"/>
    <w:rsid w:val="00B97461"/>
    <w:rsid w:val="00B97821"/>
    <w:rsid w:val="00BA0068"/>
    <w:rsid w:val="00BA087B"/>
    <w:rsid w:val="00BA1958"/>
    <w:rsid w:val="00BA1CD8"/>
    <w:rsid w:val="00BA21D4"/>
    <w:rsid w:val="00BA2BEC"/>
    <w:rsid w:val="00BA509D"/>
    <w:rsid w:val="00BA5753"/>
    <w:rsid w:val="00BA6806"/>
    <w:rsid w:val="00BA795D"/>
    <w:rsid w:val="00BB061F"/>
    <w:rsid w:val="00BB17A1"/>
    <w:rsid w:val="00BB1F9A"/>
    <w:rsid w:val="00BB20F5"/>
    <w:rsid w:val="00BB2F1C"/>
    <w:rsid w:val="00BB337E"/>
    <w:rsid w:val="00BB4439"/>
    <w:rsid w:val="00BB4858"/>
    <w:rsid w:val="00BB49D4"/>
    <w:rsid w:val="00BB4C39"/>
    <w:rsid w:val="00BB4E74"/>
    <w:rsid w:val="00BB5D75"/>
    <w:rsid w:val="00BB5F8F"/>
    <w:rsid w:val="00BB69FF"/>
    <w:rsid w:val="00BB6FD7"/>
    <w:rsid w:val="00BB7D0C"/>
    <w:rsid w:val="00BC04D4"/>
    <w:rsid w:val="00BC0618"/>
    <w:rsid w:val="00BC162A"/>
    <w:rsid w:val="00BC17E0"/>
    <w:rsid w:val="00BC216A"/>
    <w:rsid w:val="00BC2E0C"/>
    <w:rsid w:val="00BC2F57"/>
    <w:rsid w:val="00BC2F6C"/>
    <w:rsid w:val="00BC35AC"/>
    <w:rsid w:val="00BC4FBD"/>
    <w:rsid w:val="00BC52FC"/>
    <w:rsid w:val="00BC7416"/>
    <w:rsid w:val="00BC7514"/>
    <w:rsid w:val="00BD0177"/>
    <w:rsid w:val="00BD0192"/>
    <w:rsid w:val="00BD1CB6"/>
    <w:rsid w:val="00BD23C3"/>
    <w:rsid w:val="00BD28E2"/>
    <w:rsid w:val="00BD297D"/>
    <w:rsid w:val="00BD37B9"/>
    <w:rsid w:val="00BD3CA3"/>
    <w:rsid w:val="00BD4E4B"/>
    <w:rsid w:val="00BD51A7"/>
    <w:rsid w:val="00BD73D6"/>
    <w:rsid w:val="00BD7422"/>
    <w:rsid w:val="00BD78B3"/>
    <w:rsid w:val="00BD7AFE"/>
    <w:rsid w:val="00BE0314"/>
    <w:rsid w:val="00BE0434"/>
    <w:rsid w:val="00BE077C"/>
    <w:rsid w:val="00BE0C12"/>
    <w:rsid w:val="00BE12BF"/>
    <w:rsid w:val="00BE1956"/>
    <w:rsid w:val="00BE1EFD"/>
    <w:rsid w:val="00BE2072"/>
    <w:rsid w:val="00BE2BC7"/>
    <w:rsid w:val="00BE454A"/>
    <w:rsid w:val="00BE4FA2"/>
    <w:rsid w:val="00BE5C38"/>
    <w:rsid w:val="00BE6586"/>
    <w:rsid w:val="00BE6B41"/>
    <w:rsid w:val="00BF0249"/>
    <w:rsid w:val="00BF2A2A"/>
    <w:rsid w:val="00BF2F8A"/>
    <w:rsid w:val="00BF2F9F"/>
    <w:rsid w:val="00BF4C8F"/>
    <w:rsid w:val="00BF59E3"/>
    <w:rsid w:val="00BF5FBA"/>
    <w:rsid w:val="00BF74A6"/>
    <w:rsid w:val="00BF7AA8"/>
    <w:rsid w:val="00C00049"/>
    <w:rsid w:val="00C000C4"/>
    <w:rsid w:val="00C0062A"/>
    <w:rsid w:val="00C020EC"/>
    <w:rsid w:val="00C0239A"/>
    <w:rsid w:val="00C02594"/>
    <w:rsid w:val="00C03019"/>
    <w:rsid w:val="00C03996"/>
    <w:rsid w:val="00C03A24"/>
    <w:rsid w:val="00C044CD"/>
    <w:rsid w:val="00C04E0E"/>
    <w:rsid w:val="00C06B5B"/>
    <w:rsid w:val="00C07B57"/>
    <w:rsid w:val="00C07CB6"/>
    <w:rsid w:val="00C1019C"/>
    <w:rsid w:val="00C1037A"/>
    <w:rsid w:val="00C1050F"/>
    <w:rsid w:val="00C10606"/>
    <w:rsid w:val="00C10DBC"/>
    <w:rsid w:val="00C11D29"/>
    <w:rsid w:val="00C13880"/>
    <w:rsid w:val="00C13DC3"/>
    <w:rsid w:val="00C141DC"/>
    <w:rsid w:val="00C147F5"/>
    <w:rsid w:val="00C1480E"/>
    <w:rsid w:val="00C14EB6"/>
    <w:rsid w:val="00C15CF3"/>
    <w:rsid w:val="00C15E03"/>
    <w:rsid w:val="00C16894"/>
    <w:rsid w:val="00C168EC"/>
    <w:rsid w:val="00C16C91"/>
    <w:rsid w:val="00C170A9"/>
    <w:rsid w:val="00C1714E"/>
    <w:rsid w:val="00C172DB"/>
    <w:rsid w:val="00C17582"/>
    <w:rsid w:val="00C17C23"/>
    <w:rsid w:val="00C20ADA"/>
    <w:rsid w:val="00C20E11"/>
    <w:rsid w:val="00C210E3"/>
    <w:rsid w:val="00C2133F"/>
    <w:rsid w:val="00C2134D"/>
    <w:rsid w:val="00C21A98"/>
    <w:rsid w:val="00C21BCE"/>
    <w:rsid w:val="00C228C8"/>
    <w:rsid w:val="00C22CA7"/>
    <w:rsid w:val="00C23815"/>
    <w:rsid w:val="00C239B2"/>
    <w:rsid w:val="00C239F9"/>
    <w:rsid w:val="00C25019"/>
    <w:rsid w:val="00C257C6"/>
    <w:rsid w:val="00C258B7"/>
    <w:rsid w:val="00C264F4"/>
    <w:rsid w:val="00C27221"/>
    <w:rsid w:val="00C32659"/>
    <w:rsid w:val="00C32D0D"/>
    <w:rsid w:val="00C33470"/>
    <w:rsid w:val="00C33A44"/>
    <w:rsid w:val="00C33B3E"/>
    <w:rsid w:val="00C34803"/>
    <w:rsid w:val="00C34EC0"/>
    <w:rsid w:val="00C350A2"/>
    <w:rsid w:val="00C358A1"/>
    <w:rsid w:val="00C35945"/>
    <w:rsid w:val="00C36385"/>
    <w:rsid w:val="00C37D17"/>
    <w:rsid w:val="00C37FE0"/>
    <w:rsid w:val="00C40086"/>
    <w:rsid w:val="00C40D85"/>
    <w:rsid w:val="00C41B2B"/>
    <w:rsid w:val="00C42A7C"/>
    <w:rsid w:val="00C4356A"/>
    <w:rsid w:val="00C43AA5"/>
    <w:rsid w:val="00C4468F"/>
    <w:rsid w:val="00C44A0C"/>
    <w:rsid w:val="00C44B83"/>
    <w:rsid w:val="00C465D1"/>
    <w:rsid w:val="00C46C49"/>
    <w:rsid w:val="00C50C62"/>
    <w:rsid w:val="00C50D83"/>
    <w:rsid w:val="00C51AC1"/>
    <w:rsid w:val="00C51F61"/>
    <w:rsid w:val="00C523F8"/>
    <w:rsid w:val="00C531C0"/>
    <w:rsid w:val="00C54006"/>
    <w:rsid w:val="00C54B84"/>
    <w:rsid w:val="00C551A5"/>
    <w:rsid w:val="00C56A86"/>
    <w:rsid w:val="00C57DCB"/>
    <w:rsid w:val="00C60836"/>
    <w:rsid w:val="00C616A8"/>
    <w:rsid w:val="00C61825"/>
    <w:rsid w:val="00C6198D"/>
    <w:rsid w:val="00C61D0E"/>
    <w:rsid w:val="00C62C7C"/>
    <w:rsid w:val="00C63D4D"/>
    <w:rsid w:val="00C645AB"/>
    <w:rsid w:val="00C64B4D"/>
    <w:rsid w:val="00C654E8"/>
    <w:rsid w:val="00C65B5E"/>
    <w:rsid w:val="00C666B6"/>
    <w:rsid w:val="00C66E51"/>
    <w:rsid w:val="00C67C40"/>
    <w:rsid w:val="00C70015"/>
    <w:rsid w:val="00C70683"/>
    <w:rsid w:val="00C70811"/>
    <w:rsid w:val="00C71104"/>
    <w:rsid w:val="00C71456"/>
    <w:rsid w:val="00C715CB"/>
    <w:rsid w:val="00C71F17"/>
    <w:rsid w:val="00C726BB"/>
    <w:rsid w:val="00C72D91"/>
    <w:rsid w:val="00C731A0"/>
    <w:rsid w:val="00C73722"/>
    <w:rsid w:val="00C7374C"/>
    <w:rsid w:val="00C739A1"/>
    <w:rsid w:val="00C74280"/>
    <w:rsid w:val="00C74A44"/>
    <w:rsid w:val="00C74B21"/>
    <w:rsid w:val="00C75E2A"/>
    <w:rsid w:val="00C76313"/>
    <w:rsid w:val="00C806AB"/>
    <w:rsid w:val="00C812EC"/>
    <w:rsid w:val="00C81CBE"/>
    <w:rsid w:val="00C81E0E"/>
    <w:rsid w:val="00C82C8D"/>
    <w:rsid w:val="00C833D3"/>
    <w:rsid w:val="00C83708"/>
    <w:rsid w:val="00C84872"/>
    <w:rsid w:val="00C84AD1"/>
    <w:rsid w:val="00C8521E"/>
    <w:rsid w:val="00C85995"/>
    <w:rsid w:val="00C85BA0"/>
    <w:rsid w:val="00C85F69"/>
    <w:rsid w:val="00C86494"/>
    <w:rsid w:val="00C87167"/>
    <w:rsid w:val="00C9046D"/>
    <w:rsid w:val="00C90843"/>
    <w:rsid w:val="00C90CA9"/>
    <w:rsid w:val="00C92017"/>
    <w:rsid w:val="00C931A2"/>
    <w:rsid w:val="00C931C9"/>
    <w:rsid w:val="00C94164"/>
    <w:rsid w:val="00C94BC4"/>
    <w:rsid w:val="00C95573"/>
    <w:rsid w:val="00C956D5"/>
    <w:rsid w:val="00C9590D"/>
    <w:rsid w:val="00C95AB5"/>
    <w:rsid w:val="00C9621A"/>
    <w:rsid w:val="00C96ADF"/>
    <w:rsid w:val="00C96EF6"/>
    <w:rsid w:val="00CA0562"/>
    <w:rsid w:val="00CA07CD"/>
    <w:rsid w:val="00CA0E96"/>
    <w:rsid w:val="00CA15D2"/>
    <w:rsid w:val="00CA1F32"/>
    <w:rsid w:val="00CA21B8"/>
    <w:rsid w:val="00CA6154"/>
    <w:rsid w:val="00CA677C"/>
    <w:rsid w:val="00CA7967"/>
    <w:rsid w:val="00CB0077"/>
    <w:rsid w:val="00CB047F"/>
    <w:rsid w:val="00CB1520"/>
    <w:rsid w:val="00CB25FA"/>
    <w:rsid w:val="00CB43C0"/>
    <w:rsid w:val="00CB44ED"/>
    <w:rsid w:val="00CB55E8"/>
    <w:rsid w:val="00CB5812"/>
    <w:rsid w:val="00CB7451"/>
    <w:rsid w:val="00CB7F18"/>
    <w:rsid w:val="00CB7F5E"/>
    <w:rsid w:val="00CC01F1"/>
    <w:rsid w:val="00CC067B"/>
    <w:rsid w:val="00CC0F59"/>
    <w:rsid w:val="00CC1476"/>
    <w:rsid w:val="00CC206F"/>
    <w:rsid w:val="00CC3328"/>
    <w:rsid w:val="00CC5583"/>
    <w:rsid w:val="00CC664D"/>
    <w:rsid w:val="00CC6A2E"/>
    <w:rsid w:val="00CC6D20"/>
    <w:rsid w:val="00CC6F2C"/>
    <w:rsid w:val="00CC7017"/>
    <w:rsid w:val="00CC7877"/>
    <w:rsid w:val="00CD0469"/>
    <w:rsid w:val="00CD04A3"/>
    <w:rsid w:val="00CD13FD"/>
    <w:rsid w:val="00CD1698"/>
    <w:rsid w:val="00CD2099"/>
    <w:rsid w:val="00CD416A"/>
    <w:rsid w:val="00CD44D9"/>
    <w:rsid w:val="00CD4968"/>
    <w:rsid w:val="00CD4A40"/>
    <w:rsid w:val="00CD503D"/>
    <w:rsid w:val="00CD51A6"/>
    <w:rsid w:val="00CD52B4"/>
    <w:rsid w:val="00CD53F1"/>
    <w:rsid w:val="00CD569F"/>
    <w:rsid w:val="00CD594B"/>
    <w:rsid w:val="00CD629E"/>
    <w:rsid w:val="00CD6E06"/>
    <w:rsid w:val="00CD72E8"/>
    <w:rsid w:val="00CD75BA"/>
    <w:rsid w:val="00CD794B"/>
    <w:rsid w:val="00CD7AE9"/>
    <w:rsid w:val="00CD7B79"/>
    <w:rsid w:val="00CE04A7"/>
    <w:rsid w:val="00CE14DF"/>
    <w:rsid w:val="00CE2B82"/>
    <w:rsid w:val="00CE39CD"/>
    <w:rsid w:val="00CE4938"/>
    <w:rsid w:val="00CE4CFD"/>
    <w:rsid w:val="00CE4E6F"/>
    <w:rsid w:val="00CE5791"/>
    <w:rsid w:val="00CE57CE"/>
    <w:rsid w:val="00CE5EC3"/>
    <w:rsid w:val="00CE63DE"/>
    <w:rsid w:val="00CE6826"/>
    <w:rsid w:val="00CE6B7D"/>
    <w:rsid w:val="00CE7675"/>
    <w:rsid w:val="00CE7684"/>
    <w:rsid w:val="00CF0B8E"/>
    <w:rsid w:val="00CF1E33"/>
    <w:rsid w:val="00CF2E36"/>
    <w:rsid w:val="00CF3A04"/>
    <w:rsid w:val="00CF3AF9"/>
    <w:rsid w:val="00CF3DD1"/>
    <w:rsid w:val="00CF4033"/>
    <w:rsid w:val="00CF4F6D"/>
    <w:rsid w:val="00CF5386"/>
    <w:rsid w:val="00CF5CBB"/>
    <w:rsid w:val="00CF5E8E"/>
    <w:rsid w:val="00CF5F5C"/>
    <w:rsid w:val="00CF5FEE"/>
    <w:rsid w:val="00CF6724"/>
    <w:rsid w:val="00CF6A28"/>
    <w:rsid w:val="00CF7349"/>
    <w:rsid w:val="00CF7606"/>
    <w:rsid w:val="00D006A4"/>
    <w:rsid w:val="00D00966"/>
    <w:rsid w:val="00D00B93"/>
    <w:rsid w:val="00D01399"/>
    <w:rsid w:val="00D014A9"/>
    <w:rsid w:val="00D023FF"/>
    <w:rsid w:val="00D026AD"/>
    <w:rsid w:val="00D038EE"/>
    <w:rsid w:val="00D0482D"/>
    <w:rsid w:val="00D04FC2"/>
    <w:rsid w:val="00D05A3E"/>
    <w:rsid w:val="00D05A51"/>
    <w:rsid w:val="00D0674E"/>
    <w:rsid w:val="00D0776E"/>
    <w:rsid w:val="00D10176"/>
    <w:rsid w:val="00D126BA"/>
    <w:rsid w:val="00D13C62"/>
    <w:rsid w:val="00D149E1"/>
    <w:rsid w:val="00D155F0"/>
    <w:rsid w:val="00D15A64"/>
    <w:rsid w:val="00D16049"/>
    <w:rsid w:val="00D16B78"/>
    <w:rsid w:val="00D16D78"/>
    <w:rsid w:val="00D16E46"/>
    <w:rsid w:val="00D16E77"/>
    <w:rsid w:val="00D173A7"/>
    <w:rsid w:val="00D1745B"/>
    <w:rsid w:val="00D17D24"/>
    <w:rsid w:val="00D21001"/>
    <w:rsid w:val="00D21370"/>
    <w:rsid w:val="00D21A20"/>
    <w:rsid w:val="00D21D64"/>
    <w:rsid w:val="00D232A9"/>
    <w:rsid w:val="00D243A1"/>
    <w:rsid w:val="00D244CF"/>
    <w:rsid w:val="00D24503"/>
    <w:rsid w:val="00D24D58"/>
    <w:rsid w:val="00D25DA9"/>
    <w:rsid w:val="00D26625"/>
    <w:rsid w:val="00D26872"/>
    <w:rsid w:val="00D271CC"/>
    <w:rsid w:val="00D27BAB"/>
    <w:rsid w:val="00D31062"/>
    <w:rsid w:val="00D313FF"/>
    <w:rsid w:val="00D31409"/>
    <w:rsid w:val="00D31603"/>
    <w:rsid w:val="00D316DD"/>
    <w:rsid w:val="00D3221C"/>
    <w:rsid w:val="00D32384"/>
    <w:rsid w:val="00D328A2"/>
    <w:rsid w:val="00D32FC3"/>
    <w:rsid w:val="00D332C4"/>
    <w:rsid w:val="00D339FC"/>
    <w:rsid w:val="00D3568C"/>
    <w:rsid w:val="00D36BA5"/>
    <w:rsid w:val="00D37877"/>
    <w:rsid w:val="00D37DB3"/>
    <w:rsid w:val="00D4022C"/>
    <w:rsid w:val="00D417B6"/>
    <w:rsid w:val="00D417C3"/>
    <w:rsid w:val="00D41F7A"/>
    <w:rsid w:val="00D427FA"/>
    <w:rsid w:val="00D428C5"/>
    <w:rsid w:val="00D430C9"/>
    <w:rsid w:val="00D43120"/>
    <w:rsid w:val="00D43494"/>
    <w:rsid w:val="00D43BF8"/>
    <w:rsid w:val="00D44700"/>
    <w:rsid w:val="00D44D64"/>
    <w:rsid w:val="00D50E2E"/>
    <w:rsid w:val="00D516B4"/>
    <w:rsid w:val="00D51EFB"/>
    <w:rsid w:val="00D53379"/>
    <w:rsid w:val="00D53604"/>
    <w:rsid w:val="00D53821"/>
    <w:rsid w:val="00D53E30"/>
    <w:rsid w:val="00D54157"/>
    <w:rsid w:val="00D54F67"/>
    <w:rsid w:val="00D55AAA"/>
    <w:rsid w:val="00D55AD2"/>
    <w:rsid w:val="00D56C1C"/>
    <w:rsid w:val="00D56CAF"/>
    <w:rsid w:val="00D5782B"/>
    <w:rsid w:val="00D57BC3"/>
    <w:rsid w:val="00D607E1"/>
    <w:rsid w:val="00D62576"/>
    <w:rsid w:val="00D63BBC"/>
    <w:rsid w:val="00D63DE7"/>
    <w:rsid w:val="00D63E27"/>
    <w:rsid w:val="00D63F41"/>
    <w:rsid w:val="00D64315"/>
    <w:rsid w:val="00D64B72"/>
    <w:rsid w:val="00D65A36"/>
    <w:rsid w:val="00D66B73"/>
    <w:rsid w:val="00D67691"/>
    <w:rsid w:val="00D6788A"/>
    <w:rsid w:val="00D70B36"/>
    <w:rsid w:val="00D71FEE"/>
    <w:rsid w:val="00D7222E"/>
    <w:rsid w:val="00D72C79"/>
    <w:rsid w:val="00D74457"/>
    <w:rsid w:val="00D74991"/>
    <w:rsid w:val="00D75215"/>
    <w:rsid w:val="00D75658"/>
    <w:rsid w:val="00D75748"/>
    <w:rsid w:val="00D75909"/>
    <w:rsid w:val="00D75CB0"/>
    <w:rsid w:val="00D761EF"/>
    <w:rsid w:val="00D77B26"/>
    <w:rsid w:val="00D8024D"/>
    <w:rsid w:val="00D807EA"/>
    <w:rsid w:val="00D81FCB"/>
    <w:rsid w:val="00D826F1"/>
    <w:rsid w:val="00D82FA0"/>
    <w:rsid w:val="00D8323D"/>
    <w:rsid w:val="00D833B1"/>
    <w:rsid w:val="00D83C8A"/>
    <w:rsid w:val="00D84342"/>
    <w:rsid w:val="00D84E30"/>
    <w:rsid w:val="00D858C7"/>
    <w:rsid w:val="00D85DE4"/>
    <w:rsid w:val="00D90A19"/>
    <w:rsid w:val="00D90E2E"/>
    <w:rsid w:val="00D91340"/>
    <w:rsid w:val="00D91543"/>
    <w:rsid w:val="00D91617"/>
    <w:rsid w:val="00D9177E"/>
    <w:rsid w:val="00D91CB6"/>
    <w:rsid w:val="00D91DF1"/>
    <w:rsid w:val="00D91FE1"/>
    <w:rsid w:val="00D92594"/>
    <w:rsid w:val="00D92D0B"/>
    <w:rsid w:val="00D92FBD"/>
    <w:rsid w:val="00D940BA"/>
    <w:rsid w:val="00D9477D"/>
    <w:rsid w:val="00D95BC8"/>
    <w:rsid w:val="00D95E08"/>
    <w:rsid w:val="00D96636"/>
    <w:rsid w:val="00D97FA3"/>
    <w:rsid w:val="00DA00B4"/>
    <w:rsid w:val="00DA0556"/>
    <w:rsid w:val="00DA0AD3"/>
    <w:rsid w:val="00DA0F94"/>
    <w:rsid w:val="00DA133C"/>
    <w:rsid w:val="00DA26DA"/>
    <w:rsid w:val="00DA34B9"/>
    <w:rsid w:val="00DA4259"/>
    <w:rsid w:val="00DA4339"/>
    <w:rsid w:val="00DA4CB1"/>
    <w:rsid w:val="00DA5C8C"/>
    <w:rsid w:val="00DA6330"/>
    <w:rsid w:val="00DA63EC"/>
    <w:rsid w:val="00DA65E4"/>
    <w:rsid w:val="00DA68DD"/>
    <w:rsid w:val="00DA6AD7"/>
    <w:rsid w:val="00DA7AD8"/>
    <w:rsid w:val="00DB0D2E"/>
    <w:rsid w:val="00DB180F"/>
    <w:rsid w:val="00DB272F"/>
    <w:rsid w:val="00DB2A6D"/>
    <w:rsid w:val="00DB38D0"/>
    <w:rsid w:val="00DB3CA1"/>
    <w:rsid w:val="00DB4288"/>
    <w:rsid w:val="00DB4496"/>
    <w:rsid w:val="00DB44AD"/>
    <w:rsid w:val="00DB4545"/>
    <w:rsid w:val="00DB468C"/>
    <w:rsid w:val="00DB57E7"/>
    <w:rsid w:val="00DB7757"/>
    <w:rsid w:val="00DC04AE"/>
    <w:rsid w:val="00DC06FF"/>
    <w:rsid w:val="00DC12B3"/>
    <w:rsid w:val="00DC1D9F"/>
    <w:rsid w:val="00DC2B1C"/>
    <w:rsid w:val="00DC37EF"/>
    <w:rsid w:val="00DC3AEB"/>
    <w:rsid w:val="00DC4D4C"/>
    <w:rsid w:val="00DC532F"/>
    <w:rsid w:val="00DC5956"/>
    <w:rsid w:val="00DC5D77"/>
    <w:rsid w:val="00DC6F83"/>
    <w:rsid w:val="00DD021C"/>
    <w:rsid w:val="00DD022D"/>
    <w:rsid w:val="00DD0CC7"/>
    <w:rsid w:val="00DD1A23"/>
    <w:rsid w:val="00DD1DE9"/>
    <w:rsid w:val="00DD1DFE"/>
    <w:rsid w:val="00DD2566"/>
    <w:rsid w:val="00DD2780"/>
    <w:rsid w:val="00DD27F0"/>
    <w:rsid w:val="00DD2C29"/>
    <w:rsid w:val="00DD3AFE"/>
    <w:rsid w:val="00DD47A8"/>
    <w:rsid w:val="00DD4D19"/>
    <w:rsid w:val="00DD5071"/>
    <w:rsid w:val="00DD5AB8"/>
    <w:rsid w:val="00DD5DBC"/>
    <w:rsid w:val="00DD6963"/>
    <w:rsid w:val="00DD6CEA"/>
    <w:rsid w:val="00DD7507"/>
    <w:rsid w:val="00DD7819"/>
    <w:rsid w:val="00DD7A49"/>
    <w:rsid w:val="00DE03C5"/>
    <w:rsid w:val="00DE07DA"/>
    <w:rsid w:val="00DE09E8"/>
    <w:rsid w:val="00DE0F31"/>
    <w:rsid w:val="00DE0FA9"/>
    <w:rsid w:val="00DE1341"/>
    <w:rsid w:val="00DE1586"/>
    <w:rsid w:val="00DE187E"/>
    <w:rsid w:val="00DE23A5"/>
    <w:rsid w:val="00DE289A"/>
    <w:rsid w:val="00DE3727"/>
    <w:rsid w:val="00DE4024"/>
    <w:rsid w:val="00DE42E4"/>
    <w:rsid w:val="00DE4349"/>
    <w:rsid w:val="00DE4677"/>
    <w:rsid w:val="00DE4BCC"/>
    <w:rsid w:val="00DE5388"/>
    <w:rsid w:val="00DE5F63"/>
    <w:rsid w:val="00DE72A8"/>
    <w:rsid w:val="00DE72CE"/>
    <w:rsid w:val="00DE733E"/>
    <w:rsid w:val="00DE73F9"/>
    <w:rsid w:val="00DF17EE"/>
    <w:rsid w:val="00DF2121"/>
    <w:rsid w:val="00DF2A3F"/>
    <w:rsid w:val="00DF2B78"/>
    <w:rsid w:val="00DF4117"/>
    <w:rsid w:val="00DF48A7"/>
    <w:rsid w:val="00DF668D"/>
    <w:rsid w:val="00DF750F"/>
    <w:rsid w:val="00DF7B66"/>
    <w:rsid w:val="00E00DF0"/>
    <w:rsid w:val="00E01027"/>
    <w:rsid w:val="00E02DF5"/>
    <w:rsid w:val="00E02ED5"/>
    <w:rsid w:val="00E0316F"/>
    <w:rsid w:val="00E0497A"/>
    <w:rsid w:val="00E04A38"/>
    <w:rsid w:val="00E05219"/>
    <w:rsid w:val="00E05AD5"/>
    <w:rsid w:val="00E066A9"/>
    <w:rsid w:val="00E07776"/>
    <w:rsid w:val="00E07E49"/>
    <w:rsid w:val="00E10F0F"/>
    <w:rsid w:val="00E12192"/>
    <w:rsid w:val="00E122CB"/>
    <w:rsid w:val="00E129FF"/>
    <w:rsid w:val="00E13B4E"/>
    <w:rsid w:val="00E13CA5"/>
    <w:rsid w:val="00E145D4"/>
    <w:rsid w:val="00E14919"/>
    <w:rsid w:val="00E15464"/>
    <w:rsid w:val="00E16100"/>
    <w:rsid w:val="00E1653B"/>
    <w:rsid w:val="00E16F10"/>
    <w:rsid w:val="00E175A5"/>
    <w:rsid w:val="00E17E52"/>
    <w:rsid w:val="00E17F27"/>
    <w:rsid w:val="00E20518"/>
    <w:rsid w:val="00E20915"/>
    <w:rsid w:val="00E21893"/>
    <w:rsid w:val="00E21FB7"/>
    <w:rsid w:val="00E223D8"/>
    <w:rsid w:val="00E22C21"/>
    <w:rsid w:val="00E22D37"/>
    <w:rsid w:val="00E238B7"/>
    <w:rsid w:val="00E2403A"/>
    <w:rsid w:val="00E26D20"/>
    <w:rsid w:val="00E277F5"/>
    <w:rsid w:val="00E30946"/>
    <w:rsid w:val="00E30CAB"/>
    <w:rsid w:val="00E30D9A"/>
    <w:rsid w:val="00E30FDF"/>
    <w:rsid w:val="00E316C6"/>
    <w:rsid w:val="00E31851"/>
    <w:rsid w:val="00E31EAE"/>
    <w:rsid w:val="00E3249D"/>
    <w:rsid w:val="00E324E0"/>
    <w:rsid w:val="00E32637"/>
    <w:rsid w:val="00E329C9"/>
    <w:rsid w:val="00E32D92"/>
    <w:rsid w:val="00E3329B"/>
    <w:rsid w:val="00E33CB5"/>
    <w:rsid w:val="00E345FA"/>
    <w:rsid w:val="00E34673"/>
    <w:rsid w:val="00E34977"/>
    <w:rsid w:val="00E35756"/>
    <w:rsid w:val="00E358E5"/>
    <w:rsid w:val="00E35DD0"/>
    <w:rsid w:val="00E362C8"/>
    <w:rsid w:val="00E368CE"/>
    <w:rsid w:val="00E37377"/>
    <w:rsid w:val="00E37D5D"/>
    <w:rsid w:val="00E40245"/>
    <w:rsid w:val="00E402C4"/>
    <w:rsid w:val="00E404D2"/>
    <w:rsid w:val="00E41250"/>
    <w:rsid w:val="00E41DE0"/>
    <w:rsid w:val="00E41E1B"/>
    <w:rsid w:val="00E4251C"/>
    <w:rsid w:val="00E43D84"/>
    <w:rsid w:val="00E45048"/>
    <w:rsid w:val="00E45073"/>
    <w:rsid w:val="00E4585A"/>
    <w:rsid w:val="00E45F3E"/>
    <w:rsid w:val="00E461FD"/>
    <w:rsid w:val="00E46516"/>
    <w:rsid w:val="00E47A37"/>
    <w:rsid w:val="00E51867"/>
    <w:rsid w:val="00E51B48"/>
    <w:rsid w:val="00E5246A"/>
    <w:rsid w:val="00E529C4"/>
    <w:rsid w:val="00E52A31"/>
    <w:rsid w:val="00E52BF3"/>
    <w:rsid w:val="00E53447"/>
    <w:rsid w:val="00E539B9"/>
    <w:rsid w:val="00E53C5D"/>
    <w:rsid w:val="00E54366"/>
    <w:rsid w:val="00E549ED"/>
    <w:rsid w:val="00E55C8D"/>
    <w:rsid w:val="00E55ED6"/>
    <w:rsid w:val="00E5795A"/>
    <w:rsid w:val="00E5AB18"/>
    <w:rsid w:val="00E60BEC"/>
    <w:rsid w:val="00E617A0"/>
    <w:rsid w:val="00E61F68"/>
    <w:rsid w:val="00E62418"/>
    <w:rsid w:val="00E63778"/>
    <w:rsid w:val="00E63E8B"/>
    <w:rsid w:val="00E63EFF"/>
    <w:rsid w:val="00E64848"/>
    <w:rsid w:val="00E654B1"/>
    <w:rsid w:val="00E65E08"/>
    <w:rsid w:val="00E6635F"/>
    <w:rsid w:val="00E66790"/>
    <w:rsid w:val="00E67126"/>
    <w:rsid w:val="00E709F3"/>
    <w:rsid w:val="00E710D0"/>
    <w:rsid w:val="00E71904"/>
    <w:rsid w:val="00E738B8"/>
    <w:rsid w:val="00E74D1A"/>
    <w:rsid w:val="00E777F2"/>
    <w:rsid w:val="00E77C49"/>
    <w:rsid w:val="00E80085"/>
    <w:rsid w:val="00E80CE6"/>
    <w:rsid w:val="00E81B1D"/>
    <w:rsid w:val="00E835B0"/>
    <w:rsid w:val="00E83B5D"/>
    <w:rsid w:val="00E83D86"/>
    <w:rsid w:val="00E849C8"/>
    <w:rsid w:val="00E84D14"/>
    <w:rsid w:val="00E84F1A"/>
    <w:rsid w:val="00E851DC"/>
    <w:rsid w:val="00E85359"/>
    <w:rsid w:val="00E85955"/>
    <w:rsid w:val="00E86B07"/>
    <w:rsid w:val="00E87C73"/>
    <w:rsid w:val="00E902AF"/>
    <w:rsid w:val="00E90BD5"/>
    <w:rsid w:val="00E90F43"/>
    <w:rsid w:val="00E91B11"/>
    <w:rsid w:val="00E92FAE"/>
    <w:rsid w:val="00E94DE0"/>
    <w:rsid w:val="00E951CB"/>
    <w:rsid w:val="00E9562C"/>
    <w:rsid w:val="00E965A8"/>
    <w:rsid w:val="00EA103E"/>
    <w:rsid w:val="00EA106A"/>
    <w:rsid w:val="00EA1FFA"/>
    <w:rsid w:val="00EA2883"/>
    <w:rsid w:val="00EA29B7"/>
    <w:rsid w:val="00EA2F9C"/>
    <w:rsid w:val="00EA35B1"/>
    <w:rsid w:val="00EA46C0"/>
    <w:rsid w:val="00EA49B5"/>
    <w:rsid w:val="00EA4A54"/>
    <w:rsid w:val="00EA6309"/>
    <w:rsid w:val="00EA6477"/>
    <w:rsid w:val="00EA6992"/>
    <w:rsid w:val="00EB00D5"/>
    <w:rsid w:val="00EB0C53"/>
    <w:rsid w:val="00EB10A7"/>
    <w:rsid w:val="00EB1421"/>
    <w:rsid w:val="00EB2F3B"/>
    <w:rsid w:val="00EB383A"/>
    <w:rsid w:val="00EB405A"/>
    <w:rsid w:val="00EB4C5E"/>
    <w:rsid w:val="00EB5D9E"/>
    <w:rsid w:val="00EB62C9"/>
    <w:rsid w:val="00EB6B47"/>
    <w:rsid w:val="00EB7116"/>
    <w:rsid w:val="00EB77B3"/>
    <w:rsid w:val="00EB7CB0"/>
    <w:rsid w:val="00EB7E42"/>
    <w:rsid w:val="00EC105E"/>
    <w:rsid w:val="00EC1845"/>
    <w:rsid w:val="00EC2695"/>
    <w:rsid w:val="00EC2936"/>
    <w:rsid w:val="00EC3107"/>
    <w:rsid w:val="00EC39AC"/>
    <w:rsid w:val="00EC5697"/>
    <w:rsid w:val="00EC628A"/>
    <w:rsid w:val="00EC7442"/>
    <w:rsid w:val="00EC77FE"/>
    <w:rsid w:val="00EC7DE0"/>
    <w:rsid w:val="00ED07E0"/>
    <w:rsid w:val="00ED0831"/>
    <w:rsid w:val="00ED163E"/>
    <w:rsid w:val="00ED1823"/>
    <w:rsid w:val="00ED1941"/>
    <w:rsid w:val="00ED2328"/>
    <w:rsid w:val="00ED2E54"/>
    <w:rsid w:val="00ED4008"/>
    <w:rsid w:val="00ED4380"/>
    <w:rsid w:val="00ED4DBB"/>
    <w:rsid w:val="00ED6EB6"/>
    <w:rsid w:val="00ED7401"/>
    <w:rsid w:val="00ED749F"/>
    <w:rsid w:val="00EE0F54"/>
    <w:rsid w:val="00EE1654"/>
    <w:rsid w:val="00EE1FF7"/>
    <w:rsid w:val="00EE23AA"/>
    <w:rsid w:val="00EE2C8D"/>
    <w:rsid w:val="00EE342C"/>
    <w:rsid w:val="00EE495C"/>
    <w:rsid w:val="00EE4AEE"/>
    <w:rsid w:val="00EE62E0"/>
    <w:rsid w:val="00EE7271"/>
    <w:rsid w:val="00EE72B1"/>
    <w:rsid w:val="00EE7ECF"/>
    <w:rsid w:val="00EF0367"/>
    <w:rsid w:val="00EF0960"/>
    <w:rsid w:val="00EF0A36"/>
    <w:rsid w:val="00EF1250"/>
    <w:rsid w:val="00EF1653"/>
    <w:rsid w:val="00EF19BD"/>
    <w:rsid w:val="00EF1B35"/>
    <w:rsid w:val="00EF1E5C"/>
    <w:rsid w:val="00EF2066"/>
    <w:rsid w:val="00EF2983"/>
    <w:rsid w:val="00EF2C2D"/>
    <w:rsid w:val="00EF31DB"/>
    <w:rsid w:val="00EF3899"/>
    <w:rsid w:val="00EF4C37"/>
    <w:rsid w:val="00EF5071"/>
    <w:rsid w:val="00EF5DFC"/>
    <w:rsid w:val="00EF65E5"/>
    <w:rsid w:val="00EF6C1D"/>
    <w:rsid w:val="00EF777D"/>
    <w:rsid w:val="00F0024A"/>
    <w:rsid w:val="00F00CC4"/>
    <w:rsid w:val="00F00EDA"/>
    <w:rsid w:val="00F00EDE"/>
    <w:rsid w:val="00F00F6F"/>
    <w:rsid w:val="00F00FEC"/>
    <w:rsid w:val="00F02023"/>
    <w:rsid w:val="00F02464"/>
    <w:rsid w:val="00F037E5"/>
    <w:rsid w:val="00F03A87"/>
    <w:rsid w:val="00F04412"/>
    <w:rsid w:val="00F04718"/>
    <w:rsid w:val="00F04878"/>
    <w:rsid w:val="00F04B50"/>
    <w:rsid w:val="00F067DA"/>
    <w:rsid w:val="00F06955"/>
    <w:rsid w:val="00F06979"/>
    <w:rsid w:val="00F071C9"/>
    <w:rsid w:val="00F075B9"/>
    <w:rsid w:val="00F07922"/>
    <w:rsid w:val="00F07987"/>
    <w:rsid w:val="00F079C2"/>
    <w:rsid w:val="00F10855"/>
    <w:rsid w:val="00F1137A"/>
    <w:rsid w:val="00F12BEC"/>
    <w:rsid w:val="00F12F66"/>
    <w:rsid w:val="00F13938"/>
    <w:rsid w:val="00F13A0C"/>
    <w:rsid w:val="00F13BD7"/>
    <w:rsid w:val="00F14D3C"/>
    <w:rsid w:val="00F15F78"/>
    <w:rsid w:val="00F1645C"/>
    <w:rsid w:val="00F168F9"/>
    <w:rsid w:val="00F16D90"/>
    <w:rsid w:val="00F1714E"/>
    <w:rsid w:val="00F17E38"/>
    <w:rsid w:val="00F17E7F"/>
    <w:rsid w:val="00F209FC"/>
    <w:rsid w:val="00F20E29"/>
    <w:rsid w:val="00F2170A"/>
    <w:rsid w:val="00F2194B"/>
    <w:rsid w:val="00F222B5"/>
    <w:rsid w:val="00F223D0"/>
    <w:rsid w:val="00F227B8"/>
    <w:rsid w:val="00F22D79"/>
    <w:rsid w:val="00F249B0"/>
    <w:rsid w:val="00F24C25"/>
    <w:rsid w:val="00F25193"/>
    <w:rsid w:val="00F252BD"/>
    <w:rsid w:val="00F25B7C"/>
    <w:rsid w:val="00F2656D"/>
    <w:rsid w:val="00F2694C"/>
    <w:rsid w:val="00F26A52"/>
    <w:rsid w:val="00F26BBC"/>
    <w:rsid w:val="00F27048"/>
    <w:rsid w:val="00F27700"/>
    <w:rsid w:val="00F27AD6"/>
    <w:rsid w:val="00F302B3"/>
    <w:rsid w:val="00F303D3"/>
    <w:rsid w:val="00F3065A"/>
    <w:rsid w:val="00F30D0D"/>
    <w:rsid w:val="00F3203F"/>
    <w:rsid w:val="00F32EA1"/>
    <w:rsid w:val="00F33215"/>
    <w:rsid w:val="00F332B7"/>
    <w:rsid w:val="00F335C6"/>
    <w:rsid w:val="00F33FDD"/>
    <w:rsid w:val="00F3420A"/>
    <w:rsid w:val="00F34965"/>
    <w:rsid w:val="00F364D4"/>
    <w:rsid w:val="00F367E8"/>
    <w:rsid w:val="00F36B44"/>
    <w:rsid w:val="00F41354"/>
    <w:rsid w:val="00F41832"/>
    <w:rsid w:val="00F41885"/>
    <w:rsid w:val="00F419FA"/>
    <w:rsid w:val="00F41E53"/>
    <w:rsid w:val="00F424D2"/>
    <w:rsid w:val="00F44723"/>
    <w:rsid w:val="00F44C94"/>
    <w:rsid w:val="00F45244"/>
    <w:rsid w:val="00F45287"/>
    <w:rsid w:val="00F45485"/>
    <w:rsid w:val="00F465AA"/>
    <w:rsid w:val="00F501F2"/>
    <w:rsid w:val="00F508A2"/>
    <w:rsid w:val="00F52822"/>
    <w:rsid w:val="00F534B8"/>
    <w:rsid w:val="00F53B23"/>
    <w:rsid w:val="00F543D8"/>
    <w:rsid w:val="00F54AC8"/>
    <w:rsid w:val="00F5592D"/>
    <w:rsid w:val="00F563C7"/>
    <w:rsid w:val="00F56AC6"/>
    <w:rsid w:val="00F56C7A"/>
    <w:rsid w:val="00F57B5F"/>
    <w:rsid w:val="00F60054"/>
    <w:rsid w:val="00F601A0"/>
    <w:rsid w:val="00F606A9"/>
    <w:rsid w:val="00F60A3A"/>
    <w:rsid w:val="00F60C6A"/>
    <w:rsid w:val="00F60E7F"/>
    <w:rsid w:val="00F6149F"/>
    <w:rsid w:val="00F61F05"/>
    <w:rsid w:val="00F61F07"/>
    <w:rsid w:val="00F62059"/>
    <w:rsid w:val="00F6399C"/>
    <w:rsid w:val="00F644BD"/>
    <w:rsid w:val="00F6465A"/>
    <w:rsid w:val="00F64674"/>
    <w:rsid w:val="00F646A9"/>
    <w:rsid w:val="00F64EEE"/>
    <w:rsid w:val="00F64F30"/>
    <w:rsid w:val="00F6500E"/>
    <w:rsid w:val="00F65045"/>
    <w:rsid w:val="00F65C57"/>
    <w:rsid w:val="00F6623C"/>
    <w:rsid w:val="00F674A7"/>
    <w:rsid w:val="00F709F6"/>
    <w:rsid w:val="00F71498"/>
    <w:rsid w:val="00F714C9"/>
    <w:rsid w:val="00F7169A"/>
    <w:rsid w:val="00F71EE5"/>
    <w:rsid w:val="00F721B0"/>
    <w:rsid w:val="00F73455"/>
    <w:rsid w:val="00F7394B"/>
    <w:rsid w:val="00F76725"/>
    <w:rsid w:val="00F76E46"/>
    <w:rsid w:val="00F7739A"/>
    <w:rsid w:val="00F77F85"/>
    <w:rsid w:val="00F80E26"/>
    <w:rsid w:val="00F80E9B"/>
    <w:rsid w:val="00F81740"/>
    <w:rsid w:val="00F833B0"/>
    <w:rsid w:val="00F83A97"/>
    <w:rsid w:val="00F83B1B"/>
    <w:rsid w:val="00F8598B"/>
    <w:rsid w:val="00F85F29"/>
    <w:rsid w:val="00F864CA"/>
    <w:rsid w:val="00F87AFE"/>
    <w:rsid w:val="00F87C26"/>
    <w:rsid w:val="00F9043A"/>
    <w:rsid w:val="00F906CD"/>
    <w:rsid w:val="00F92476"/>
    <w:rsid w:val="00F9281B"/>
    <w:rsid w:val="00F928AA"/>
    <w:rsid w:val="00F93FBC"/>
    <w:rsid w:val="00F94517"/>
    <w:rsid w:val="00F94914"/>
    <w:rsid w:val="00F9533E"/>
    <w:rsid w:val="00F9590C"/>
    <w:rsid w:val="00F95EEB"/>
    <w:rsid w:val="00F9632F"/>
    <w:rsid w:val="00F96464"/>
    <w:rsid w:val="00F96495"/>
    <w:rsid w:val="00F969D8"/>
    <w:rsid w:val="00F97B6C"/>
    <w:rsid w:val="00FA05C3"/>
    <w:rsid w:val="00FA05C7"/>
    <w:rsid w:val="00FA1DB7"/>
    <w:rsid w:val="00FA25E5"/>
    <w:rsid w:val="00FA288D"/>
    <w:rsid w:val="00FA39C7"/>
    <w:rsid w:val="00FA4249"/>
    <w:rsid w:val="00FA47B5"/>
    <w:rsid w:val="00FA4D5C"/>
    <w:rsid w:val="00FA5F6D"/>
    <w:rsid w:val="00FA6CDF"/>
    <w:rsid w:val="00FA7DCC"/>
    <w:rsid w:val="00FB003B"/>
    <w:rsid w:val="00FB0477"/>
    <w:rsid w:val="00FB09F0"/>
    <w:rsid w:val="00FB1420"/>
    <w:rsid w:val="00FB19AB"/>
    <w:rsid w:val="00FB23F6"/>
    <w:rsid w:val="00FB23FE"/>
    <w:rsid w:val="00FB341C"/>
    <w:rsid w:val="00FB3706"/>
    <w:rsid w:val="00FB556C"/>
    <w:rsid w:val="00FB60E2"/>
    <w:rsid w:val="00FB6B3F"/>
    <w:rsid w:val="00FB7507"/>
    <w:rsid w:val="00FC025A"/>
    <w:rsid w:val="00FC0A2D"/>
    <w:rsid w:val="00FC0A95"/>
    <w:rsid w:val="00FC1A10"/>
    <w:rsid w:val="00FC1BD9"/>
    <w:rsid w:val="00FC20B3"/>
    <w:rsid w:val="00FC26E0"/>
    <w:rsid w:val="00FC315A"/>
    <w:rsid w:val="00FC31BC"/>
    <w:rsid w:val="00FC34DB"/>
    <w:rsid w:val="00FC3642"/>
    <w:rsid w:val="00FC3A36"/>
    <w:rsid w:val="00FC3B20"/>
    <w:rsid w:val="00FC3BAD"/>
    <w:rsid w:val="00FC3EDC"/>
    <w:rsid w:val="00FC4089"/>
    <w:rsid w:val="00FC428E"/>
    <w:rsid w:val="00FC5595"/>
    <w:rsid w:val="00FC68EE"/>
    <w:rsid w:val="00FC6F21"/>
    <w:rsid w:val="00FC707E"/>
    <w:rsid w:val="00FC7231"/>
    <w:rsid w:val="00FD0DD9"/>
    <w:rsid w:val="00FD1815"/>
    <w:rsid w:val="00FD2020"/>
    <w:rsid w:val="00FD26E6"/>
    <w:rsid w:val="00FD31AB"/>
    <w:rsid w:val="00FD3688"/>
    <w:rsid w:val="00FD3AC7"/>
    <w:rsid w:val="00FD5874"/>
    <w:rsid w:val="00FD5DBB"/>
    <w:rsid w:val="00FD6573"/>
    <w:rsid w:val="00FD6868"/>
    <w:rsid w:val="00FE022C"/>
    <w:rsid w:val="00FE05B6"/>
    <w:rsid w:val="00FE09AC"/>
    <w:rsid w:val="00FE0F6B"/>
    <w:rsid w:val="00FE1159"/>
    <w:rsid w:val="00FE1A48"/>
    <w:rsid w:val="00FE2BF9"/>
    <w:rsid w:val="00FE41A7"/>
    <w:rsid w:val="00FE49A8"/>
    <w:rsid w:val="00FE52A9"/>
    <w:rsid w:val="00FE6271"/>
    <w:rsid w:val="00FE646E"/>
    <w:rsid w:val="00FE7097"/>
    <w:rsid w:val="00FE789C"/>
    <w:rsid w:val="00FE7E3E"/>
    <w:rsid w:val="00FF06AE"/>
    <w:rsid w:val="00FF1C44"/>
    <w:rsid w:val="00FF2BA3"/>
    <w:rsid w:val="00FF3263"/>
    <w:rsid w:val="00FF48E1"/>
    <w:rsid w:val="00FF4C87"/>
    <w:rsid w:val="00FF56C1"/>
    <w:rsid w:val="00FF5BC5"/>
    <w:rsid w:val="00FF5ED6"/>
    <w:rsid w:val="00FF679D"/>
    <w:rsid w:val="00FF6981"/>
    <w:rsid w:val="00FF75F0"/>
    <w:rsid w:val="01319744"/>
    <w:rsid w:val="014C5366"/>
    <w:rsid w:val="017348B2"/>
    <w:rsid w:val="0185D8E5"/>
    <w:rsid w:val="01B79225"/>
    <w:rsid w:val="020F8173"/>
    <w:rsid w:val="022C9910"/>
    <w:rsid w:val="024CE2F7"/>
    <w:rsid w:val="025A1094"/>
    <w:rsid w:val="029A48E4"/>
    <w:rsid w:val="02C2A437"/>
    <w:rsid w:val="03591030"/>
    <w:rsid w:val="0365B8A3"/>
    <w:rsid w:val="0366C03E"/>
    <w:rsid w:val="037B3D52"/>
    <w:rsid w:val="0409EC24"/>
    <w:rsid w:val="043D0B61"/>
    <w:rsid w:val="045ECDF9"/>
    <w:rsid w:val="048418CE"/>
    <w:rsid w:val="04B9DCC3"/>
    <w:rsid w:val="05365BA7"/>
    <w:rsid w:val="0581B41D"/>
    <w:rsid w:val="05C2F49B"/>
    <w:rsid w:val="05C3D57C"/>
    <w:rsid w:val="05C96AD7"/>
    <w:rsid w:val="05F973D7"/>
    <w:rsid w:val="064360D3"/>
    <w:rsid w:val="06D4BF46"/>
    <w:rsid w:val="07B136BB"/>
    <w:rsid w:val="07FAD8B5"/>
    <w:rsid w:val="083732A2"/>
    <w:rsid w:val="086583AE"/>
    <w:rsid w:val="08D0F375"/>
    <w:rsid w:val="08F65B29"/>
    <w:rsid w:val="0964DDBB"/>
    <w:rsid w:val="09D07812"/>
    <w:rsid w:val="09EABED0"/>
    <w:rsid w:val="0A44F4BB"/>
    <w:rsid w:val="0A9CF2A6"/>
    <w:rsid w:val="0A9F500E"/>
    <w:rsid w:val="0AB1C6F0"/>
    <w:rsid w:val="0B1CD6AD"/>
    <w:rsid w:val="0B2A9EB2"/>
    <w:rsid w:val="0B783770"/>
    <w:rsid w:val="0B893625"/>
    <w:rsid w:val="0B8ABE1D"/>
    <w:rsid w:val="0BD9D2F2"/>
    <w:rsid w:val="0C084428"/>
    <w:rsid w:val="0C5150DE"/>
    <w:rsid w:val="0C616E5E"/>
    <w:rsid w:val="0DAE1C3F"/>
    <w:rsid w:val="0DC8F466"/>
    <w:rsid w:val="0DD4DA1B"/>
    <w:rsid w:val="0EDDD0BC"/>
    <w:rsid w:val="0F427895"/>
    <w:rsid w:val="0F61F5BD"/>
    <w:rsid w:val="0F780AFF"/>
    <w:rsid w:val="0F7DF831"/>
    <w:rsid w:val="101B0BE9"/>
    <w:rsid w:val="10208CDD"/>
    <w:rsid w:val="10FA9566"/>
    <w:rsid w:val="1116F05B"/>
    <w:rsid w:val="1172E86C"/>
    <w:rsid w:val="11A45710"/>
    <w:rsid w:val="12389A65"/>
    <w:rsid w:val="124032A8"/>
    <w:rsid w:val="12A031A9"/>
    <w:rsid w:val="133BA00C"/>
    <w:rsid w:val="135DE8D1"/>
    <w:rsid w:val="13B4E125"/>
    <w:rsid w:val="141F66F0"/>
    <w:rsid w:val="14590E92"/>
    <w:rsid w:val="14CC548A"/>
    <w:rsid w:val="14DC7BFD"/>
    <w:rsid w:val="150EF0D4"/>
    <w:rsid w:val="152624CA"/>
    <w:rsid w:val="157A67EF"/>
    <w:rsid w:val="1587CA54"/>
    <w:rsid w:val="15A1C63C"/>
    <w:rsid w:val="15CBB451"/>
    <w:rsid w:val="165E8E4B"/>
    <w:rsid w:val="16816A75"/>
    <w:rsid w:val="170A2C62"/>
    <w:rsid w:val="17308324"/>
    <w:rsid w:val="176AE3DC"/>
    <w:rsid w:val="17D13C9A"/>
    <w:rsid w:val="17DE791B"/>
    <w:rsid w:val="17E57630"/>
    <w:rsid w:val="17EAE5E9"/>
    <w:rsid w:val="18178FB4"/>
    <w:rsid w:val="18248745"/>
    <w:rsid w:val="182AE6FD"/>
    <w:rsid w:val="18A86E35"/>
    <w:rsid w:val="18CBE6BD"/>
    <w:rsid w:val="19BB8B47"/>
    <w:rsid w:val="1A9D105F"/>
    <w:rsid w:val="1AD2E3F4"/>
    <w:rsid w:val="1AFC1FD0"/>
    <w:rsid w:val="1B38B56D"/>
    <w:rsid w:val="1B83C4FA"/>
    <w:rsid w:val="1BFE2859"/>
    <w:rsid w:val="1C0129F7"/>
    <w:rsid w:val="1C3EB31F"/>
    <w:rsid w:val="1C6A6F64"/>
    <w:rsid w:val="1C791451"/>
    <w:rsid w:val="1C9328BF"/>
    <w:rsid w:val="1CA3C0E2"/>
    <w:rsid w:val="1CC1A5A9"/>
    <w:rsid w:val="1CF5EF9E"/>
    <w:rsid w:val="1D18B8BE"/>
    <w:rsid w:val="1D3848BB"/>
    <w:rsid w:val="1D919D2C"/>
    <w:rsid w:val="1DC2260A"/>
    <w:rsid w:val="1DEF0502"/>
    <w:rsid w:val="1E36288B"/>
    <w:rsid w:val="1EE6AFA2"/>
    <w:rsid w:val="1F9C2BDF"/>
    <w:rsid w:val="1FA70FE5"/>
    <w:rsid w:val="201C2841"/>
    <w:rsid w:val="20467F8C"/>
    <w:rsid w:val="20A80133"/>
    <w:rsid w:val="20C57CD8"/>
    <w:rsid w:val="20F8131F"/>
    <w:rsid w:val="2177A002"/>
    <w:rsid w:val="21E2BFBC"/>
    <w:rsid w:val="227EE1A5"/>
    <w:rsid w:val="22858D7C"/>
    <w:rsid w:val="22A08C7E"/>
    <w:rsid w:val="22A484D0"/>
    <w:rsid w:val="234BFE61"/>
    <w:rsid w:val="235F0704"/>
    <w:rsid w:val="23712D12"/>
    <w:rsid w:val="23AE02B6"/>
    <w:rsid w:val="23F7930C"/>
    <w:rsid w:val="24123771"/>
    <w:rsid w:val="25437565"/>
    <w:rsid w:val="255C0266"/>
    <w:rsid w:val="261441D2"/>
    <w:rsid w:val="261C1E85"/>
    <w:rsid w:val="268F3607"/>
    <w:rsid w:val="26E1F99E"/>
    <w:rsid w:val="277033A3"/>
    <w:rsid w:val="27777E9A"/>
    <w:rsid w:val="2787A7F4"/>
    <w:rsid w:val="27CD9306"/>
    <w:rsid w:val="27E1715F"/>
    <w:rsid w:val="284B3140"/>
    <w:rsid w:val="28526AB6"/>
    <w:rsid w:val="2878B4D0"/>
    <w:rsid w:val="288FCCAD"/>
    <w:rsid w:val="291DC611"/>
    <w:rsid w:val="2927949C"/>
    <w:rsid w:val="296C79F9"/>
    <w:rsid w:val="29AB5330"/>
    <w:rsid w:val="2AEC41BA"/>
    <w:rsid w:val="2B89A700"/>
    <w:rsid w:val="2BC1D1F1"/>
    <w:rsid w:val="2C26EB9B"/>
    <w:rsid w:val="2CFBF05B"/>
    <w:rsid w:val="2D19B83B"/>
    <w:rsid w:val="2D4D50CA"/>
    <w:rsid w:val="2D98BF1C"/>
    <w:rsid w:val="2DD95271"/>
    <w:rsid w:val="2DEAAB47"/>
    <w:rsid w:val="2DEC09A1"/>
    <w:rsid w:val="2DFF105D"/>
    <w:rsid w:val="2E583F67"/>
    <w:rsid w:val="2EBC003C"/>
    <w:rsid w:val="2F6DF114"/>
    <w:rsid w:val="2F900725"/>
    <w:rsid w:val="2F942663"/>
    <w:rsid w:val="2FEF1BA6"/>
    <w:rsid w:val="3030B247"/>
    <w:rsid w:val="3042B618"/>
    <w:rsid w:val="3117E370"/>
    <w:rsid w:val="3118CD1A"/>
    <w:rsid w:val="3156F666"/>
    <w:rsid w:val="316B425E"/>
    <w:rsid w:val="31B2869B"/>
    <w:rsid w:val="31B86296"/>
    <w:rsid w:val="31BCCAB1"/>
    <w:rsid w:val="323AF105"/>
    <w:rsid w:val="3272D459"/>
    <w:rsid w:val="32906CDE"/>
    <w:rsid w:val="32A1E460"/>
    <w:rsid w:val="33794E4D"/>
    <w:rsid w:val="33C4AA02"/>
    <w:rsid w:val="343633C6"/>
    <w:rsid w:val="347D0C64"/>
    <w:rsid w:val="34DF488B"/>
    <w:rsid w:val="34FECF35"/>
    <w:rsid w:val="352BA4F5"/>
    <w:rsid w:val="3596D427"/>
    <w:rsid w:val="359AE2E8"/>
    <w:rsid w:val="35AD90C5"/>
    <w:rsid w:val="35B3C4FA"/>
    <w:rsid w:val="36129B39"/>
    <w:rsid w:val="3678AF8A"/>
    <w:rsid w:val="36BBBD84"/>
    <w:rsid w:val="371E4B0F"/>
    <w:rsid w:val="37DC82AD"/>
    <w:rsid w:val="37E87075"/>
    <w:rsid w:val="38446AF1"/>
    <w:rsid w:val="384A108E"/>
    <w:rsid w:val="386EACC4"/>
    <w:rsid w:val="38B0F9E8"/>
    <w:rsid w:val="38D7E7E8"/>
    <w:rsid w:val="38F9F592"/>
    <w:rsid w:val="391CB806"/>
    <w:rsid w:val="394A2F4F"/>
    <w:rsid w:val="3966809A"/>
    <w:rsid w:val="39899686"/>
    <w:rsid w:val="3B1550C1"/>
    <w:rsid w:val="3B20D3D4"/>
    <w:rsid w:val="3B288979"/>
    <w:rsid w:val="3BC578D4"/>
    <w:rsid w:val="3BE8714D"/>
    <w:rsid w:val="3C16A862"/>
    <w:rsid w:val="3C18AEEB"/>
    <w:rsid w:val="3C4E1738"/>
    <w:rsid w:val="3CCC7D33"/>
    <w:rsid w:val="3E439F81"/>
    <w:rsid w:val="3E8B9AC8"/>
    <w:rsid w:val="3E91EFC4"/>
    <w:rsid w:val="3F0124C2"/>
    <w:rsid w:val="3F553690"/>
    <w:rsid w:val="3F95E69E"/>
    <w:rsid w:val="3FCCA301"/>
    <w:rsid w:val="3FCEC228"/>
    <w:rsid w:val="40097218"/>
    <w:rsid w:val="4044EE4A"/>
    <w:rsid w:val="4090EFE9"/>
    <w:rsid w:val="40AD322E"/>
    <w:rsid w:val="40EC077B"/>
    <w:rsid w:val="41169FEC"/>
    <w:rsid w:val="411FE8F7"/>
    <w:rsid w:val="41682C3E"/>
    <w:rsid w:val="4168DECE"/>
    <w:rsid w:val="41735808"/>
    <w:rsid w:val="41D167C2"/>
    <w:rsid w:val="41E526CB"/>
    <w:rsid w:val="427B5BE7"/>
    <w:rsid w:val="42820D29"/>
    <w:rsid w:val="42A17F0C"/>
    <w:rsid w:val="43F7FCF6"/>
    <w:rsid w:val="44320A84"/>
    <w:rsid w:val="44842F95"/>
    <w:rsid w:val="448CECB8"/>
    <w:rsid w:val="44C32304"/>
    <w:rsid w:val="44C4E09A"/>
    <w:rsid w:val="44EDDFC3"/>
    <w:rsid w:val="451CDD26"/>
    <w:rsid w:val="4551F013"/>
    <w:rsid w:val="4597EB64"/>
    <w:rsid w:val="45A91D4F"/>
    <w:rsid w:val="45F968C5"/>
    <w:rsid w:val="463EF767"/>
    <w:rsid w:val="46B0BED8"/>
    <w:rsid w:val="46B0D8B0"/>
    <w:rsid w:val="46ECCA6E"/>
    <w:rsid w:val="4740C0A8"/>
    <w:rsid w:val="4740C1FA"/>
    <w:rsid w:val="47CB8F8C"/>
    <w:rsid w:val="48AE260A"/>
    <w:rsid w:val="490CC0C0"/>
    <w:rsid w:val="49924C79"/>
    <w:rsid w:val="49A67675"/>
    <w:rsid w:val="49B852A3"/>
    <w:rsid w:val="49E3E845"/>
    <w:rsid w:val="49E4DA18"/>
    <w:rsid w:val="49FD3C0E"/>
    <w:rsid w:val="4A11FF12"/>
    <w:rsid w:val="4A67FB24"/>
    <w:rsid w:val="4A6C67B7"/>
    <w:rsid w:val="4A96F82D"/>
    <w:rsid w:val="4AB41E82"/>
    <w:rsid w:val="4ABF2370"/>
    <w:rsid w:val="4B3681C9"/>
    <w:rsid w:val="4B8F6B6D"/>
    <w:rsid w:val="4BF7251F"/>
    <w:rsid w:val="4C1ECC01"/>
    <w:rsid w:val="4C33C3BB"/>
    <w:rsid w:val="4C6E7055"/>
    <w:rsid w:val="4C80CE0E"/>
    <w:rsid w:val="4CAF1DCB"/>
    <w:rsid w:val="4CB73A54"/>
    <w:rsid w:val="4D483689"/>
    <w:rsid w:val="4D9F2FF1"/>
    <w:rsid w:val="4DDED109"/>
    <w:rsid w:val="4DF7A1F5"/>
    <w:rsid w:val="4E6FAD3F"/>
    <w:rsid w:val="4E777C80"/>
    <w:rsid w:val="4E8DA781"/>
    <w:rsid w:val="4EAFBA48"/>
    <w:rsid w:val="4EF21E55"/>
    <w:rsid w:val="4EF72BC2"/>
    <w:rsid w:val="4F995F95"/>
    <w:rsid w:val="4FC81305"/>
    <w:rsid w:val="50AC750C"/>
    <w:rsid w:val="50E98020"/>
    <w:rsid w:val="51A7CB64"/>
    <w:rsid w:val="51C3A8C2"/>
    <w:rsid w:val="51CF18A9"/>
    <w:rsid w:val="51F597E3"/>
    <w:rsid w:val="523896A2"/>
    <w:rsid w:val="523DB1F2"/>
    <w:rsid w:val="5285DCA6"/>
    <w:rsid w:val="529801F6"/>
    <w:rsid w:val="52A4E059"/>
    <w:rsid w:val="52A715AA"/>
    <w:rsid w:val="52CE04C4"/>
    <w:rsid w:val="52EA5F95"/>
    <w:rsid w:val="53061825"/>
    <w:rsid w:val="53B23023"/>
    <w:rsid w:val="5401AD62"/>
    <w:rsid w:val="54207BFA"/>
    <w:rsid w:val="545AC999"/>
    <w:rsid w:val="54705C20"/>
    <w:rsid w:val="54C0CCB1"/>
    <w:rsid w:val="54C48A14"/>
    <w:rsid w:val="552EBC03"/>
    <w:rsid w:val="55ED5EB3"/>
    <w:rsid w:val="56018E2C"/>
    <w:rsid w:val="56F752E2"/>
    <w:rsid w:val="570903E9"/>
    <w:rsid w:val="5713AE0E"/>
    <w:rsid w:val="572F9C59"/>
    <w:rsid w:val="57A32353"/>
    <w:rsid w:val="57D8EF48"/>
    <w:rsid w:val="5816847A"/>
    <w:rsid w:val="581FF8CF"/>
    <w:rsid w:val="5844DB42"/>
    <w:rsid w:val="5853D2AA"/>
    <w:rsid w:val="58CD965C"/>
    <w:rsid w:val="58DA396A"/>
    <w:rsid w:val="5948CBDD"/>
    <w:rsid w:val="59F5909B"/>
    <w:rsid w:val="59F77610"/>
    <w:rsid w:val="5A2EE9C1"/>
    <w:rsid w:val="5A75B5BF"/>
    <w:rsid w:val="5A8DE7EE"/>
    <w:rsid w:val="5B158FEC"/>
    <w:rsid w:val="5B4A460F"/>
    <w:rsid w:val="5B58DA9B"/>
    <w:rsid w:val="5B92A1E6"/>
    <w:rsid w:val="5BE258DB"/>
    <w:rsid w:val="5C5C0003"/>
    <w:rsid w:val="5CDED56F"/>
    <w:rsid w:val="5CEE6622"/>
    <w:rsid w:val="5D192638"/>
    <w:rsid w:val="5D2B088C"/>
    <w:rsid w:val="5D6657E9"/>
    <w:rsid w:val="5DD625E3"/>
    <w:rsid w:val="5DF34A92"/>
    <w:rsid w:val="5E89110F"/>
    <w:rsid w:val="5EF5DFB1"/>
    <w:rsid w:val="5F10AE3D"/>
    <w:rsid w:val="5F6EC822"/>
    <w:rsid w:val="5FA736A4"/>
    <w:rsid w:val="5FC01E2F"/>
    <w:rsid w:val="5FC6BBA7"/>
    <w:rsid w:val="5FD972B5"/>
    <w:rsid w:val="5FDEC6F4"/>
    <w:rsid w:val="5FE8F995"/>
    <w:rsid w:val="60024454"/>
    <w:rsid w:val="60753344"/>
    <w:rsid w:val="6076774D"/>
    <w:rsid w:val="60A3A0FA"/>
    <w:rsid w:val="60D245BA"/>
    <w:rsid w:val="60DC4571"/>
    <w:rsid w:val="6177BB47"/>
    <w:rsid w:val="61CB882D"/>
    <w:rsid w:val="61F12FA1"/>
    <w:rsid w:val="620DCAED"/>
    <w:rsid w:val="6245A891"/>
    <w:rsid w:val="62A9806D"/>
    <w:rsid w:val="62AA8828"/>
    <w:rsid w:val="62B3A3D4"/>
    <w:rsid w:val="62C45505"/>
    <w:rsid w:val="63C99967"/>
    <w:rsid w:val="640D0947"/>
    <w:rsid w:val="6418C873"/>
    <w:rsid w:val="641E9114"/>
    <w:rsid w:val="6491738E"/>
    <w:rsid w:val="64D6E3DC"/>
    <w:rsid w:val="6638FE95"/>
    <w:rsid w:val="665AE7A6"/>
    <w:rsid w:val="666EB5E0"/>
    <w:rsid w:val="668F224A"/>
    <w:rsid w:val="669C7D98"/>
    <w:rsid w:val="66C7D7C7"/>
    <w:rsid w:val="66E0197A"/>
    <w:rsid w:val="670255B2"/>
    <w:rsid w:val="675D06FC"/>
    <w:rsid w:val="677E5263"/>
    <w:rsid w:val="67D5CBFD"/>
    <w:rsid w:val="687E4017"/>
    <w:rsid w:val="68B27578"/>
    <w:rsid w:val="6982E7F5"/>
    <w:rsid w:val="69D43312"/>
    <w:rsid w:val="69F14F79"/>
    <w:rsid w:val="69FE18CD"/>
    <w:rsid w:val="6A2757AF"/>
    <w:rsid w:val="6AF7889F"/>
    <w:rsid w:val="6B33A776"/>
    <w:rsid w:val="6B4FBA1B"/>
    <w:rsid w:val="6B9BA143"/>
    <w:rsid w:val="6CAFA18D"/>
    <w:rsid w:val="6D200FD8"/>
    <w:rsid w:val="6D48141A"/>
    <w:rsid w:val="6D7F4139"/>
    <w:rsid w:val="6E34B429"/>
    <w:rsid w:val="6EB7F8FD"/>
    <w:rsid w:val="6EF03B7E"/>
    <w:rsid w:val="6F4F9BD4"/>
    <w:rsid w:val="6F52731B"/>
    <w:rsid w:val="6F6C5974"/>
    <w:rsid w:val="6F70A2E8"/>
    <w:rsid w:val="6F99EC04"/>
    <w:rsid w:val="6FB97874"/>
    <w:rsid w:val="6FCE1D67"/>
    <w:rsid w:val="6FF1F421"/>
    <w:rsid w:val="701F0445"/>
    <w:rsid w:val="70501171"/>
    <w:rsid w:val="705151E2"/>
    <w:rsid w:val="706A4B92"/>
    <w:rsid w:val="70795F9B"/>
    <w:rsid w:val="709EF3F5"/>
    <w:rsid w:val="709EFED4"/>
    <w:rsid w:val="70AC4940"/>
    <w:rsid w:val="70BA90F9"/>
    <w:rsid w:val="71032E4D"/>
    <w:rsid w:val="7119A5D3"/>
    <w:rsid w:val="711C360D"/>
    <w:rsid w:val="712AFFB4"/>
    <w:rsid w:val="719F36F5"/>
    <w:rsid w:val="71AE7DB1"/>
    <w:rsid w:val="71CA046A"/>
    <w:rsid w:val="71DB8B8A"/>
    <w:rsid w:val="7248D6BD"/>
    <w:rsid w:val="725E38F8"/>
    <w:rsid w:val="727CCE95"/>
    <w:rsid w:val="72C4AF1B"/>
    <w:rsid w:val="72DD8CED"/>
    <w:rsid w:val="72E2264A"/>
    <w:rsid w:val="73321A99"/>
    <w:rsid w:val="7353808A"/>
    <w:rsid w:val="735D5A18"/>
    <w:rsid w:val="736267A2"/>
    <w:rsid w:val="73626BD4"/>
    <w:rsid w:val="74455CFB"/>
    <w:rsid w:val="745E9343"/>
    <w:rsid w:val="74E09F8B"/>
    <w:rsid w:val="74EFB4F3"/>
    <w:rsid w:val="75D13A45"/>
    <w:rsid w:val="7629CDDB"/>
    <w:rsid w:val="767233FE"/>
    <w:rsid w:val="768F78E8"/>
    <w:rsid w:val="7695C0A6"/>
    <w:rsid w:val="76DC6D2B"/>
    <w:rsid w:val="7795C4B6"/>
    <w:rsid w:val="77C52B4E"/>
    <w:rsid w:val="78517043"/>
    <w:rsid w:val="78613670"/>
    <w:rsid w:val="786BD382"/>
    <w:rsid w:val="78789A50"/>
    <w:rsid w:val="78975BC7"/>
    <w:rsid w:val="790AA039"/>
    <w:rsid w:val="792918C8"/>
    <w:rsid w:val="7999D2A7"/>
    <w:rsid w:val="79BD39E1"/>
    <w:rsid w:val="79BF6141"/>
    <w:rsid w:val="7A5B3C7E"/>
    <w:rsid w:val="7A9057F5"/>
    <w:rsid w:val="7A9070BE"/>
    <w:rsid w:val="7AB39CC3"/>
    <w:rsid w:val="7AC4CA8A"/>
    <w:rsid w:val="7B1F3D0A"/>
    <w:rsid w:val="7C1EEBAB"/>
    <w:rsid w:val="7D52F022"/>
    <w:rsid w:val="7DE5D180"/>
    <w:rsid w:val="7E23D016"/>
    <w:rsid w:val="7E771026"/>
    <w:rsid w:val="7E96C4A6"/>
    <w:rsid w:val="7E9770FA"/>
    <w:rsid w:val="7EA21486"/>
    <w:rsid w:val="7F04E41F"/>
    <w:rsid w:val="7F465E6A"/>
    <w:rsid w:val="7F97FCD1"/>
    <w:rsid w:val="7FD888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21EF9"/>
  <w14:defaultImageDpi w14:val="330"/>
  <w15:docId w15:val="{6C8F4718-38D3-456C-842D-9F33E27F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8"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Number" w:uiPriority="8"/>
    <w:lsdException w:name="List 2" w:semiHidden="1" w:unhideWhenUsed="1"/>
    <w:lsdException w:name="List 3" w:semiHidden="1" w:unhideWhenUsed="1"/>
    <w:lsdException w:name="List Bullet 2" w:semiHidden="1" w:uiPriority="8" w:unhideWhenUsed="1"/>
    <w:lsdException w:name="List Bullet 3" w:semiHidden="1" w:uiPriority="8" w:unhideWhenUsed="1"/>
    <w:lsdException w:name="List Bullet 4" w:semiHidden="1" w:unhideWhenUsed="1"/>
    <w:lsdException w:name="List Bullet 5" w:semiHidden="1" w:uiPriority="8"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19E5"/>
    <w:pPr>
      <w:spacing w:after="240" w:line="300" w:lineRule="auto"/>
    </w:pPr>
    <w:rPr>
      <w:rFonts w:asciiTheme="minorHAnsi" w:hAnsiTheme="minorHAnsi"/>
    </w:rPr>
  </w:style>
  <w:style w:type="paragraph" w:styleId="Heading1">
    <w:name w:val="heading 1"/>
    <w:basedOn w:val="Normal"/>
    <w:next w:val="Normal"/>
    <w:link w:val="Heading1Char"/>
    <w:qFormat/>
    <w:rsid w:val="002A5A1E"/>
    <w:pPr>
      <w:keepNext/>
      <w:keepLines/>
      <w:pageBreakBefore/>
      <w:numPr>
        <w:numId w:val="2"/>
      </w:numPr>
      <w:spacing w:after="480" w:line="257" w:lineRule="auto"/>
      <w:outlineLvl w:val="0"/>
    </w:pPr>
    <w:rPr>
      <w:rFonts w:cs="Arial"/>
      <w:b/>
      <w:bCs/>
      <w:color w:val="004C97" w:themeColor="text2"/>
      <w:sz w:val="40"/>
      <w:szCs w:val="32"/>
    </w:rPr>
  </w:style>
  <w:style w:type="paragraph" w:styleId="Heading2">
    <w:name w:val="heading 2"/>
    <w:basedOn w:val="Normal"/>
    <w:next w:val="Normal"/>
    <w:link w:val="Heading2Char"/>
    <w:qFormat/>
    <w:rsid w:val="004075F8"/>
    <w:pPr>
      <w:keepNext/>
      <w:keepLines/>
      <w:numPr>
        <w:ilvl w:val="1"/>
        <w:numId w:val="2"/>
      </w:numPr>
      <w:pBdr>
        <w:bottom w:val="single" w:sz="8" w:space="1" w:color="A6A6A6" w:themeColor="background1" w:themeShade="A6"/>
      </w:pBdr>
      <w:spacing w:before="360" w:after="120"/>
      <w:outlineLvl w:val="1"/>
    </w:pPr>
    <w:rPr>
      <w:rFonts w:cs="Arial"/>
      <w:b/>
      <w:bCs/>
      <w:iCs/>
      <w:color w:val="009CDE" w:themeColor="accent1"/>
      <w:sz w:val="24"/>
      <w:szCs w:val="28"/>
    </w:rPr>
  </w:style>
  <w:style w:type="paragraph" w:styleId="Heading3">
    <w:name w:val="heading 3"/>
    <w:basedOn w:val="Normal"/>
    <w:next w:val="Normal"/>
    <w:link w:val="Heading3Char"/>
    <w:qFormat/>
    <w:rsid w:val="00D27BAB"/>
    <w:pPr>
      <w:keepNext/>
      <w:keepLines/>
      <w:spacing w:before="240" w:after="120"/>
      <w:outlineLvl w:val="2"/>
    </w:pPr>
    <w:rPr>
      <w:b/>
      <w:color w:val="004C97" w:themeColor="text2"/>
      <w:sz w:val="22"/>
      <w:szCs w:val="21"/>
    </w:rPr>
  </w:style>
  <w:style w:type="paragraph" w:styleId="Heading4">
    <w:name w:val="heading 4"/>
    <w:basedOn w:val="Normal"/>
    <w:next w:val="Normal"/>
    <w:link w:val="Heading4Char"/>
    <w:uiPriority w:val="1"/>
    <w:rsid w:val="00956A74"/>
    <w:pPr>
      <w:outlineLvl w:val="3"/>
    </w:pPr>
    <w:rPr>
      <w:b/>
      <w:i/>
      <w:color w:val="009CDE" w:themeColor="accent1"/>
      <w:sz w:val="22"/>
    </w:rPr>
  </w:style>
  <w:style w:type="paragraph" w:styleId="Heading5">
    <w:name w:val="heading 5"/>
    <w:basedOn w:val="Normal"/>
    <w:next w:val="Normal"/>
    <w:link w:val="Heading5Char"/>
    <w:uiPriority w:val="1"/>
    <w:rsid w:val="00956A74"/>
    <w:pPr>
      <w:outlineLvl w:val="4"/>
    </w:pPr>
    <w:rPr>
      <w:i/>
      <w:color w:val="009CDE" w:themeColor="accent1"/>
      <w:sz w:val="22"/>
    </w:rPr>
  </w:style>
  <w:style w:type="paragraph" w:styleId="Heading6">
    <w:name w:val="heading 6"/>
    <w:basedOn w:val="Normal"/>
    <w:next w:val="Normal"/>
    <w:uiPriority w:val="8"/>
    <w:rsid w:val="0058415A"/>
    <w:pPr>
      <w:outlineLvl w:val="5"/>
    </w:pPr>
  </w:style>
  <w:style w:type="paragraph" w:styleId="Heading7">
    <w:name w:val="heading 7"/>
    <w:basedOn w:val="Normal"/>
    <w:next w:val="Normal"/>
    <w:uiPriority w:val="8"/>
    <w:rsid w:val="0058415A"/>
    <w:pPr>
      <w:outlineLvl w:val="6"/>
    </w:pPr>
  </w:style>
  <w:style w:type="paragraph" w:styleId="Heading8">
    <w:name w:val="heading 8"/>
    <w:basedOn w:val="Normal"/>
    <w:next w:val="Normal"/>
    <w:uiPriority w:val="8"/>
    <w:rsid w:val="0058415A"/>
    <w:pPr>
      <w:outlineLvl w:val="7"/>
    </w:pPr>
  </w:style>
  <w:style w:type="paragraph" w:styleId="Heading9">
    <w:name w:val="heading 9"/>
    <w:basedOn w:val="Normal"/>
    <w:next w:val="Normal"/>
    <w:uiPriority w:val="8"/>
    <w:rsid w:val="0058415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rsid w:val="0058415A"/>
    <w:rPr>
      <w:vertAlign w:val="superscript"/>
    </w:rPr>
  </w:style>
  <w:style w:type="paragraph" w:styleId="FootnoteText">
    <w:name w:val="footnote text"/>
    <w:basedOn w:val="Normal"/>
    <w:link w:val="FootnoteTextChar"/>
    <w:uiPriority w:val="99"/>
    <w:qFormat/>
    <w:rsid w:val="00E55C8D"/>
    <w:pPr>
      <w:keepLines/>
      <w:snapToGrid w:val="0"/>
      <w:spacing w:before="80" w:after="0" w:line="264" w:lineRule="auto"/>
    </w:pPr>
    <w:rPr>
      <w:sz w:val="16"/>
    </w:rPr>
  </w:style>
  <w:style w:type="paragraph" w:styleId="ListBullet">
    <w:name w:val="List Bullet"/>
    <w:basedOn w:val="Normal"/>
    <w:link w:val="ListBulletChar"/>
    <w:uiPriority w:val="99"/>
    <w:qFormat/>
    <w:rsid w:val="00926400"/>
    <w:pPr>
      <w:numPr>
        <w:numId w:val="1"/>
      </w:numPr>
      <w:contextualSpacing/>
    </w:pPr>
  </w:style>
  <w:style w:type="paragraph" w:customStyle="1" w:styleId="ParagraphNumbering">
    <w:name w:val="Paragraph Numbering"/>
    <w:basedOn w:val="Normal"/>
    <w:link w:val="ParagraphNumberingChar"/>
    <w:uiPriority w:val="1"/>
    <w:qFormat/>
    <w:rsid w:val="005747CF"/>
    <w:pPr>
      <w:numPr>
        <w:numId w:val="3"/>
      </w:numPr>
    </w:pPr>
    <w:rPr>
      <w:szCs w:val="24"/>
    </w:rPr>
  </w:style>
  <w:style w:type="paragraph" w:styleId="Header">
    <w:name w:val="header"/>
    <w:basedOn w:val="Normal"/>
    <w:link w:val="HeaderChar"/>
    <w:uiPriority w:val="99"/>
    <w:rsid w:val="00A8634F"/>
    <w:pPr>
      <w:tabs>
        <w:tab w:val="center" w:pos="4320"/>
        <w:tab w:val="right" w:pos="8640"/>
      </w:tabs>
      <w:spacing w:after="0"/>
    </w:pPr>
    <w:rPr>
      <w:b/>
      <w:caps/>
    </w:rPr>
  </w:style>
  <w:style w:type="paragraph" w:styleId="Footer">
    <w:name w:val="footer"/>
    <w:basedOn w:val="Normal"/>
    <w:link w:val="FooterChar"/>
    <w:uiPriority w:val="8"/>
    <w:rsid w:val="000B6798"/>
    <w:pPr>
      <w:tabs>
        <w:tab w:val="right" w:pos="9360"/>
      </w:tabs>
      <w:spacing w:after="0"/>
    </w:pPr>
    <w:rPr>
      <w:color w:val="004C97" w:themeColor="text2"/>
    </w:rPr>
  </w:style>
  <w:style w:type="character" w:styleId="PageNumber">
    <w:name w:val="page number"/>
    <w:basedOn w:val="DefaultParagraphFont"/>
    <w:uiPriority w:val="99"/>
    <w:rsid w:val="00EF1B35"/>
    <w:rPr>
      <w:b w:val="0"/>
      <w:color w:val="808080" w:themeColor="background1" w:themeShade="80"/>
      <w:sz w:val="20"/>
    </w:rPr>
  </w:style>
  <w:style w:type="paragraph" w:styleId="TOC1">
    <w:name w:val="toc 1"/>
    <w:basedOn w:val="Normal"/>
    <w:next w:val="Normal"/>
    <w:autoRedefine/>
    <w:uiPriority w:val="39"/>
    <w:rsid w:val="000A524E"/>
    <w:pPr>
      <w:tabs>
        <w:tab w:val="right" w:leader="underscore" w:pos="9360"/>
      </w:tabs>
      <w:spacing w:before="240" w:after="0"/>
    </w:pPr>
    <w:rPr>
      <w:rFonts w:cs="Segoe UI"/>
      <w:b/>
      <w:noProof/>
      <w:color w:val="000000" w:themeColor="text1"/>
    </w:rPr>
  </w:style>
  <w:style w:type="paragraph" w:styleId="TOC2">
    <w:name w:val="toc 2"/>
    <w:basedOn w:val="Normal"/>
    <w:next w:val="Normal"/>
    <w:autoRedefine/>
    <w:uiPriority w:val="39"/>
    <w:rsid w:val="00A71314"/>
    <w:pPr>
      <w:tabs>
        <w:tab w:val="right" w:leader="underscore" w:pos="9360"/>
      </w:tabs>
      <w:spacing w:after="0"/>
    </w:pPr>
    <w:rPr>
      <w:rFonts w:cs="Segoe UI"/>
      <w:noProof/>
      <w:color w:val="000000" w:themeColor="text1"/>
    </w:rPr>
  </w:style>
  <w:style w:type="paragraph" w:styleId="TOC3">
    <w:name w:val="toc 3"/>
    <w:basedOn w:val="Normal"/>
    <w:next w:val="Normal"/>
    <w:autoRedefine/>
    <w:uiPriority w:val="39"/>
    <w:rsid w:val="005D721E"/>
    <w:pPr>
      <w:tabs>
        <w:tab w:val="right" w:leader="underscore" w:pos="9000"/>
      </w:tabs>
      <w:spacing w:line="240" w:lineRule="auto"/>
      <w:ind w:left="1440"/>
    </w:pPr>
    <w:rPr>
      <w:color w:val="B57E00" w:themeColor="accent2" w:themeShade="BF"/>
    </w:rPr>
  </w:style>
  <w:style w:type="paragraph" w:styleId="TOC4">
    <w:name w:val="toc 4"/>
    <w:basedOn w:val="Normal"/>
    <w:next w:val="Normal"/>
    <w:autoRedefine/>
    <w:semiHidden/>
    <w:rsid w:val="00BB5D75"/>
    <w:pPr>
      <w:ind w:left="720"/>
    </w:pPr>
    <w:rPr>
      <w:color w:val="B57E00" w:themeColor="accent2" w:themeShade="BF"/>
    </w:rPr>
  </w:style>
  <w:style w:type="paragraph" w:styleId="TOC5">
    <w:name w:val="toc 5"/>
    <w:basedOn w:val="Normal"/>
    <w:next w:val="Normal"/>
    <w:autoRedefine/>
    <w:semiHidden/>
    <w:rsid w:val="00BB5D75"/>
    <w:pPr>
      <w:ind w:left="960"/>
    </w:pPr>
    <w:rPr>
      <w:color w:val="B57E00" w:themeColor="accent2" w:themeShade="BF"/>
    </w:rPr>
  </w:style>
  <w:style w:type="paragraph" w:styleId="TOC6">
    <w:name w:val="toc 6"/>
    <w:basedOn w:val="Normal"/>
    <w:next w:val="Normal"/>
    <w:autoRedefine/>
    <w:semiHidden/>
    <w:rsid w:val="00BB5D75"/>
    <w:pPr>
      <w:ind w:left="1200"/>
    </w:pPr>
    <w:rPr>
      <w:color w:val="B57E00" w:themeColor="accent2" w:themeShade="BF"/>
    </w:rPr>
  </w:style>
  <w:style w:type="paragraph" w:styleId="TOC7">
    <w:name w:val="toc 7"/>
    <w:basedOn w:val="Normal"/>
    <w:next w:val="Normal"/>
    <w:autoRedefine/>
    <w:semiHidden/>
    <w:rsid w:val="00BB5D75"/>
    <w:pPr>
      <w:ind w:left="1440"/>
    </w:pPr>
    <w:rPr>
      <w:color w:val="B57E00" w:themeColor="accent2" w:themeShade="BF"/>
    </w:rPr>
  </w:style>
  <w:style w:type="paragraph" w:styleId="TOC8">
    <w:name w:val="toc 8"/>
    <w:basedOn w:val="Normal"/>
    <w:next w:val="Normal"/>
    <w:autoRedefine/>
    <w:semiHidden/>
    <w:rsid w:val="00BB5D75"/>
    <w:pPr>
      <w:ind w:left="1680"/>
    </w:pPr>
    <w:rPr>
      <w:color w:val="B57E00" w:themeColor="accent2" w:themeShade="BF"/>
    </w:rPr>
  </w:style>
  <w:style w:type="paragraph" w:styleId="TOC9">
    <w:name w:val="toc 9"/>
    <w:basedOn w:val="Normal"/>
    <w:next w:val="Normal"/>
    <w:autoRedefine/>
    <w:semiHidden/>
    <w:rsid w:val="00BB5D75"/>
    <w:rPr>
      <w:color w:val="B57E00" w:themeColor="accent2" w:themeShade="BF"/>
    </w:rPr>
  </w:style>
  <w:style w:type="paragraph" w:styleId="TableofFigures">
    <w:name w:val="table of figures"/>
    <w:basedOn w:val="Normal"/>
    <w:next w:val="Normal"/>
    <w:uiPriority w:val="99"/>
    <w:rsid w:val="00A71314"/>
    <w:pPr>
      <w:tabs>
        <w:tab w:val="right" w:leader="underscore" w:pos="9360"/>
      </w:tabs>
      <w:spacing w:after="0"/>
    </w:pPr>
    <w:rPr>
      <w:rFonts w:cs="Segoe UI"/>
      <w:noProof/>
      <w:color w:val="000000" w:themeColor="text1"/>
    </w:rPr>
  </w:style>
  <w:style w:type="paragraph" w:customStyle="1" w:styleId="Appendix">
    <w:name w:val="Appendix"/>
    <w:basedOn w:val="Normal"/>
    <w:next w:val="Normal"/>
    <w:uiPriority w:val="6"/>
    <w:rsid w:val="003444F5"/>
    <w:pPr>
      <w:keepNext/>
      <w:keepLines/>
      <w:pageBreakBefore/>
      <w:widowControl w:val="0"/>
      <w:spacing w:after="480" w:line="257" w:lineRule="auto"/>
    </w:pPr>
    <w:rPr>
      <w:rFonts w:asciiTheme="majorHAnsi" w:hAnsiTheme="majorHAnsi"/>
      <w:b/>
      <w:color w:val="004C97" w:themeColor="text2"/>
      <w:sz w:val="40"/>
    </w:rPr>
  </w:style>
  <w:style w:type="paragraph" w:styleId="TableofAuthorities">
    <w:name w:val="table of authorities"/>
    <w:basedOn w:val="Normal"/>
    <w:next w:val="Normal"/>
    <w:semiHidden/>
    <w:rsid w:val="0058415A"/>
    <w:pPr>
      <w:ind w:left="240" w:hanging="240"/>
    </w:pPr>
  </w:style>
  <w:style w:type="table" w:styleId="TableGrid">
    <w:name w:val="Table Grid"/>
    <w:basedOn w:val="TableNormal"/>
    <w:rsid w:val="002A5A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72" w:type="dxa"/>
        <w:bottom w:w="43" w:type="dxa"/>
        <w:right w:w="72" w:type="dxa"/>
      </w:tblCellMar>
    </w:tblPr>
  </w:style>
  <w:style w:type="paragraph" w:styleId="BalloonText">
    <w:name w:val="Balloon Text"/>
    <w:basedOn w:val="Normal"/>
    <w:semiHidden/>
    <w:rsid w:val="00B9583F"/>
    <w:rPr>
      <w:rFonts w:ascii="Tahoma" w:hAnsi="Tahoma" w:cs="Tahoma"/>
      <w:sz w:val="16"/>
      <w:szCs w:val="16"/>
    </w:rPr>
  </w:style>
  <w:style w:type="paragraph" w:styleId="Index7">
    <w:name w:val="index 7"/>
    <w:basedOn w:val="Normal"/>
    <w:next w:val="Normal"/>
    <w:semiHidden/>
    <w:rsid w:val="006D658C"/>
    <w:pPr>
      <w:ind w:left="1680" w:hanging="240"/>
    </w:pPr>
    <w:rPr>
      <w:rFonts w:eastAsia="Times New Roman"/>
      <w:szCs w:val="24"/>
    </w:rPr>
  </w:style>
  <w:style w:type="character" w:styleId="Hyperlink">
    <w:name w:val="Hyperlink"/>
    <w:basedOn w:val="DefaultParagraphFont"/>
    <w:uiPriority w:val="99"/>
    <w:rsid w:val="00B01CD7"/>
    <w:rPr>
      <w:color w:val="009CDE" w:themeColor="hyperlink"/>
      <w:u w:val="single"/>
    </w:rPr>
  </w:style>
  <w:style w:type="character" w:styleId="FollowedHyperlink">
    <w:name w:val="FollowedHyperlink"/>
    <w:basedOn w:val="DefaultParagraphFont"/>
    <w:rsid w:val="000F5E30"/>
    <w:rPr>
      <w:color w:val="009CDE" w:themeColor="accent1"/>
      <w:u w:val="single"/>
    </w:rPr>
  </w:style>
  <w:style w:type="character" w:styleId="PlaceholderText">
    <w:name w:val="Placeholder Text"/>
    <w:basedOn w:val="DefaultParagraphFont"/>
    <w:uiPriority w:val="99"/>
    <w:semiHidden/>
    <w:rsid w:val="00450D95"/>
    <w:rPr>
      <w:color w:val="808080"/>
    </w:rPr>
  </w:style>
  <w:style w:type="paragraph" w:customStyle="1" w:styleId="Boxfiguretabletitle">
    <w:name w:val="Box/figure/table title"/>
    <w:uiPriority w:val="4"/>
    <w:qFormat/>
    <w:rsid w:val="0011562C"/>
    <w:pPr>
      <w:keepNext/>
      <w:spacing w:after="60" w:line="300" w:lineRule="auto"/>
      <w:contextualSpacing/>
    </w:pPr>
    <w:rPr>
      <w:rFonts w:asciiTheme="majorHAnsi" w:eastAsia="Times New Roman" w:hAnsiTheme="majorHAnsi"/>
      <w:b/>
      <w:bCs/>
      <w:color w:val="009CDE" w:themeColor="accent1"/>
    </w:rPr>
  </w:style>
  <w:style w:type="paragraph" w:customStyle="1" w:styleId="COVCountry">
    <w:name w:val="COV_Country"/>
    <w:next w:val="Normal"/>
    <w:rsid w:val="00982954"/>
    <w:rPr>
      <w:rFonts w:ascii="Arial Black" w:hAnsi="Arial Black" w:cstheme="majorHAnsi"/>
      <w:b/>
      <w:caps/>
      <w:color w:val="004C97" w:themeColor="text2"/>
      <w:sz w:val="56"/>
      <w:szCs w:val="56"/>
    </w:rPr>
  </w:style>
  <w:style w:type="paragraph" w:styleId="Date">
    <w:name w:val="Date"/>
    <w:aliases w:val="COV_Date"/>
    <w:basedOn w:val="Normal"/>
    <w:next w:val="Normal"/>
    <w:link w:val="DateChar"/>
    <w:rsid w:val="000A524E"/>
    <w:pPr>
      <w:spacing w:after="0"/>
    </w:pPr>
    <w:rPr>
      <w:rFonts w:ascii="Arial Black" w:hAnsi="Arial Black"/>
      <w:caps/>
      <w:color w:val="004C97" w:themeColor="text2"/>
      <w:sz w:val="32"/>
      <w:szCs w:val="32"/>
    </w:rPr>
  </w:style>
  <w:style w:type="character" w:customStyle="1" w:styleId="DateChar">
    <w:name w:val="Date Char"/>
    <w:aliases w:val="COV_Date Char"/>
    <w:basedOn w:val="DefaultParagraphFont"/>
    <w:link w:val="Date"/>
    <w:rsid w:val="000A524E"/>
    <w:rPr>
      <w:rFonts w:ascii="Arial Black" w:hAnsi="Arial Black"/>
      <w:caps/>
      <w:color w:val="004C97" w:themeColor="text2"/>
      <w:sz w:val="32"/>
      <w:szCs w:val="32"/>
    </w:rPr>
  </w:style>
  <w:style w:type="character" w:customStyle="1" w:styleId="FooterChar">
    <w:name w:val="Footer Char"/>
    <w:basedOn w:val="DefaultParagraphFont"/>
    <w:link w:val="Footer"/>
    <w:uiPriority w:val="8"/>
    <w:rsid w:val="000B6798"/>
    <w:rPr>
      <w:rFonts w:asciiTheme="minorHAnsi" w:hAnsiTheme="minorHAnsi"/>
      <w:color w:val="004C97" w:themeColor="text2"/>
    </w:rPr>
  </w:style>
  <w:style w:type="character" w:customStyle="1" w:styleId="Heading1Char">
    <w:name w:val="Heading 1 Char"/>
    <w:basedOn w:val="DefaultParagraphFont"/>
    <w:link w:val="Heading1"/>
    <w:rsid w:val="002A5A1E"/>
    <w:rPr>
      <w:rFonts w:asciiTheme="minorHAnsi" w:hAnsiTheme="minorHAnsi" w:cs="Arial"/>
      <w:b/>
      <w:bCs/>
      <w:color w:val="004C97" w:themeColor="text2"/>
      <w:sz w:val="40"/>
      <w:szCs w:val="32"/>
    </w:rPr>
  </w:style>
  <w:style w:type="paragraph" w:styleId="TOCHeading">
    <w:name w:val="TOC Heading"/>
    <w:basedOn w:val="Heading1"/>
    <w:next w:val="Normal"/>
    <w:uiPriority w:val="39"/>
    <w:unhideWhenUsed/>
    <w:rsid w:val="00A71314"/>
    <w:pPr>
      <w:numPr>
        <w:numId w:val="0"/>
      </w:numPr>
      <w:outlineLvl w:val="9"/>
    </w:pPr>
    <w:rPr>
      <w:rFonts w:asciiTheme="majorHAnsi" w:eastAsiaTheme="majorEastAsia" w:hAnsiTheme="majorHAnsi" w:cstheme="majorBidi"/>
      <w:bCs w:val="0"/>
    </w:rPr>
  </w:style>
  <w:style w:type="character" w:customStyle="1" w:styleId="ParagraphNumberingChar">
    <w:name w:val="Paragraph Numbering Char"/>
    <w:link w:val="ParagraphNumbering"/>
    <w:uiPriority w:val="1"/>
    <w:rsid w:val="00126C96"/>
    <w:rPr>
      <w:rFonts w:asciiTheme="minorHAnsi" w:hAnsiTheme="minorHAnsi"/>
      <w:szCs w:val="24"/>
    </w:rPr>
  </w:style>
  <w:style w:type="character" w:styleId="Strong">
    <w:name w:val="Strong"/>
    <w:basedOn w:val="DefaultParagraphFont"/>
    <w:uiPriority w:val="22"/>
    <w:qFormat/>
    <w:rsid w:val="00126C96"/>
    <w:rPr>
      <w:b/>
      <w:bCs/>
    </w:rPr>
  </w:style>
  <w:style w:type="character" w:styleId="UnresolvedMention">
    <w:name w:val="Unresolved Mention"/>
    <w:basedOn w:val="DefaultParagraphFont"/>
    <w:uiPriority w:val="99"/>
    <w:semiHidden/>
    <w:unhideWhenUsed/>
    <w:rsid w:val="00974431"/>
    <w:rPr>
      <w:color w:val="605E5C"/>
      <w:shd w:val="clear" w:color="auto" w:fill="E1DFDD"/>
    </w:rPr>
  </w:style>
  <w:style w:type="character" w:styleId="CommentReference">
    <w:name w:val="annotation reference"/>
    <w:basedOn w:val="DefaultParagraphFont"/>
    <w:uiPriority w:val="99"/>
    <w:semiHidden/>
    <w:unhideWhenUsed/>
    <w:rsid w:val="00837275"/>
    <w:rPr>
      <w:sz w:val="16"/>
      <w:szCs w:val="16"/>
    </w:rPr>
  </w:style>
  <w:style w:type="paragraph" w:styleId="CommentSubject">
    <w:name w:val="annotation subject"/>
    <w:basedOn w:val="Normal"/>
    <w:next w:val="Normal"/>
    <w:link w:val="CommentSubjectChar"/>
    <w:semiHidden/>
    <w:unhideWhenUsed/>
    <w:rsid w:val="000F5E30"/>
    <w:pPr>
      <w:spacing w:line="240" w:lineRule="auto"/>
    </w:pPr>
    <w:rPr>
      <w:b/>
      <w:bCs/>
    </w:rPr>
  </w:style>
  <w:style w:type="character" w:customStyle="1" w:styleId="CommentSubjectChar">
    <w:name w:val="Comment Subject Char"/>
    <w:basedOn w:val="DefaultParagraphFont"/>
    <w:link w:val="CommentSubject"/>
    <w:semiHidden/>
    <w:rsid w:val="000F5E30"/>
    <w:rPr>
      <w:rFonts w:ascii="Segoe UI" w:hAnsi="Segoe UI"/>
      <w:b/>
      <w:bCs/>
    </w:rPr>
  </w:style>
  <w:style w:type="paragraph" w:customStyle="1" w:styleId="COVAuthorsPreparers">
    <w:name w:val="COV_AuthorsPreparers"/>
    <w:basedOn w:val="Normal"/>
    <w:rsid w:val="000A524E"/>
    <w:rPr>
      <w:color w:val="004C97" w:themeColor="text2"/>
      <w:sz w:val="22"/>
      <w:szCs w:val="22"/>
    </w:rPr>
  </w:style>
  <w:style w:type="character" w:customStyle="1" w:styleId="FootnoteTextChar">
    <w:name w:val="Footnote Text Char"/>
    <w:basedOn w:val="DefaultParagraphFont"/>
    <w:link w:val="FootnoteText"/>
    <w:uiPriority w:val="99"/>
    <w:rsid w:val="00E55C8D"/>
    <w:rPr>
      <w:rFonts w:asciiTheme="minorHAnsi" w:hAnsiTheme="minorHAnsi"/>
      <w:sz w:val="16"/>
    </w:rPr>
  </w:style>
  <w:style w:type="paragraph" w:styleId="Revision">
    <w:name w:val="Revision"/>
    <w:hidden/>
    <w:uiPriority w:val="99"/>
    <w:semiHidden/>
    <w:rsid w:val="00101F28"/>
    <w:rPr>
      <w:rFonts w:ascii="Segoe UI" w:hAnsi="Segoe UI"/>
      <w:sz w:val="21"/>
    </w:rPr>
  </w:style>
  <w:style w:type="character" w:styleId="Emphasis">
    <w:name w:val="Emphasis"/>
    <w:uiPriority w:val="20"/>
    <w:qFormat/>
    <w:rsid w:val="00F06979"/>
    <w:rPr>
      <w:i/>
      <w:iCs/>
    </w:rPr>
  </w:style>
  <w:style w:type="paragraph" w:styleId="NoSpacing">
    <w:name w:val="No Spacing"/>
    <w:basedOn w:val="Normal"/>
    <w:uiPriority w:val="1"/>
    <w:qFormat/>
    <w:rsid w:val="0048007A"/>
    <w:pPr>
      <w:spacing w:after="0"/>
    </w:pPr>
    <w:rPr>
      <w:rFonts w:eastAsia="Calibri" w:cs="Arial"/>
      <w:szCs w:val="22"/>
    </w:rPr>
  </w:style>
  <w:style w:type="paragraph" w:customStyle="1" w:styleId="Default">
    <w:name w:val="Default"/>
    <w:rsid w:val="00EC2936"/>
    <w:pPr>
      <w:autoSpaceDE w:val="0"/>
      <w:autoSpaceDN w:val="0"/>
      <w:adjustRightInd w:val="0"/>
    </w:pPr>
    <w:rPr>
      <w:rFonts w:ascii="Segoe UI" w:eastAsia="Calibri" w:hAnsi="Segoe UI" w:cs="Segoe UI"/>
      <w:color w:val="000000"/>
      <w:sz w:val="24"/>
      <w:szCs w:val="24"/>
    </w:rPr>
  </w:style>
  <w:style w:type="character" w:customStyle="1" w:styleId="Heading2Char">
    <w:name w:val="Heading 2 Char"/>
    <w:basedOn w:val="DefaultParagraphFont"/>
    <w:link w:val="Heading2"/>
    <w:rsid w:val="004075F8"/>
    <w:rPr>
      <w:rFonts w:asciiTheme="minorHAnsi" w:hAnsiTheme="minorHAnsi" w:cs="Arial"/>
      <w:b/>
      <w:bCs/>
      <w:iCs/>
      <w:color w:val="009CDE" w:themeColor="accent1"/>
      <w:sz w:val="24"/>
      <w:szCs w:val="28"/>
    </w:rPr>
  </w:style>
  <w:style w:type="character" w:customStyle="1" w:styleId="ListBulletChar">
    <w:name w:val="List Bullet Char"/>
    <w:basedOn w:val="DefaultParagraphFont"/>
    <w:link w:val="ListBullet"/>
    <w:uiPriority w:val="99"/>
    <w:rsid w:val="00926400"/>
    <w:rPr>
      <w:rFonts w:asciiTheme="minorHAnsi" w:hAnsiTheme="minorHAnsi"/>
    </w:rPr>
  </w:style>
  <w:style w:type="character" w:customStyle="1" w:styleId="Heading3Char">
    <w:name w:val="Heading 3 Char"/>
    <w:basedOn w:val="DefaultParagraphFont"/>
    <w:link w:val="Heading3"/>
    <w:rsid w:val="00D27BAB"/>
    <w:rPr>
      <w:rFonts w:asciiTheme="minorHAnsi" w:hAnsiTheme="minorHAnsi"/>
      <w:b/>
      <w:color w:val="004C97" w:themeColor="text2"/>
      <w:sz w:val="22"/>
      <w:szCs w:val="21"/>
    </w:rPr>
  </w:style>
  <w:style w:type="character" w:customStyle="1" w:styleId="Heading4Char">
    <w:name w:val="Heading 4 Char"/>
    <w:basedOn w:val="DefaultParagraphFont"/>
    <w:link w:val="Heading4"/>
    <w:uiPriority w:val="1"/>
    <w:rsid w:val="00956A74"/>
    <w:rPr>
      <w:rFonts w:asciiTheme="minorHAnsi" w:hAnsiTheme="minorHAnsi"/>
      <w:b/>
      <w:i/>
      <w:color w:val="009CDE" w:themeColor="accent1"/>
      <w:sz w:val="22"/>
    </w:rPr>
  </w:style>
  <w:style w:type="table" w:customStyle="1" w:styleId="TableGrid1">
    <w:name w:val="Table Grid1"/>
    <w:basedOn w:val="TableNormal"/>
    <w:next w:val="TableGrid"/>
    <w:rsid w:val="00EC29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8634F"/>
    <w:rPr>
      <w:rFonts w:asciiTheme="minorHAnsi" w:hAnsiTheme="minorHAnsi"/>
      <w:b/>
      <w:caps/>
    </w:rPr>
  </w:style>
  <w:style w:type="character" w:customStyle="1" w:styleId="Heading5Char">
    <w:name w:val="Heading 5 Char"/>
    <w:basedOn w:val="DefaultParagraphFont"/>
    <w:link w:val="Heading5"/>
    <w:uiPriority w:val="1"/>
    <w:rsid w:val="00956A74"/>
    <w:rPr>
      <w:rFonts w:asciiTheme="minorHAnsi" w:hAnsiTheme="minorHAnsi"/>
      <w:i/>
      <w:color w:val="009CDE" w:themeColor="accent1"/>
      <w:sz w:val="22"/>
    </w:rPr>
  </w:style>
  <w:style w:type="paragraph" w:customStyle="1" w:styleId="COVPreparedBy">
    <w:name w:val="COV_PreparedBy"/>
    <w:basedOn w:val="Normal"/>
    <w:rsid w:val="000A524E"/>
    <w:pPr>
      <w:spacing w:after="0" w:line="288" w:lineRule="auto"/>
    </w:pPr>
    <w:rPr>
      <w:rFonts w:ascii="Arial Black" w:hAnsi="Arial Black"/>
      <w:color w:val="004C97" w:themeColor="text2"/>
      <w:sz w:val="22"/>
      <w:szCs w:val="22"/>
    </w:rPr>
  </w:style>
  <w:style w:type="paragraph" w:styleId="ListNumber">
    <w:name w:val="List Number"/>
    <w:basedOn w:val="Normal"/>
    <w:uiPriority w:val="8"/>
    <w:rsid w:val="005E07A9"/>
    <w:pPr>
      <w:numPr>
        <w:numId w:val="4"/>
      </w:numPr>
      <w:spacing w:before="160"/>
      <w:contextualSpacing/>
    </w:pPr>
    <w:rPr>
      <w:rFonts w:ascii="Arial" w:eastAsiaTheme="minorHAnsi" w:hAnsi="Arial"/>
      <w:szCs w:val="24"/>
    </w:rPr>
  </w:style>
  <w:style w:type="table" w:styleId="PlainTable3">
    <w:name w:val="Plain Table 3"/>
    <w:basedOn w:val="TableNormal"/>
    <w:uiPriority w:val="43"/>
    <w:rsid w:val="00297A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VDeptName">
    <w:name w:val="COV_DeptName"/>
    <w:basedOn w:val="Normal"/>
    <w:rsid w:val="00262FDF"/>
    <w:pPr>
      <w:spacing w:after="0" w:line="252" w:lineRule="auto"/>
    </w:pPr>
    <w:rPr>
      <w:rFonts w:ascii="Arial Black" w:hAnsi="Arial Black"/>
      <w:color w:val="FFFFFF" w:themeColor="background1"/>
      <w:sz w:val="40"/>
      <w:szCs w:val="40"/>
    </w:rPr>
  </w:style>
  <w:style w:type="paragraph" w:customStyle="1" w:styleId="COVTechnicalReport">
    <w:name w:val="COV_TechnicalReport"/>
    <w:basedOn w:val="Normal"/>
    <w:rsid w:val="00982954"/>
    <w:pPr>
      <w:spacing w:after="0" w:line="216" w:lineRule="auto"/>
    </w:pPr>
    <w:rPr>
      <w:rFonts w:ascii="Arial Black" w:hAnsi="Arial Black"/>
      <w:b/>
      <w:caps/>
      <w:color w:val="FFFFFF" w:themeColor="background1"/>
      <w:sz w:val="60"/>
      <w:szCs w:val="60"/>
    </w:rPr>
  </w:style>
  <w:style w:type="paragraph" w:customStyle="1" w:styleId="COVAuthoringDepts">
    <w:name w:val="COV_AuthoringDepts"/>
    <w:basedOn w:val="Normal"/>
    <w:rsid w:val="00262FDF"/>
    <w:pPr>
      <w:spacing w:after="60" w:line="240" w:lineRule="auto"/>
    </w:pPr>
    <w:rPr>
      <w:rFonts w:ascii="Arial Black" w:hAnsi="Arial Black"/>
      <w:color w:val="FFFFFF" w:themeColor="background1"/>
      <w:sz w:val="22"/>
      <w:szCs w:val="22"/>
    </w:rPr>
  </w:style>
  <w:style w:type="character" w:customStyle="1" w:styleId="StrongBlue">
    <w:name w:val="Strong Blue"/>
    <w:basedOn w:val="Strong"/>
    <w:uiPriority w:val="1"/>
    <w:qFormat/>
    <w:rsid w:val="006E1A32"/>
    <w:rPr>
      <w:b/>
      <w:bCs/>
      <w:i w:val="0"/>
      <w:iCs w:val="0"/>
      <w:color w:val="009CDE" w:themeColor="accent1"/>
    </w:rPr>
  </w:style>
  <w:style w:type="paragraph" w:customStyle="1" w:styleId="COVTitle">
    <w:name w:val="COV_Title"/>
    <w:basedOn w:val="Normal"/>
    <w:qFormat/>
    <w:rsid w:val="000F5E30"/>
    <w:pPr>
      <w:spacing w:line="264" w:lineRule="auto"/>
    </w:pPr>
    <w:rPr>
      <w:color w:val="004C97" w:themeColor="text2"/>
      <w:sz w:val="44"/>
      <w:szCs w:val="36"/>
    </w:rPr>
  </w:style>
  <w:style w:type="paragraph" w:styleId="CommentText">
    <w:name w:val="annotation text"/>
    <w:basedOn w:val="Normal"/>
    <w:link w:val="CommentTextChar"/>
    <w:uiPriority w:val="99"/>
    <w:unhideWhenUsed/>
    <w:rsid w:val="00262FDF"/>
    <w:pPr>
      <w:spacing w:line="240" w:lineRule="auto"/>
    </w:pPr>
  </w:style>
  <w:style w:type="character" w:customStyle="1" w:styleId="CommentTextChar">
    <w:name w:val="Comment Text Char"/>
    <w:basedOn w:val="DefaultParagraphFont"/>
    <w:link w:val="CommentText"/>
    <w:uiPriority w:val="99"/>
    <w:rsid w:val="00262FDF"/>
    <w:rPr>
      <w:rFonts w:asciiTheme="minorHAnsi" w:hAnsiTheme="minorHAnsi"/>
    </w:rPr>
  </w:style>
  <w:style w:type="paragraph" w:customStyle="1" w:styleId="BoxParagraph">
    <w:name w:val="Box Paragraph"/>
    <w:basedOn w:val="Normal"/>
    <w:qFormat/>
    <w:rsid w:val="00926400"/>
    <w:pPr>
      <w:spacing w:after="180"/>
    </w:pPr>
    <w:rPr>
      <w:sz w:val="18"/>
    </w:rPr>
  </w:style>
  <w:style w:type="paragraph" w:customStyle="1" w:styleId="BoxListBullet">
    <w:name w:val="Box List Bullet"/>
    <w:basedOn w:val="ListBullet"/>
    <w:qFormat/>
    <w:rsid w:val="00926400"/>
    <w:pPr>
      <w:spacing w:after="180"/>
    </w:pPr>
    <w:rPr>
      <w:sz w:val="18"/>
      <w:lang w:val="fr-FR"/>
    </w:rPr>
  </w:style>
  <w:style w:type="paragraph" w:customStyle="1" w:styleId="Heading2NotonTOC">
    <w:name w:val="Heading 2 (Not on TOC)"/>
    <w:basedOn w:val="Heading2"/>
    <w:qFormat/>
    <w:rsid w:val="003B19E5"/>
    <w:pPr>
      <w:numPr>
        <w:ilvl w:val="0"/>
        <w:numId w:val="0"/>
      </w:numPr>
    </w:pPr>
    <w:rPr>
      <w:lang w:val="fr-FR"/>
    </w:rPr>
  </w:style>
  <w:style w:type="paragraph" w:customStyle="1" w:styleId="COVNamesWhite">
    <w:name w:val="COV_NamesWhite"/>
    <w:basedOn w:val="Normal"/>
    <w:rsid w:val="00C46C49"/>
    <w:pPr>
      <w:spacing w:after="360" w:line="288" w:lineRule="auto"/>
      <w:contextualSpacing/>
    </w:pPr>
    <w:rPr>
      <w:rFonts w:ascii="Arial" w:hAnsi="Arial"/>
      <w:color w:val="FFFFFF" w:themeColor="background1"/>
      <w:sz w:val="22"/>
      <w:szCs w:val="48"/>
    </w:rPr>
  </w:style>
  <w:style w:type="paragraph" w:customStyle="1" w:styleId="COVCategoryWhite">
    <w:name w:val="COV_CategoryWhite"/>
    <w:basedOn w:val="Normal"/>
    <w:next w:val="COVNamesWhite"/>
    <w:rsid w:val="00C46C49"/>
    <w:pPr>
      <w:spacing w:after="40" w:line="288" w:lineRule="auto"/>
    </w:pPr>
    <w:rPr>
      <w:rFonts w:ascii="Arial Black" w:hAnsi="Arial Black"/>
      <w:caps/>
      <w:color w:val="FFFFFF" w:themeColor="background1"/>
      <w:sz w:val="22"/>
      <w:szCs w:val="24"/>
    </w:rPr>
  </w:style>
  <w:style w:type="paragraph" w:styleId="ListBullet3">
    <w:name w:val="List Bullet 3"/>
    <w:basedOn w:val="Normal"/>
    <w:uiPriority w:val="8"/>
    <w:rsid w:val="006657AF"/>
    <w:pPr>
      <w:tabs>
        <w:tab w:val="num" w:pos="1080"/>
      </w:tabs>
      <w:spacing w:before="160" w:after="0"/>
      <w:ind w:left="1080" w:hanging="360"/>
    </w:pPr>
    <w:rPr>
      <w:rFonts w:ascii="Arial" w:eastAsiaTheme="minorHAnsi" w:hAnsi="Arial"/>
      <w:szCs w:val="24"/>
    </w:rPr>
  </w:style>
  <w:style w:type="paragraph" w:styleId="ListParagraph">
    <w:name w:val="List Paragraph"/>
    <w:basedOn w:val="Normal"/>
    <w:uiPriority w:val="34"/>
    <w:qFormat/>
    <w:rsid w:val="00945CBE"/>
    <w:pPr>
      <w:spacing w:after="0" w:line="264" w:lineRule="auto"/>
      <w:ind w:left="720"/>
      <w:contextualSpacing/>
    </w:pPr>
    <w:rPr>
      <w:rFonts w:ascii="Segoe UI" w:eastAsiaTheme="minorHAnsi" w:hAnsi="Segoe UI" w:cs="Segoe UI"/>
      <w:sz w:val="21"/>
      <w:szCs w:val="21"/>
    </w:rPr>
  </w:style>
  <w:style w:type="paragraph" w:customStyle="1" w:styleId="COV2Subheadings">
    <w:name w:val="COV2 Subheadings"/>
    <w:basedOn w:val="Normal"/>
    <w:rsid w:val="00636745"/>
    <w:pPr>
      <w:snapToGrid w:val="0"/>
      <w:spacing w:after="0" w:line="264" w:lineRule="auto"/>
      <w:ind w:left="1440" w:hanging="1440"/>
    </w:pPr>
    <w:rPr>
      <w:rFonts w:ascii="Arial Black" w:eastAsia="Times New Roman" w:hAnsi="Arial Black" w:cs="Times New Roman (Body CS)"/>
      <w:b/>
      <w:caps/>
      <w:noProof/>
      <w:color w:val="004C97" w:themeColor="text2"/>
      <w:spacing w:val="3"/>
      <w:szCs w:val="21"/>
    </w:rPr>
  </w:style>
  <w:style w:type="paragraph" w:customStyle="1" w:styleId="COV2FlagsLogos">
    <w:name w:val="COV2_Flags+Logos"/>
    <w:basedOn w:val="Normal"/>
    <w:rsid w:val="00636745"/>
    <w:pPr>
      <w:spacing w:after="0" w:line="264" w:lineRule="auto"/>
      <w:contextualSpacing/>
      <w:jc w:val="center"/>
    </w:pPr>
    <w:rPr>
      <w:rFonts w:cs="Arial"/>
      <w:sz w:val="16"/>
      <w:szCs w:val="16"/>
    </w:rPr>
  </w:style>
  <w:style w:type="table" w:styleId="GridTable1Light-Accent1">
    <w:name w:val="Grid Table 1 Light Accent 1"/>
    <w:basedOn w:val="TableNormal"/>
    <w:uiPriority w:val="46"/>
    <w:rsid w:val="005D52E3"/>
    <w:tblPr>
      <w:tblStyleRowBandSize w:val="1"/>
      <w:tblStyleColBandSize w:val="1"/>
      <w:tblBorders>
        <w:top w:val="single" w:sz="4" w:space="0" w:color="8BDCFF" w:themeColor="accent1" w:themeTint="66"/>
        <w:left w:val="single" w:sz="4" w:space="0" w:color="8BDCFF" w:themeColor="accent1" w:themeTint="66"/>
        <w:bottom w:val="single" w:sz="4" w:space="0" w:color="8BDCFF" w:themeColor="accent1" w:themeTint="66"/>
        <w:right w:val="single" w:sz="4" w:space="0" w:color="8BDCFF" w:themeColor="accent1" w:themeTint="66"/>
        <w:insideH w:val="single" w:sz="4" w:space="0" w:color="8BDCFF" w:themeColor="accent1" w:themeTint="66"/>
        <w:insideV w:val="single" w:sz="4" w:space="0" w:color="8BDCFF" w:themeColor="accent1" w:themeTint="66"/>
      </w:tblBorders>
    </w:tblPr>
    <w:tblStylePr w:type="firstRow">
      <w:rPr>
        <w:b/>
        <w:bCs/>
      </w:rPr>
      <w:tblPr/>
      <w:tcPr>
        <w:tcBorders>
          <w:bottom w:val="single" w:sz="12" w:space="0" w:color="52CBFF" w:themeColor="accent1" w:themeTint="99"/>
        </w:tcBorders>
      </w:tcPr>
    </w:tblStylePr>
    <w:tblStylePr w:type="lastRow">
      <w:rPr>
        <w:b/>
        <w:bCs/>
      </w:rPr>
      <w:tblPr/>
      <w:tcPr>
        <w:tcBorders>
          <w:top w:val="double" w:sz="2" w:space="0" w:color="52CBFF" w:themeColor="accent1" w:themeTint="99"/>
        </w:tcBorders>
      </w:tcPr>
    </w:tblStylePr>
    <w:tblStylePr w:type="firstCol">
      <w:rPr>
        <w:b/>
        <w:bCs/>
      </w:rPr>
    </w:tblStylePr>
    <w:tblStylePr w:type="lastCol">
      <w:rPr>
        <w:b/>
        <w:bCs/>
      </w:rPr>
    </w:tblStylePr>
  </w:style>
  <w:style w:type="character" w:styleId="Mention">
    <w:name w:val="Mention"/>
    <w:basedOn w:val="DefaultParagraphFont"/>
    <w:uiPriority w:val="99"/>
    <w:unhideWhenUsed/>
    <w:rsid w:val="002E269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5589">
      <w:bodyDiv w:val="1"/>
      <w:marLeft w:val="0"/>
      <w:marRight w:val="0"/>
      <w:marTop w:val="0"/>
      <w:marBottom w:val="0"/>
      <w:divBdr>
        <w:top w:val="none" w:sz="0" w:space="0" w:color="auto"/>
        <w:left w:val="none" w:sz="0" w:space="0" w:color="auto"/>
        <w:bottom w:val="none" w:sz="0" w:space="0" w:color="auto"/>
        <w:right w:val="none" w:sz="0" w:space="0" w:color="auto"/>
      </w:divBdr>
    </w:div>
    <w:div w:id="295992588">
      <w:bodyDiv w:val="1"/>
      <w:marLeft w:val="0"/>
      <w:marRight w:val="0"/>
      <w:marTop w:val="0"/>
      <w:marBottom w:val="0"/>
      <w:divBdr>
        <w:top w:val="none" w:sz="0" w:space="0" w:color="auto"/>
        <w:left w:val="none" w:sz="0" w:space="0" w:color="auto"/>
        <w:bottom w:val="none" w:sz="0" w:space="0" w:color="auto"/>
        <w:right w:val="none" w:sz="0" w:space="0" w:color="auto"/>
      </w:divBdr>
    </w:div>
    <w:div w:id="645549715">
      <w:bodyDiv w:val="1"/>
      <w:marLeft w:val="0"/>
      <w:marRight w:val="0"/>
      <w:marTop w:val="0"/>
      <w:marBottom w:val="0"/>
      <w:divBdr>
        <w:top w:val="none" w:sz="0" w:space="0" w:color="auto"/>
        <w:left w:val="none" w:sz="0" w:space="0" w:color="auto"/>
        <w:bottom w:val="none" w:sz="0" w:space="0" w:color="auto"/>
        <w:right w:val="none" w:sz="0" w:space="0" w:color="auto"/>
      </w:divBdr>
    </w:div>
    <w:div w:id="662439262">
      <w:bodyDiv w:val="1"/>
      <w:marLeft w:val="0"/>
      <w:marRight w:val="0"/>
      <w:marTop w:val="0"/>
      <w:marBottom w:val="0"/>
      <w:divBdr>
        <w:top w:val="none" w:sz="0" w:space="0" w:color="auto"/>
        <w:left w:val="none" w:sz="0" w:space="0" w:color="auto"/>
        <w:bottom w:val="none" w:sz="0" w:space="0" w:color="auto"/>
        <w:right w:val="none" w:sz="0" w:space="0" w:color="auto"/>
      </w:divBdr>
    </w:div>
    <w:div w:id="732507361">
      <w:bodyDiv w:val="1"/>
      <w:marLeft w:val="0"/>
      <w:marRight w:val="0"/>
      <w:marTop w:val="0"/>
      <w:marBottom w:val="0"/>
      <w:divBdr>
        <w:top w:val="none" w:sz="0" w:space="0" w:color="auto"/>
        <w:left w:val="none" w:sz="0" w:space="0" w:color="auto"/>
        <w:bottom w:val="none" w:sz="0" w:space="0" w:color="auto"/>
        <w:right w:val="none" w:sz="0" w:space="0" w:color="auto"/>
      </w:divBdr>
    </w:div>
    <w:div w:id="1010373359">
      <w:bodyDiv w:val="1"/>
      <w:marLeft w:val="0"/>
      <w:marRight w:val="0"/>
      <w:marTop w:val="0"/>
      <w:marBottom w:val="0"/>
      <w:divBdr>
        <w:top w:val="none" w:sz="0" w:space="0" w:color="auto"/>
        <w:left w:val="none" w:sz="0" w:space="0" w:color="auto"/>
        <w:bottom w:val="none" w:sz="0" w:space="0" w:color="auto"/>
        <w:right w:val="none" w:sz="0" w:space="0" w:color="auto"/>
      </w:divBdr>
    </w:div>
    <w:div w:id="1451390887">
      <w:bodyDiv w:val="1"/>
      <w:marLeft w:val="0"/>
      <w:marRight w:val="0"/>
      <w:marTop w:val="0"/>
      <w:marBottom w:val="0"/>
      <w:divBdr>
        <w:top w:val="none" w:sz="0" w:space="0" w:color="auto"/>
        <w:left w:val="none" w:sz="0" w:space="0" w:color="auto"/>
        <w:bottom w:val="none" w:sz="0" w:space="0" w:color="auto"/>
        <w:right w:val="none" w:sz="0" w:space="0" w:color="auto"/>
      </w:divBdr>
    </w:div>
    <w:div w:id="162707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www.imf.org/en/Publications/Policy-Papers/Issues/2022/04/25/Staff-Operational-Guidance-on-The-Dissemination-of-Capacity-Development-Information-517227" TargetMode="External"/><Relationship Id="rId47" Type="http://schemas.openxmlformats.org/officeDocument/2006/relationships/image" Target="media/image34.png"/><Relationship Id="rId63" Type="http://schemas.openxmlformats.org/officeDocument/2006/relationships/image" Target="media/image47.emf"/><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3" Type="http://schemas.openxmlformats.org/officeDocument/2006/relationships/image" Target="media/image39.emf"/><Relationship Id="rId58" Type="http://schemas.openxmlformats.org/officeDocument/2006/relationships/image" Target="media/image43.png"/><Relationship Id="rId66" Type="http://schemas.openxmlformats.org/officeDocument/2006/relationships/image" Target="media/image50.emf"/><Relationship Id="rId5" Type="http://schemas.openxmlformats.org/officeDocument/2006/relationships/numbering" Target="numbering.xml"/><Relationship Id="rId61" Type="http://schemas.openxmlformats.org/officeDocument/2006/relationships/image" Target="media/image45.emf"/><Relationship Id="rId19" Type="http://schemas.openxmlformats.org/officeDocument/2006/relationships/image" Target="media/image9.png"/><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2.xml"/><Relationship Id="rId48" Type="http://schemas.openxmlformats.org/officeDocument/2006/relationships/image" Target="media/image35.png"/><Relationship Id="rId56" Type="http://schemas.openxmlformats.org/officeDocument/2006/relationships/hyperlink" Target="https://www.imf.org/-/media/files/publications/howtonotes/2024/english/htnea2024005.pdf" TargetMode="External"/><Relationship Id="rId64" Type="http://schemas.openxmlformats.org/officeDocument/2006/relationships/image" Target="media/image48.emf"/><Relationship Id="rId69"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7.emf"/><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59" Type="http://schemas.openxmlformats.org/officeDocument/2006/relationships/hyperlink" Target="https://www.parliament.lk/uploads/documents/paperspresented/1759294676080148.pdf" TargetMode="External"/><Relationship Id="rId67" Type="http://schemas.openxmlformats.org/officeDocument/2006/relationships/image" Target="media/image51.jpeg"/><Relationship Id="rId20" Type="http://schemas.openxmlformats.org/officeDocument/2006/relationships/image" Target="media/image10.png"/><Relationship Id="rId41" Type="http://schemas.openxmlformats.org/officeDocument/2006/relationships/header" Target="header1.xml"/><Relationship Id="rId54" Type="http://schemas.openxmlformats.org/officeDocument/2006/relationships/image" Target="media/image40.emf"/><Relationship Id="rId62" Type="http://schemas.openxmlformats.org/officeDocument/2006/relationships/image" Target="media/image46.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www.imf.org/-/media/files/publications/howtonotes/2024/english/htnea2024005.pdf" TargetMode="External"/><Relationship Id="rId57" Type="http://schemas.openxmlformats.org/officeDocument/2006/relationships/image" Target="media/image42.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footer" Target="footer1.xml"/><Relationship Id="rId52" Type="http://schemas.openxmlformats.org/officeDocument/2006/relationships/image" Target="media/image38.emf"/><Relationship Id="rId60" Type="http://schemas.openxmlformats.org/officeDocument/2006/relationships/image" Target="media/image44.emf"/><Relationship Id="rId65" Type="http://schemas.openxmlformats.org/officeDocument/2006/relationships/image" Target="media/image49.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jpg"/><Relationship Id="rId50" Type="http://schemas.openxmlformats.org/officeDocument/2006/relationships/image" Target="media/image36.emf"/><Relationship Id="rId55" Type="http://schemas.openxmlformats.org/officeDocument/2006/relationships/image" Target="media/image41.emf"/></Relationships>
</file>

<file path=word/_rels/footnotes.xml.rels><?xml version="1.0" encoding="UTF-8" standalone="yes"?>
<Relationships xmlns="http://schemas.openxmlformats.org/package/2006/relationships"><Relationship Id="rId1" Type="http://schemas.openxmlformats.org/officeDocument/2006/relationships/hyperlink" Target="https://www.imf.org/-/media/files/publications/sdn/2025/english/sdnea2025004.pdf"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2.svg"/><Relationship Id="rId1" Type="http://schemas.openxmlformats.org/officeDocument/2006/relationships/image" Target="media/image31.png"/><Relationship Id="rId6" Type="http://schemas.openxmlformats.org/officeDocument/2006/relationships/image" Target="media/image6.png"/><Relationship Id="rId5" Type="http://schemas.openxmlformats.org/officeDocument/2006/relationships/image" Target="media/image33.png"/><Relationship Id="rId4" Type="http://schemas.openxmlformats.org/officeDocument/2006/relationships/image" Target="media/image4.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avid2\Desktop\CD%20Manual\templates%202023\TA-Report_V2-E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15786491AA4758938D572E647BCFDF"/>
        <w:category>
          <w:name w:val="General"/>
          <w:gallery w:val="placeholder"/>
        </w:category>
        <w:types>
          <w:type w:val="bbPlcHdr"/>
        </w:types>
        <w:behaviors>
          <w:behavior w:val="content"/>
        </w:behaviors>
        <w:guid w:val="{51947424-E838-4028-A1F5-6886F66533A0}"/>
      </w:docPartPr>
      <w:docPartBody>
        <w:p w:rsidR="00A76635" w:rsidRDefault="00406890">
          <w:pPr>
            <w:pStyle w:val="8715786491AA4758938D572E647BCFDF"/>
          </w:pPr>
          <w:r w:rsidRPr="00A662B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sig w:usb0="00000003" w:usb1="00000000" w:usb2="00000000" w:usb3="00000000" w:csb0="00000001"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890"/>
    <w:rsid w:val="00032032"/>
    <w:rsid w:val="000516B6"/>
    <w:rsid w:val="00114AB8"/>
    <w:rsid w:val="0014183C"/>
    <w:rsid w:val="00151E76"/>
    <w:rsid w:val="001703E9"/>
    <w:rsid w:val="001B0002"/>
    <w:rsid w:val="001D447E"/>
    <w:rsid w:val="001F6A12"/>
    <w:rsid w:val="00266E65"/>
    <w:rsid w:val="00382EBE"/>
    <w:rsid w:val="00406890"/>
    <w:rsid w:val="00417BE1"/>
    <w:rsid w:val="00477261"/>
    <w:rsid w:val="004937F9"/>
    <w:rsid w:val="004C53EA"/>
    <w:rsid w:val="005435C3"/>
    <w:rsid w:val="005876FE"/>
    <w:rsid w:val="006732FF"/>
    <w:rsid w:val="00696044"/>
    <w:rsid w:val="006C7BCA"/>
    <w:rsid w:val="00710082"/>
    <w:rsid w:val="00712E18"/>
    <w:rsid w:val="00794ED1"/>
    <w:rsid w:val="00860A11"/>
    <w:rsid w:val="0087547C"/>
    <w:rsid w:val="008936EA"/>
    <w:rsid w:val="008D7A9F"/>
    <w:rsid w:val="009025A7"/>
    <w:rsid w:val="0091740D"/>
    <w:rsid w:val="009176B1"/>
    <w:rsid w:val="00930DF1"/>
    <w:rsid w:val="00970B6C"/>
    <w:rsid w:val="009B11DB"/>
    <w:rsid w:val="00A41E51"/>
    <w:rsid w:val="00A76635"/>
    <w:rsid w:val="00AA3641"/>
    <w:rsid w:val="00AB1C93"/>
    <w:rsid w:val="00B84644"/>
    <w:rsid w:val="00BB2EA0"/>
    <w:rsid w:val="00BB6FD7"/>
    <w:rsid w:val="00BF74A6"/>
    <w:rsid w:val="00C40086"/>
    <w:rsid w:val="00C47B5D"/>
    <w:rsid w:val="00C869C5"/>
    <w:rsid w:val="00CF7A40"/>
    <w:rsid w:val="00DA5703"/>
    <w:rsid w:val="00DB73AF"/>
    <w:rsid w:val="00DE5F63"/>
    <w:rsid w:val="00ED3BD4"/>
    <w:rsid w:val="00F83A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635"/>
    <w:rPr>
      <w:color w:val="808080"/>
    </w:rPr>
  </w:style>
  <w:style w:type="paragraph" w:customStyle="1" w:styleId="8715786491AA4758938D572E647BCFDF">
    <w:name w:val="8715786491AA4758938D572E647BCF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Fund Colors">
      <a:dk1>
        <a:sysClr val="windowText" lastClr="000000"/>
      </a:dk1>
      <a:lt1>
        <a:sysClr val="window" lastClr="FFFFFF"/>
      </a:lt1>
      <a:dk2>
        <a:srgbClr val="004C97"/>
      </a:dk2>
      <a:lt2>
        <a:srgbClr val="CAEDFE"/>
      </a:lt2>
      <a:accent1>
        <a:srgbClr val="009CDE"/>
      </a:accent1>
      <a:accent2>
        <a:srgbClr val="F2A900"/>
      </a:accent2>
      <a:accent3>
        <a:srgbClr val="8031A7"/>
      </a:accent3>
      <a:accent4>
        <a:srgbClr val="DA291C"/>
      </a:accent4>
      <a:accent5>
        <a:srgbClr val="78BE20"/>
      </a:accent5>
      <a:accent6>
        <a:srgbClr val="FF8200"/>
      </a:accent6>
      <a:hlink>
        <a:srgbClr val="009CDE"/>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118BABD0ED6D468048C8451BAF473B" ma:contentTypeVersion="10" ma:contentTypeDescription="Create a new document." ma:contentTypeScope="" ma:versionID="cd616a2ebca9d71fe01cc4d64a98c565">
  <xsd:schema xmlns:xsd="http://www.w3.org/2001/XMLSchema" xmlns:xs="http://www.w3.org/2001/XMLSchema" xmlns:p="http://schemas.microsoft.com/office/2006/metadata/properties" xmlns:ns2="c01c1d3e-a5c1-4247-90c8-8eee88b1fec1" xmlns:ns3="b1e38600-63d5-4e65-a582-7127f8355175" targetNamespace="http://schemas.microsoft.com/office/2006/metadata/properties" ma:root="true" ma:fieldsID="76fd13e80505994f6000bfaaec269651" ns2:_="" ns3:_="">
    <xsd:import namespace="c01c1d3e-a5c1-4247-90c8-8eee88b1fec1"/>
    <xsd:import namespace="b1e38600-63d5-4e65-a582-7127f835517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c1d3e-a5c1-4247-90c8-8eee88b1f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e38600-63d5-4e65-a582-7127f835517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6DEC7-6DF5-4C81-A749-A3EF0FFAC4D3}">
  <ds:schemaRefs>
    <ds:schemaRef ds:uri="http://schemas.openxmlformats.org/officeDocument/2006/bibliography"/>
  </ds:schemaRefs>
</ds:datastoreItem>
</file>

<file path=customXml/itemProps2.xml><?xml version="1.0" encoding="utf-8"?>
<ds:datastoreItem xmlns:ds="http://schemas.openxmlformats.org/officeDocument/2006/customXml" ds:itemID="{14747153-0CAD-4C2A-B016-1A06CEAD3A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8C8BD6-8EFB-4683-839C-C9480B71B63D}">
  <ds:schemaRefs>
    <ds:schemaRef ds:uri="http://schemas.microsoft.com/sharepoint/v3/contenttype/forms"/>
  </ds:schemaRefs>
</ds:datastoreItem>
</file>

<file path=customXml/itemProps4.xml><?xml version="1.0" encoding="utf-8"?>
<ds:datastoreItem xmlns:ds="http://schemas.openxmlformats.org/officeDocument/2006/customXml" ds:itemID="{CAFBE1A0-13C3-4701-B7A0-0F9354579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c1d3e-a5c1-4247-90c8-8eee88b1fec1"/>
    <ds:schemaRef ds:uri="b1e38600-63d5-4e65-a582-7127f83551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TA-Report_V2-ENG</Template>
  <TotalTime>1</TotalTime>
  <Pages>44</Pages>
  <Words>13126</Words>
  <Characters>79415</Characters>
  <Application>Microsoft Office Word</Application>
  <DocSecurity>0</DocSecurity>
  <Lines>4179</Lines>
  <Paragraphs>2985</Paragraphs>
  <ScaleCrop>false</ScaleCrop>
  <HeadingPairs>
    <vt:vector size="2" baseType="variant">
      <vt:variant>
        <vt:lpstr>Title</vt:lpstr>
      </vt:variant>
      <vt:variant>
        <vt:i4>1</vt:i4>
      </vt:variant>
    </vt:vector>
  </HeadingPairs>
  <TitlesOfParts>
    <vt:vector size="1" baseType="lpstr">
      <vt:lpstr>Dept TAD</vt:lpstr>
    </vt:vector>
  </TitlesOfParts>
  <Company>IMF</Company>
  <LinksUpToDate>false</LinksUpToDate>
  <CharactersWithSpaces>89556</CharactersWithSpaces>
  <SharedDoc>false</SharedDoc>
  <HLinks>
    <vt:vector size="30" baseType="variant">
      <vt:variant>
        <vt:i4>4456520</vt:i4>
      </vt:variant>
      <vt:variant>
        <vt:i4>162</vt:i4>
      </vt:variant>
      <vt:variant>
        <vt:i4>0</vt:i4>
      </vt:variant>
      <vt:variant>
        <vt:i4>5</vt:i4>
      </vt:variant>
      <vt:variant>
        <vt:lpwstr>https://www.parliament.lk/uploads/documents/paperspresented/1759294676080148.pdf</vt:lpwstr>
      </vt:variant>
      <vt:variant>
        <vt:lpwstr/>
      </vt:variant>
      <vt:variant>
        <vt:i4>2097198</vt:i4>
      </vt:variant>
      <vt:variant>
        <vt:i4>159</vt:i4>
      </vt:variant>
      <vt:variant>
        <vt:i4>0</vt:i4>
      </vt:variant>
      <vt:variant>
        <vt:i4>5</vt:i4>
      </vt:variant>
      <vt:variant>
        <vt:lpwstr>https://www.imf.org/-/media/files/publications/howtonotes/2024/english/htnea2024005.pdf</vt:lpwstr>
      </vt:variant>
      <vt:variant>
        <vt:lpwstr/>
      </vt:variant>
      <vt:variant>
        <vt:i4>2097198</vt:i4>
      </vt:variant>
      <vt:variant>
        <vt:i4>156</vt:i4>
      </vt:variant>
      <vt:variant>
        <vt:i4>0</vt:i4>
      </vt:variant>
      <vt:variant>
        <vt:i4>5</vt:i4>
      </vt:variant>
      <vt:variant>
        <vt:lpwstr>https://www.imf.org/-/media/files/publications/howtonotes/2024/english/htnea2024005.pdf</vt:lpwstr>
      </vt:variant>
      <vt:variant>
        <vt:lpwstr/>
      </vt:variant>
      <vt:variant>
        <vt:i4>7602296</vt:i4>
      </vt:variant>
      <vt:variant>
        <vt:i4>0</vt:i4>
      </vt:variant>
      <vt:variant>
        <vt:i4>0</vt:i4>
      </vt:variant>
      <vt:variant>
        <vt:i4>5</vt:i4>
      </vt:variant>
      <vt:variant>
        <vt:lpwstr>https://www.imf.org/en/Publications/Policy-Papers/Issues/2022/04/25/Staff-Operational-Guidance-on-The-Dissemination-of-Capacity-Development-Information-517227</vt:lpwstr>
      </vt:variant>
      <vt:variant>
        <vt:lpwstr>:~:text=The%20Staff%20Operational%20Guidance%20on,and%20role%20as%20trusted%20advisor</vt:lpwstr>
      </vt:variant>
      <vt:variant>
        <vt:i4>1310727</vt:i4>
      </vt:variant>
      <vt:variant>
        <vt:i4>0</vt:i4>
      </vt:variant>
      <vt:variant>
        <vt:i4>0</vt:i4>
      </vt:variant>
      <vt:variant>
        <vt:i4>5</vt:i4>
      </vt:variant>
      <vt:variant>
        <vt:lpwstr>https://www.imf.org/-/media/files/publications/sdn/2025/english/sdnea2025004.pdf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 TAD</dc:title>
  <dc:subject/>
  <dc:creator>David, Maria Carmen L.</dc:creator>
  <cp:keywords>STA MCM FAD</cp:keywords>
  <dc:description>Technical Assistance Document</dc:description>
  <cp:lastModifiedBy>Queyranne, Maximilien</cp:lastModifiedBy>
  <cp:revision>2</cp:revision>
  <cp:lastPrinted>2023-05-23T00:48:00Z</cp:lastPrinted>
  <dcterms:created xsi:type="dcterms:W3CDTF">2025-12-15T05:53:00Z</dcterms:created>
  <dcterms:modified xsi:type="dcterms:W3CDTF">2025-12-15T05:53:00Z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0x01010058118BABD0ED6D468048C8451BAF473B</vt:lpwstr>
  </property>
  <property fmtid="{D5CDD505-2E9C-101B-9397-08002B2CF9AE}" pid="4" name="MediaServiceImageTags">
    <vt:lpwstr/>
  </property>
  <property fmtid="{D5CDD505-2E9C-101B-9397-08002B2CF9AE}" pid="5" name="MSIP_Label_0c07ed86-5dc5-4593-ad03-a8684b843815_Enabled">
    <vt:lpwstr>true</vt:lpwstr>
  </property>
  <property fmtid="{D5CDD505-2E9C-101B-9397-08002B2CF9AE}" pid="6" name="MSIP_Label_0c07ed86-5dc5-4593-ad03-a8684b843815_SetDate">
    <vt:lpwstr>2023-05-03T19:23:08Z</vt:lpwstr>
  </property>
  <property fmtid="{D5CDD505-2E9C-101B-9397-08002B2CF9AE}" pid="7" name="MSIP_Label_0c07ed86-5dc5-4593-ad03-a8684b843815_Method">
    <vt:lpwstr>Standard</vt:lpwstr>
  </property>
  <property fmtid="{D5CDD505-2E9C-101B-9397-08002B2CF9AE}" pid="8" name="MSIP_Label_0c07ed86-5dc5-4593-ad03-a8684b843815_Name">
    <vt:lpwstr>0c07ed86-5dc5-4593-ad03-a8684b843815</vt:lpwstr>
  </property>
  <property fmtid="{D5CDD505-2E9C-101B-9397-08002B2CF9AE}" pid="9" name="MSIP_Label_0c07ed86-5dc5-4593-ad03-a8684b843815_SiteId">
    <vt:lpwstr>8085fa43-302e-45bd-b171-a6648c3b6be7</vt:lpwstr>
  </property>
  <property fmtid="{D5CDD505-2E9C-101B-9397-08002B2CF9AE}" pid="10" name="MSIP_Label_0c07ed86-5dc5-4593-ad03-a8684b843815_ActionId">
    <vt:lpwstr>7c73b966-b060-4a04-b6ce-854a39aaea7f</vt:lpwstr>
  </property>
  <property fmtid="{D5CDD505-2E9C-101B-9397-08002B2CF9AE}" pid="11" name="MSIP_Label_0c07ed86-5dc5-4593-ad03-a8684b843815_ContentBits">
    <vt:lpwstr>0</vt:lpwstr>
  </property>
</Properties>
</file>